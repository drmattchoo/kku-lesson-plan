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9400" w14:textId="1DACD5AD" w:rsidR="00403036" w:rsidRDefault="00403036" w:rsidP="00056971">
      <w:pPr>
        <w:spacing w:after="0"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699B6C" wp14:editId="25B9EE70">
            <wp:simplePos x="0" y="0"/>
            <wp:positionH relativeFrom="column">
              <wp:posOffset>2877627</wp:posOffset>
            </wp:positionH>
            <wp:positionV relativeFrom="paragraph">
              <wp:posOffset>152952</wp:posOffset>
            </wp:positionV>
            <wp:extent cx="669235" cy="1232453"/>
            <wp:effectExtent l="0" t="0" r="4445" b="0"/>
            <wp:wrapNone/>
            <wp:docPr id="544545188" name="Picture 43" descr="A picture containing logo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A picture containing logo&#10;&#10;Description automatically generated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35" cy="1232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169252" w14:textId="3CB4BC12" w:rsidR="00403036" w:rsidRDefault="00403036" w:rsidP="00056971">
      <w:pPr>
        <w:spacing w:after="0"/>
        <w:jc w:val="center"/>
        <w:rPr>
          <w:b/>
          <w:bCs/>
          <w:sz w:val="32"/>
          <w:szCs w:val="32"/>
        </w:rPr>
      </w:pPr>
    </w:p>
    <w:p w14:paraId="6060EBB1" w14:textId="77777777" w:rsidR="00403036" w:rsidRDefault="00403036" w:rsidP="00056971">
      <w:pPr>
        <w:spacing w:after="0"/>
        <w:jc w:val="center"/>
        <w:rPr>
          <w:b/>
          <w:bCs/>
          <w:sz w:val="32"/>
          <w:szCs w:val="32"/>
        </w:rPr>
      </w:pPr>
    </w:p>
    <w:p w14:paraId="07B24840" w14:textId="77777777" w:rsidR="00403036" w:rsidRPr="00894D3B" w:rsidRDefault="00403036" w:rsidP="00056971">
      <w:pPr>
        <w:spacing w:after="0"/>
        <w:jc w:val="center"/>
        <w:rPr>
          <w:b/>
          <w:bCs/>
          <w:color w:val="0070C0"/>
          <w:sz w:val="32"/>
          <w:szCs w:val="32"/>
        </w:rPr>
      </w:pPr>
    </w:p>
    <w:p w14:paraId="5D1789D4" w14:textId="77777777" w:rsidR="00403036" w:rsidRPr="005443FC" w:rsidRDefault="00403036" w:rsidP="00056971">
      <w:pPr>
        <w:spacing w:after="0"/>
        <w:jc w:val="center"/>
        <w:rPr>
          <w:b/>
          <w:bCs/>
          <w:sz w:val="32"/>
          <w:szCs w:val="32"/>
        </w:rPr>
      </w:pPr>
    </w:p>
    <w:p w14:paraId="1AFCDFA6" w14:textId="62F8083D" w:rsidR="00FF5B25" w:rsidRPr="005443FC" w:rsidRDefault="00FF5B25" w:rsidP="00056971">
      <w:pPr>
        <w:spacing w:after="0"/>
        <w:jc w:val="center"/>
        <w:rPr>
          <w:b/>
          <w:bCs/>
          <w:sz w:val="32"/>
          <w:szCs w:val="32"/>
        </w:rPr>
      </w:pPr>
      <w:r w:rsidRPr="005443FC">
        <w:rPr>
          <w:rFonts w:hint="cs"/>
          <w:b/>
          <w:bCs/>
          <w:sz w:val="32"/>
          <w:szCs w:val="32"/>
          <w:cs/>
        </w:rPr>
        <w:t>รายละเอียดการเรียนการสอนรายวิชา/ชุดวิชา (</w:t>
      </w:r>
      <w:r w:rsidRPr="005443FC">
        <w:rPr>
          <w:rFonts w:hint="cs"/>
          <w:b/>
          <w:bCs/>
          <w:sz w:val="32"/>
          <w:szCs w:val="32"/>
        </w:rPr>
        <w:t>Course Specification</w:t>
      </w:r>
      <w:r w:rsidRPr="005443FC">
        <w:rPr>
          <w:rFonts w:hint="cs"/>
          <w:b/>
          <w:bCs/>
          <w:sz w:val="32"/>
          <w:szCs w:val="32"/>
          <w:cs/>
        </w:rPr>
        <w:t>)</w:t>
      </w:r>
    </w:p>
    <w:p w14:paraId="721CAED4" w14:textId="77777777" w:rsidR="00FF5B25" w:rsidRPr="005443FC" w:rsidRDefault="00FF5B25" w:rsidP="00FF5B25">
      <w:pPr>
        <w:pStyle w:val="Heading6"/>
        <w:rPr>
          <w:rFonts w:ascii="TH Sarabun New" w:hAnsi="TH Sarabun New" w:cs="TH Sarabun New"/>
          <w:sz w:val="32"/>
          <w:szCs w:val="32"/>
          <w:cs/>
          <w:lang w:val="en-US" w:eastAsia="en-US"/>
        </w:rPr>
      </w:pPr>
      <w:r w:rsidRPr="005443FC">
        <w:rPr>
          <w:rFonts w:ascii="TH Sarabun New" w:hAnsi="TH Sarabun New" w:cs="TH Sarabun New" w:hint="cs"/>
          <w:sz w:val="32"/>
          <w:szCs w:val="32"/>
          <w:cs/>
          <w:lang w:val="en-US" w:eastAsia="en-US"/>
        </w:rPr>
        <w:t>มหาวิทยาลัยขอนแก่น (</w:t>
      </w:r>
      <w:r w:rsidRPr="005443FC">
        <w:rPr>
          <w:rFonts w:ascii="TH Sarabun New" w:hAnsi="TH Sarabun New" w:cs="TH Sarabun New" w:hint="cs"/>
          <w:sz w:val="32"/>
          <w:szCs w:val="32"/>
          <w:lang w:val="en-US" w:eastAsia="en-US"/>
        </w:rPr>
        <w:t>Khon Kaen University</w:t>
      </w:r>
      <w:r w:rsidRPr="005443FC">
        <w:rPr>
          <w:rFonts w:ascii="TH Sarabun New" w:hAnsi="TH Sarabun New" w:cs="TH Sarabun New" w:hint="cs"/>
          <w:sz w:val="32"/>
          <w:szCs w:val="32"/>
          <w:cs/>
          <w:lang w:val="en-US" w:eastAsia="en-US"/>
        </w:rPr>
        <w:t>)</w:t>
      </w:r>
    </w:p>
    <w:tbl>
      <w:tblPr>
        <w:tblW w:w="0" w:type="auto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65"/>
      </w:tblGrid>
      <w:tr w:rsidR="005443FC" w:rsidRPr="005443FC" w14:paraId="6EC5778D" w14:textId="77777777" w:rsidTr="0034643C">
        <w:tc>
          <w:tcPr>
            <w:tcW w:w="9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03F9A5" w14:textId="292AA9A7" w:rsidR="00FF5B25" w:rsidRPr="005443FC" w:rsidRDefault="00FF5B25" w:rsidP="00FF5B25">
            <w:pPr>
              <w:pStyle w:val="Heading7"/>
              <w:numPr>
                <w:ilvl w:val="0"/>
                <w:numId w:val="10"/>
              </w:numPr>
              <w:spacing w:before="0" w:after="0" w:line="228" w:lineRule="auto"/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 w:eastAsia="en-US"/>
              </w:rPr>
            </w:pPr>
            <w:r w:rsidRPr="005443FC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eastAsia="en-US"/>
              </w:rPr>
              <w:t>รหัส ชื่อชุดวิชา และจำนวนหน่วยกิต (</w:t>
            </w:r>
            <w:r w:rsidRPr="005443FC">
              <w:rPr>
                <w:rFonts w:ascii="TH Sarabun New" w:hAnsi="TH Sarabun New" w:cs="TH Sarabun New" w:hint="cs"/>
                <w:b/>
                <w:bCs/>
                <w:sz w:val="32"/>
                <w:szCs w:val="32"/>
                <w:lang w:eastAsia="en-US"/>
              </w:rPr>
              <w:t xml:space="preserve">Course </w:t>
            </w:r>
            <w:r w:rsidR="00527042" w:rsidRPr="005443FC">
              <w:rPr>
                <w:rFonts w:ascii="TH Sarabun New" w:hAnsi="TH Sarabun New" w:cs="TH Sarabun New" w:hint="cs"/>
                <w:b/>
                <w:bCs/>
                <w:sz w:val="32"/>
                <w:szCs w:val="32"/>
                <w:lang w:eastAsia="en-US"/>
              </w:rPr>
              <w:t xml:space="preserve">number </w:t>
            </w:r>
            <w:r w:rsidRPr="005443FC">
              <w:rPr>
                <w:rFonts w:ascii="TH Sarabun New" w:hAnsi="TH Sarabun New" w:cs="TH Sarabun New" w:hint="cs"/>
                <w:b/>
                <w:bCs/>
                <w:sz w:val="32"/>
                <w:szCs w:val="32"/>
                <w:lang w:eastAsia="en-US"/>
              </w:rPr>
              <w:t xml:space="preserve">and </w:t>
            </w:r>
            <w:r w:rsidR="00527042" w:rsidRPr="005443FC">
              <w:rPr>
                <w:rFonts w:ascii="TH Sarabun New" w:hAnsi="TH Sarabun New" w:cs="TH Sarabun New" w:hint="cs"/>
                <w:b/>
                <w:bCs/>
                <w:sz w:val="32"/>
                <w:szCs w:val="32"/>
                <w:lang w:eastAsia="en-US"/>
              </w:rPr>
              <w:t>course c</w:t>
            </w:r>
            <w:r w:rsidRPr="005443FC">
              <w:rPr>
                <w:rFonts w:ascii="TH Sarabun New" w:hAnsi="TH Sarabun New" w:cs="TH Sarabun New" w:hint="cs"/>
                <w:b/>
                <w:bCs/>
                <w:sz w:val="32"/>
                <w:szCs w:val="32"/>
                <w:lang w:eastAsia="en-US"/>
              </w:rPr>
              <w:t>redit</w:t>
            </w:r>
            <w:r w:rsidRPr="005443FC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eastAsia="en-US"/>
              </w:rPr>
              <w:t>)</w:t>
            </w:r>
          </w:p>
          <w:p w14:paraId="438D0F39" w14:textId="1F515323" w:rsidR="00FF5B25" w:rsidRPr="005443FC" w:rsidRDefault="00FF5B25" w:rsidP="00FF5B25">
            <w:pPr>
              <w:pStyle w:val="Heading7"/>
              <w:spacing w:before="0" w:after="0" w:line="228" w:lineRule="auto"/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 w:eastAsia="en-US"/>
              </w:rPr>
            </w:pPr>
            <w:r w:rsidRPr="005443FC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eastAsia="en-US"/>
              </w:rPr>
              <w:tab/>
            </w:r>
            <w:r w:rsidRPr="005443FC">
              <w:rPr>
                <w:rFonts w:ascii="TH Sarabun New" w:hAnsi="TH Sarabun New" w:cs="TH Sarabun New" w:hint="cs"/>
                <w:sz w:val="32"/>
                <w:szCs w:val="32"/>
                <w:cs/>
              </w:rPr>
              <w:t>รหัส</w:t>
            </w:r>
            <w:r w:rsidRPr="005443FC">
              <w:rPr>
                <w:rFonts w:ascii="TH Sarabun New" w:hAnsi="TH Sarabun New" w:cs="TH Sarabun New" w:hint="cs"/>
                <w:sz w:val="32"/>
                <w:szCs w:val="32"/>
                <w:cs/>
                <w:lang w:eastAsia="en-US"/>
              </w:rPr>
              <w:t>วิชา/ชุดวิชา</w:t>
            </w:r>
            <w:r w:rsidRPr="005443FC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eastAsia="en-US"/>
              </w:rPr>
              <w:t xml:space="preserve"> </w:t>
            </w:r>
            <w:r w:rsidRPr="005443FC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:</w:t>
            </w:r>
            <w:r w:rsidR="00A83153" w:rsidRPr="005443FC">
              <w:rPr>
                <w:rFonts w:ascii="TH Sarabun New" w:hAnsi="TH Sarabun New" w:cs="TH Sarabun New"/>
                <w:sz w:val="32"/>
                <w:szCs w:val="32"/>
                <w:lang w:val="en-US"/>
              </w:rPr>
              <w:t xml:space="preserve">   MD67</w:t>
            </w:r>
            <w:r w:rsidR="00097AA0" w:rsidRPr="005443FC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1</w:t>
            </w:r>
            <w:r w:rsidR="00A83153" w:rsidRPr="005443FC">
              <w:rPr>
                <w:rFonts w:ascii="TH Sarabun New" w:hAnsi="TH Sarabun New" w:cs="TH Sarabun New"/>
                <w:sz w:val="32"/>
                <w:szCs w:val="32"/>
                <w:lang w:val="en-US"/>
              </w:rPr>
              <w:t>30</w:t>
            </w:r>
            <w:r w:rsidR="00097AA0" w:rsidRPr="005443FC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1</w:t>
            </w:r>
            <w:r w:rsidRPr="005443FC">
              <w:rPr>
                <w:rFonts w:ascii="TH Sarabun New" w:hAnsi="TH Sarabun New" w:cs="TH Sarabun New" w:hint="cs"/>
                <w:sz w:val="32"/>
                <w:szCs w:val="32"/>
                <w:cs/>
                <w:lang w:eastAsia="en-US"/>
              </w:rPr>
              <w:tab/>
            </w:r>
          </w:p>
          <w:p w14:paraId="158DE735" w14:textId="742011E4" w:rsidR="00FF5B25" w:rsidRPr="005443FC" w:rsidRDefault="00FF5B25" w:rsidP="00FF5B25">
            <w:pPr>
              <w:pStyle w:val="Heading7"/>
              <w:spacing w:before="0" w:after="0" w:line="228" w:lineRule="auto"/>
              <w:rPr>
                <w:rFonts w:ascii="TH Sarabun New" w:hAnsi="TH Sarabun New" w:cs="TH Sarabun New"/>
                <w:sz w:val="32"/>
                <w:szCs w:val="32"/>
                <w:cs/>
                <w:lang w:val="en-US" w:eastAsia="en-US"/>
              </w:rPr>
            </w:pPr>
            <w:r w:rsidRPr="005443FC">
              <w:rPr>
                <w:rFonts w:ascii="TH Sarabun New" w:hAnsi="TH Sarabun New" w:cs="TH Sarabun New" w:hint="cs"/>
                <w:b/>
                <w:bCs/>
                <w:sz w:val="32"/>
                <w:szCs w:val="32"/>
                <w:lang w:val="en-US" w:eastAsia="en-US"/>
              </w:rPr>
              <w:tab/>
            </w:r>
            <w:r w:rsidRPr="005443FC">
              <w:rPr>
                <w:rFonts w:ascii="TH Sarabun New" w:hAnsi="TH Sarabun New" w:cs="TH Sarabun New" w:hint="cs"/>
                <w:sz w:val="32"/>
                <w:szCs w:val="32"/>
                <w:cs/>
                <w:lang w:val="en-US" w:eastAsia="en-US"/>
              </w:rPr>
              <w:t xml:space="preserve">ภาษาไทย </w:t>
            </w:r>
            <w:r w:rsidRPr="005443FC">
              <w:rPr>
                <w:rFonts w:ascii="TH Sarabun New" w:hAnsi="TH Sarabun New" w:cs="TH Sarabun New" w:hint="cs"/>
                <w:sz w:val="32"/>
                <w:szCs w:val="32"/>
                <w:lang w:val="en-US" w:eastAsia="en-US"/>
              </w:rPr>
              <w:tab/>
            </w:r>
            <w:r w:rsidRPr="005443FC">
              <w:rPr>
                <w:rFonts w:ascii="TH Sarabun New" w:hAnsi="TH Sarabun New" w:cs="TH Sarabun New" w:hint="cs"/>
                <w:sz w:val="32"/>
                <w:szCs w:val="32"/>
                <w:cs/>
                <w:lang w:val="en-US" w:eastAsia="en-US"/>
              </w:rPr>
              <w:t xml:space="preserve">: </w:t>
            </w:r>
            <w:r w:rsidR="00A83153" w:rsidRPr="005443FC">
              <w:rPr>
                <w:rFonts w:ascii="TH Sarabun New" w:hAnsi="TH Sarabun New" w:cs="TH Sarabun New"/>
                <w:sz w:val="32"/>
                <w:szCs w:val="32"/>
                <w:lang w:val="en-US" w:eastAsia="en-US"/>
              </w:rPr>
              <w:t xml:space="preserve">  </w:t>
            </w:r>
            <w:r w:rsidR="00A83153" w:rsidRPr="005443FC">
              <w:rPr>
                <w:rFonts w:ascii="TH Sarabun New" w:hAnsi="TH Sarabun New" w:cs="TH Sarabun New"/>
                <w:sz w:val="32"/>
                <w:szCs w:val="32"/>
                <w:cs/>
                <w:lang w:val="en-US" w:eastAsia="en-US"/>
              </w:rPr>
              <w:t>สรีรวิทยาสำหรับ</w:t>
            </w:r>
            <w:r w:rsidR="00097AA0" w:rsidRPr="005443FC">
              <w:rPr>
                <w:rFonts w:ascii="TH Sarabun New" w:hAnsi="TH Sarabun New" w:cs="TH Sarabun New" w:hint="cs"/>
                <w:sz w:val="32"/>
                <w:szCs w:val="32"/>
                <w:cs/>
                <w:lang w:val="en-US" w:eastAsia="en-US"/>
              </w:rPr>
              <w:t>พยาบาล</w:t>
            </w:r>
          </w:p>
          <w:p w14:paraId="7FEBAC80" w14:textId="56C6E31B" w:rsidR="00FF5B25" w:rsidRPr="005443FC" w:rsidRDefault="00FF5B25" w:rsidP="00FF5B25">
            <w:pPr>
              <w:spacing w:after="0" w:line="228" w:lineRule="auto"/>
              <w:rPr>
                <w:sz w:val="32"/>
                <w:szCs w:val="32"/>
              </w:rPr>
            </w:pPr>
            <w:r w:rsidRPr="005443FC">
              <w:rPr>
                <w:rFonts w:hint="cs"/>
                <w:sz w:val="32"/>
                <w:szCs w:val="32"/>
                <w:cs/>
              </w:rPr>
              <w:tab/>
              <w:t xml:space="preserve">ภาษาอังกฤษ   </w:t>
            </w:r>
            <w:r w:rsidR="00A83153" w:rsidRPr="005443FC">
              <w:rPr>
                <w:sz w:val="32"/>
                <w:szCs w:val="32"/>
              </w:rPr>
              <w:t xml:space="preserve">  </w:t>
            </w:r>
            <w:r w:rsidRPr="005443FC">
              <w:rPr>
                <w:rFonts w:hint="cs"/>
                <w:sz w:val="32"/>
                <w:szCs w:val="32"/>
                <w:cs/>
              </w:rPr>
              <w:t xml:space="preserve">: </w:t>
            </w:r>
            <w:r w:rsidR="00A83153" w:rsidRPr="005443FC">
              <w:rPr>
                <w:sz w:val="32"/>
                <w:szCs w:val="32"/>
              </w:rPr>
              <w:t xml:space="preserve">  Physiology for</w:t>
            </w:r>
            <w:r w:rsidR="00097AA0" w:rsidRPr="005443FC">
              <w:rPr>
                <w:rFonts w:hint="cs"/>
                <w:sz w:val="32"/>
                <w:szCs w:val="32"/>
                <w:cs/>
              </w:rPr>
              <w:t xml:space="preserve"> </w:t>
            </w:r>
            <w:r w:rsidR="00097AA0" w:rsidRPr="005443FC">
              <w:rPr>
                <w:sz w:val="32"/>
                <w:szCs w:val="32"/>
              </w:rPr>
              <w:t>Nurse</w:t>
            </w:r>
            <w:r w:rsidR="00A83153" w:rsidRPr="005443FC">
              <w:rPr>
                <w:sz w:val="32"/>
                <w:szCs w:val="32"/>
              </w:rPr>
              <w:t xml:space="preserve">  </w:t>
            </w:r>
          </w:p>
          <w:p w14:paraId="57A5A8CD" w14:textId="4DC82AA5" w:rsidR="00362960" w:rsidRPr="005443FC" w:rsidRDefault="00FF5B25" w:rsidP="00362960">
            <w:pPr>
              <w:spacing w:after="0" w:line="228" w:lineRule="auto"/>
              <w:rPr>
                <w:sz w:val="32"/>
                <w:szCs w:val="32"/>
              </w:rPr>
            </w:pPr>
            <w:r w:rsidRPr="005443FC">
              <w:rPr>
                <w:rFonts w:hint="cs"/>
                <w:sz w:val="32"/>
                <w:szCs w:val="32"/>
              </w:rPr>
              <w:tab/>
            </w:r>
            <w:r w:rsidRPr="005443FC">
              <w:rPr>
                <w:rFonts w:hint="cs"/>
                <w:sz w:val="32"/>
                <w:szCs w:val="32"/>
                <w:cs/>
              </w:rPr>
              <w:t xml:space="preserve">จำนวนหน่วยกิต : </w:t>
            </w:r>
            <w:r w:rsidR="00A83153" w:rsidRPr="005443FC">
              <w:rPr>
                <w:sz w:val="32"/>
                <w:szCs w:val="32"/>
              </w:rPr>
              <w:t xml:space="preserve">  </w:t>
            </w:r>
            <w:r w:rsidRPr="005443FC">
              <w:rPr>
                <w:rFonts w:hint="cs"/>
                <w:sz w:val="32"/>
                <w:szCs w:val="32"/>
              </w:rPr>
              <w:t>3</w:t>
            </w:r>
            <w:r w:rsidRPr="005443FC">
              <w:rPr>
                <w:rFonts w:hint="cs"/>
                <w:sz w:val="32"/>
                <w:szCs w:val="32"/>
                <w:cs/>
              </w:rPr>
              <w:t xml:space="preserve"> (</w:t>
            </w:r>
            <w:r w:rsidR="00A83153" w:rsidRPr="005443FC">
              <w:rPr>
                <w:sz w:val="32"/>
                <w:szCs w:val="32"/>
              </w:rPr>
              <w:t>2</w:t>
            </w:r>
            <w:r w:rsidRPr="005443FC">
              <w:rPr>
                <w:rFonts w:hint="cs"/>
                <w:sz w:val="32"/>
                <w:szCs w:val="32"/>
              </w:rPr>
              <w:t xml:space="preserve"> </w:t>
            </w:r>
            <w:r w:rsidRPr="005443FC">
              <w:rPr>
                <w:rFonts w:hint="cs"/>
                <w:sz w:val="32"/>
                <w:szCs w:val="32"/>
                <w:cs/>
              </w:rPr>
              <w:t>–</w:t>
            </w:r>
            <w:r w:rsidRPr="005443FC">
              <w:rPr>
                <w:rFonts w:hint="cs"/>
                <w:sz w:val="32"/>
                <w:szCs w:val="32"/>
              </w:rPr>
              <w:t xml:space="preserve"> </w:t>
            </w:r>
            <w:r w:rsidR="00097AA0" w:rsidRPr="005443FC">
              <w:rPr>
                <w:sz w:val="32"/>
                <w:szCs w:val="32"/>
              </w:rPr>
              <w:t>3</w:t>
            </w:r>
            <w:r w:rsidRPr="005443FC">
              <w:rPr>
                <w:rFonts w:hint="cs"/>
                <w:sz w:val="32"/>
                <w:szCs w:val="32"/>
              </w:rPr>
              <w:t xml:space="preserve"> </w:t>
            </w:r>
            <w:r w:rsidR="00A83153" w:rsidRPr="005443FC">
              <w:rPr>
                <w:sz w:val="32"/>
                <w:szCs w:val="32"/>
              </w:rPr>
              <w:t xml:space="preserve">– </w:t>
            </w:r>
            <w:r w:rsidR="00097AA0" w:rsidRPr="005443FC">
              <w:rPr>
                <w:sz w:val="32"/>
                <w:szCs w:val="32"/>
              </w:rPr>
              <w:t>6</w:t>
            </w:r>
            <w:r w:rsidRPr="005443FC">
              <w:rPr>
                <w:rFonts w:hint="cs"/>
                <w:sz w:val="32"/>
                <w:szCs w:val="32"/>
                <w:cs/>
              </w:rPr>
              <w:t>)</w:t>
            </w:r>
          </w:p>
          <w:p w14:paraId="6682E61A" w14:textId="516A292A" w:rsidR="00362960" w:rsidRPr="005443FC" w:rsidRDefault="00362960" w:rsidP="00362960">
            <w:pPr>
              <w:spacing w:after="0" w:line="228" w:lineRule="auto"/>
              <w:rPr>
                <w:sz w:val="32"/>
                <w:szCs w:val="32"/>
                <w:cs/>
              </w:rPr>
            </w:pPr>
            <w:r w:rsidRPr="005443FC">
              <w:rPr>
                <w:rFonts w:hint="cs"/>
                <w:sz w:val="32"/>
                <w:szCs w:val="32"/>
              </w:rPr>
              <w:tab/>
            </w:r>
            <w:r w:rsidRPr="005443FC">
              <w:rPr>
                <w:rFonts w:hint="cs"/>
                <w:sz w:val="32"/>
                <w:szCs w:val="32"/>
                <w:cs/>
              </w:rPr>
              <w:t xml:space="preserve">ภาคการศึกษา  </w:t>
            </w:r>
            <w:r w:rsidRPr="005443FC">
              <w:rPr>
                <w:sz w:val="32"/>
                <w:szCs w:val="32"/>
              </w:rPr>
              <w:t xml:space="preserve"> :   </w:t>
            </w:r>
            <w:r w:rsidR="00097AA0" w:rsidRPr="005443FC">
              <w:rPr>
                <w:rFonts w:hint="cs"/>
                <w:sz w:val="32"/>
                <w:szCs w:val="32"/>
                <w:cs/>
              </w:rPr>
              <w:t>ปลาย</w:t>
            </w:r>
          </w:p>
          <w:p w14:paraId="7D6DE383" w14:textId="45C81BCC" w:rsidR="00362960" w:rsidRPr="005443FC" w:rsidRDefault="00362960" w:rsidP="00362960">
            <w:pPr>
              <w:spacing w:after="0" w:line="228" w:lineRule="auto"/>
              <w:rPr>
                <w:sz w:val="32"/>
                <w:szCs w:val="32"/>
              </w:rPr>
            </w:pPr>
            <w:r w:rsidRPr="005443FC">
              <w:rPr>
                <w:rFonts w:hint="cs"/>
                <w:sz w:val="32"/>
                <w:szCs w:val="32"/>
              </w:rPr>
              <w:tab/>
            </w:r>
            <w:r w:rsidRPr="005443FC">
              <w:rPr>
                <w:rFonts w:hint="cs"/>
                <w:sz w:val="32"/>
                <w:szCs w:val="32"/>
                <w:cs/>
              </w:rPr>
              <w:t xml:space="preserve">ปีการศึกษา      </w:t>
            </w:r>
            <w:r w:rsidRPr="005443FC">
              <w:rPr>
                <w:sz w:val="32"/>
                <w:szCs w:val="32"/>
              </w:rPr>
              <w:t>:   2568</w:t>
            </w:r>
          </w:p>
          <w:p w14:paraId="72446A07" w14:textId="77777777" w:rsidR="00403036" w:rsidRPr="005443FC" w:rsidRDefault="00403036" w:rsidP="00FF5B25">
            <w:pPr>
              <w:spacing w:after="0" w:line="228" w:lineRule="auto"/>
              <w:rPr>
                <w:sz w:val="32"/>
                <w:szCs w:val="32"/>
                <w:cs/>
              </w:rPr>
            </w:pPr>
          </w:p>
          <w:p w14:paraId="7C094BDC" w14:textId="0EED868C" w:rsidR="00FF5B25" w:rsidRPr="005443FC" w:rsidRDefault="00FF5B25" w:rsidP="00FF5B25">
            <w:pPr>
              <w:pStyle w:val="ListParagraph"/>
              <w:numPr>
                <w:ilvl w:val="0"/>
                <w:numId w:val="10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5443FC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bidi="th-TH"/>
              </w:rPr>
              <w:t xml:space="preserve">เงื่อนไขของรายวิชา: </w:t>
            </w:r>
            <w:r w:rsidR="00A83153" w:rsidRPr="005443FC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ไม่มี</w:t>
            </w:r>
          </w:p>
          <w:p w14:paraId="35349C8B" w14:textId="77777777" w:rsidR="00FF5B25" w:rsidRPr="005443FC" w:rsidRDefault="00FF5B25" w:rsidP="00FF5B25">
            <w:pPr>
              <w:pStyle w:val="ListParagraph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</w:pPr>
          </w:p>
          <w:p w14:paraId="559B6DE9" w14:textId="77777777" w:rsidR="00E63972" w:rsidRPr="005443FC" w:rsidRDefault="00FF5B25" w:rsidP="00D67B17">
            <w:pPr>
              <w:pStyle w:val="ListParagraph"/>
              <w:numPr>
                <w:ilvl w:val="0"/>
                <w:numId w:val="10"/>
              </w:numPr>
              <w:tabs>
                <w:tab w:val="left" w:pos="9521"/>
              </w:tabs>
              <w:ind w:left="699" w:right="12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443FC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bidi="th-TH"/>
              </w:rPr>
              <w:t>คำอธิบายรายวิชา</w:t>
            </w:r>
            <w:r w:rsidR="00A83153" w:rsidRPr="005443FC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 xml:space="preserve">: </w:t>
            </w:r>
          </w:p>
          <w:p w14:paraId="64B866A6" w14:textId="679723D0" w:rsidR="00167470" w:rsidRPr="005443FC" w:rsidRDefault="00E63972" w:rsidP="00E63972">
            <w:pPr>
              <w:pStyle w:val="ListParagraph"/>
              <w:tabs>
                <w:tab w:val="left" w:pos="9521"/>
              </w:tabs>
              <w:ind w:left="699" w:right="127" w:firstLine="7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443FC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ความรู้พื้นฐานการท</w:t>
            </w:r>
            <w:r w:rsidRPr="005443FC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ำ</w:t>
            </w:r>
            <w:r w:rsidRPr="005443FC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งานของระบบต่าง ๆ ในร่างกาย ได้แก่ ระบบประสาท ระบบกล้ามเนื้อ ระบบรับความรู้สึก ระบบรับความรู้สึกพิเศษ ระบบประสาทสั่งการ</w:t>
            </w:r>
            <w:r w:rsidRPr="005443FC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5443FC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ระบบไหลเวียนเลือด ระบบหายใจ ระบบทางเดินอาหาร</w:t>
            </w:r>
            <w:r w:rsidRPr="005443FC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</w:t>
            </w:r>
            <w:r w:rsidRPr="005443FC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ระบบขับถ่ายปัสสาวะ ระบบต่อมไร้ท่อ ระบบสืบพันธุ์ รีเฟล็กซ์ การควบคุมอุณหภูมิร่างกาย และสรีรวิทยาของการออกก</w:t>
            </w:r>
            <w:r w:rsidRPr="005443FC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ำ</w:t>
            </w:r>
            <w:r w:rsidRPr="005443FC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ลังกาย</w:t>
            </w:r>
            <w:r w:rsidR="00B55BCB" w:rsidRPr="005443FC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</w:t>
            </w:r>
          </w:p>
          <w:p w14:paraId="0BB02FDC" w14:textId="19B17CFC" w:rsidR="00FF5B25" w:rsidRPr="005443FC" w:rsidRDefault="00D82C7C" w:rsidP="00E63972">
            <w:pPr>
              <w:pStyle w:val="ListParagraph"/>
              <w:tabs>
                <w:tab w:val="left" w:pos="9521"/>
              </w:tabs>
              <w:ind w:left="699" w:right="127" w:firstLine="721"/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443FC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r w:rsidR="00E63972" w:rsidRPr="005443FC">
              <w:rPr>
                <w:rFonts w:ascii="TH SarabunPSK" w:hAnsi="TH SarabunPSK" w:cs="TH SarabunPSK"/>
                <w:sz w:val="32"/>
                <w:szCs w:val="32"/>
              </w:rPr>
              <w:t>Basic knowledge of human body working systems, i.e., nervous, muscular, sensory,</w:t>
            </w:r>
            <w:r w:rsidR="00E63972" w:rsidRPr="005443F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63972" w:rsidRPr="005443FC">
              <w:rPr>
                <w:rFonts w:ascii="TH SarabunPSK" w:hAnsi="TH SarabunPSK" w:cs="TH SarabunPSK"/>
                <w:sz w:val="32"/>
                <w:szCs w:val="32"/>
              </w:rPr>
              <w:t>special senses, motor, circulatory, respiratory, alimentary, excretory, endocrine, reproductive, reflexes,</w:t>
            </w:r>
            <w:r w:rsidR="00E63972" w:rsidRPr="005443F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63972" w:rsidRPr="005443FC">
              <w:rPr>
                <w:rFonts w:ascii="TH SarabunPSK" w:hAnsi="TH SarabunPSK" w:cs="TH SarabunPSK"/>
                <w:sz w:val="32"/>
                <w:szCs w:val="32"/>
              </w:rPr>
              <w:t>body temperature regulation and physiology of exercise</w:t>
            </w:r>
            <w:r w:rsidRPr="005443FC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  <w:p w14:paraId="36DE81B8" w14:textId="77777777" w:rsidR="00E63972" w:rsidRPr="005443FC" w:rsidRDefault="00E63972" w:rsidP="00E63972">
            <w:pPr>
              <w:pStyle w:val="ListParagraph"/>
              <w:tabs>
                <w:tab w:val="left" w:pos="9521"/>
              </w:tabs>
              <w:ind w:left="699" w:right="127" w:firstLine="721"/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141A1559" w14:textId="4E994850" w:rsidR="00FF5B25" w:rsidRPr="005443FC" w:rsidRDefault="00FF5B25" w:rsidP="00FF5B25">
            <w:pPr>
              <w:pStyle w:val="ListParagraph"/>
              <w:numPr>
                <w:ilvl w:val="0"/>
                <w:numId w:val="10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5443FC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bidi="th-TH"/>
              </w:rPr>
              <w:t>คณาจารย์ผู้สอน</w:t>
            </w:r>
          </w:p>
          <w:p w14:paraId="47B1BF57" w14:textId="5A923B68" w:rsidR="00FF5B25" w:rsidRPr="005443FC" w:rsidRDefault="00FF5B25" w:rsidP="00FF5B25">
            <w:pPr>
              <w:spacing w:after="0"/>
              <w:ind w:firstLine="720"/>
              <w:rPr>
                <w:sz w:val="32"/>
                <w:szCs w:val="32"/>
              </w:rPr>
            </w:pPr>
            <w:r w:rsidRPr="005443FC">
              <w:rPr>
                <w:rFonts w:hint="cs"/>
                <w:sz w:val="32"/>
                <w:szCs w:val="32"/>
                <w:cs/>
              </w:rPr>
              <w:t>อาจารย์ผู้รับผิดชอบ</w:t>
            </w:r>
            <w:r w:rsidR="00DE4E15" w:rsidRPr="005443FC">
              <w:rPr>
                <w:rFonts w:hint="cs"/>
                <w:sz w:val="32"/>
                <w:szCs w:val="32"/>
                <w:cs/>
              </w:rPr>
              <w:t>รายวิชา</w:t>
            </w:r>
          </w:p>
          <w:p w14:paraId="07D04C61" w14:textId="77777777" w:rsidR="00E63972" w:rsidRPr="005443FC" w:rsidRDefault="007E7B0B" w:rsidP="007E7B0B">
            <w:pPr>
              <w:spacing w:after="0"/>
              <w:ind w:left="705" w:firstLine="354"/>
              <w:rPr>
                <w:sz w:val="32"/>
                <w:szCs w:val="32"/>
              </w:rPr>
            </w:pPr>
            <w:r w:rsidRPr="005443FC">
              <w:rPr>
                <w:rFonts w:hint="cs"/>
                <w:sz w:val="32"/>
                <w:szCs w:val="32"/>
                <w:cs/>
              </w:rPr>
              <w:t xml:space="preserve">1) อ.ดร.จุฑามาศ คำสีแก้ว       </w:t>
            </w:r>
          </w:p>
          <w:p w14:paraId="3ACAEF67" w14:textId="5D0EDFE8" w:rsidR="007E7B0B" w:rsidRPr="005443FC" w:rsidRDefault="007E7B0B" w:rsidP="007E7B0B">
            <w:pPr>
              <w:spacing w:after="0"/>
              <w:ind w:left="705" w:firstLine="354"/>
              <w:rPr>
                <w:sz w:val="32"/>
                <w:szCs w:val="32"/>
              </w:rPr>
            </w:pPr>
            <w:r w:rsidRPr="005443FC">
              <w:rPr>
                <w:rFonts w:hint="cs"/>
                <w:sz w:val="32"/>
                <w:szCs w:val="32"/>
                <w:cs/>
              </w:rPr>
              <w:t xml:space="preserve">2) </w:t>
            </w:r>
            <w:r w:rsidR="00B441D5" w:rsidRPr="005443FC">
              <w:rPr>
                <w:sz w:val="32"/>
                <w:szCs w:val="32"/>
                <w:cs/>
              </w:rPr>
              <w:t>ผศ.ดร.โส</w:t>
            </w:r>
            <w:proofErr w:type="spellStart"/>
            <w:r w:rsidR="00B441D5" w:rsidRPr="005443FC">
              <w:rPr>
                <w:sz w:val="32"/>
                <w:szCs w:val="32"/>
                <w:cs/>
              </w:rPr>
              <w:t>ภิ</w:t>
            </w:r>
            <w:proofErr w:type="spellEnd"/>
            <w:r w:rsidR="00B441D5" w:rsidRPr="005443FC">
              <w:rPr>
                <w:sz w:val="32"/>
                <w:szCs w:val="32"/>
                <w:cs/>
              </w:rPr>
              <w:t>ดา เตชกุลวิสิฐ</w:t>
            </w:r>
            <w:r w:rsidRPr="005443FC">
              <w:rPr>
                <w:rFonts w:hint="cs"/>
                <w:sz w:val="32"/>
                <w:szCs w:val="32"/>
                <w:cs/>
              </w:rPr>
              <w:t xml:space="preserve">       </w:t>
            </w:r>
          </w:p>
          <w:p w14:paraId="090640F1" w14:textId="77777777" w:rsidR="00FF5B25" w:rsidRPr="005443FC" w:rsidRDefault="00FF5B25" w:rsidP="00D307A3">
            <w:pPr>
              <w:spacing w:before="120" w:after="0"/>
              <w:ind w:firstLine="720"/>
              <w:rPr>
                <w:sz w:val="32"/>
                <w:szCs w:val="32"/>
              </w:rPr>
            </w:pPr>
            <w:r w:rsidRPr="005443FC">
              <w:rPr>
                <w:rFonts w:hint="cs"/>
                <w:sz w:val="32"/>
                <w:szCs w:val="32"/>
                <w:cs/>
              </w:rPr>
              <w:t>อาจารย์ผู้สอน</w:t>
            </w:r>
          </w:p>
          <w:p w14:paraId="7A6C850F" w14:textId="77777777" w:rsidR="00E63972" w:rsidRPr="005443FC" w:rsidRDefault="007E7B0B" w:rsidP="007E7B0B">
            <w:pPr>
              <w:spacing w:after="0"/>
              <w:ind w:left="720" w:firstLine="720"/>
              <w:rPr>
                <w:sz w:val="32"/>
                <w:szCs w:val="32"/>
              </w:rPr>
            </w:pPr>
            <w:r w:rsidRPr="005443FC">
              <w:rPr>
                <w:rFonts w:hint="cs"/>
                <w:sz w:val="32"/>
                <w:szCs w:val="32"/>
              </w:rPr>
              <w:t>1</w:t>
            </w:r>
            <w:r w:rsidRPr="005443FC">
              <w:rPr>
                <w:rFonts w:hint="cs"/>
                <w:sz w:val="32"/>
                <w:szCs w:val="32"/>
                <w:cs/>
              </w:rPr>
              <w:t>) รศ.นพ.</w:t>
            </w:r>
            <w:r w:rsidRPr="005443FC">
              <w:rPr>
                <w:sz w:val="32"/>
                <w:szCs w:val="32"/>
                <w:cs/>
              </w:rPr>
              <w:t>เทอดไทย ทองอุ่น</w:t>
            </w:r>
            <w:r w:rsidR="00E93523" w:rsidRPr="005443FC">
              <w:rPr>
                <w:sz w:val="32"/>
                <w:szCs w:val="32"/>
              </w:rPr>
              <w:t xml:space="preserve">  </w:t>
            </w:r>
            <w:r w:rsidR="0083382A" w:rsidRPr="005443FC">
              <w:rPr>
                <w:rFonts w:hint="cs"/>
                <w:sz w:val="32"/>
                <w:szCs w:val="32"/>
                <w:cs/>
              </w:rPr>
              <w:t xml:space="preserve">           </w:t>
            </w:r>
          </w:p>
          <w:p w14:paraId="33406525" w14:textId="1EB0A9BD" w:rsidR="007E7B0B" w:rsidRPr="005443FC" w:rsidRDefault="007E7B0B" w:rsidP="007E7B0B">
            <w:pPr>
              <w:spacing w:after="0"/>
              <w:ind w:left="720" w:firstLine="720"/>
              <w:rPr>
                <w:sz w:val="32"/>
                <w:szCs w:val="32"/>
              </w:rPr>
            </w:pPr>
            <w:r w:rsidRPr="005443FC">
              <w:rPr>
                <w:rFonts w:hint="cs"/>
                <w:sz w:val="32"/>
                <w:szCs w:val="32"/>
              </w:rPr>
              <w:t>2</w:t>
            </w:r>
            <w:r w:rsidRPr="005443FC">
              <w:rPr>
                <w:rFonts w:hint="cs"/>
                <w:sz w:val="32"/>
                <w:szCs w:val="32"/>
                <w:cs/>
              </w:rPr>
              <w:t>) รศ.พญ.</w:t>
            </w:r>
            <w:r w:rsidRPr="005443FC">
              <w:rPr>
                <w:sz w:val="32"/>
                <w:szCs w:val="32"/>
                <w:cs/>
              </w:rPr>
              <w:t>ภารดี เอื้อวิชญาแพทย์</w:t>
            </w:r>
          </w:p>
          <w:p w14:paraId="2955A087" w14:textId="77777777" w:rsidR="00E63972" w:rsidRPr="005443FC" w:rsidRDefault="007E7B0B" w:rsidP="007E7B0B">
            <w:pPr>
              <w:spacing w:after="0"/>
              <w:ind w:left="720" w:firstLine="720"/>
              <w:rPr>
                <w:sz w:val="32"/>
                <w:szCs w:val="32"/>
              </w:rPr>
            </w:pPr>
            <w:r w:rsidRPr="005443FC">
              <w:rPr>
                <w:rFonts w:hint="cs"/>
                <w:sz w:val="32"/>
                <w:szCs w:val="32"/>
              </w:rPr>
              <w:lastRenderedPageBreak/>
              <w:t>3</w:t>
            </w:r>
            <w:r w:rsidRPr="005443FC">
              <w:rPr>
                <w:rFonts w:hint="cs"/>
                <w:sz w:val="32"/>
                <w:szCs w:val="32"/>
                <w:cs/>
              </w:rPr>
              <w:t>) ศ.ดร.</w:t>
            </w:r>
            <w:r w:rsidRPr="005443FC">
              <w:rPr>
                <w:sz w:val="32"/>
                <w:szCs w:val="32"/>
                <w:cs/>
              </w:rPr>
              <w:t>พวงรัตน์ ภักดีโชติ</w:t>
            </w:r>
            <w:r w:rsidR="0083382A" w:rsidRPr="005443FC">
              <w:rPr>
                <w:rFonts w:hint="cs"/>
                <w:sz w:val="32"/>
                <w:szCs w:val="32"/>
                <w:cs/>
              </w:rPr>
              <w:t xml:space="preserve">              </w:t>
            </w:r>
          </w:p>
          <w:p w14:paraId="4ACB6908" w14:textId="54FC1171" w:rsidR="007E7B0B" w:rsidRPr="005443FC" w:rsidRDefault="007E7B0B" w:rsidP="007E7B0B">
            <w:pPr>
              <w:spacing w:after="0"/>
              <w:ind w:left="720" w:firstLine="720"/>
              <w:rPr>
                <w:sz w:val="32"/>
                <w:szCs w:val="32"/>
              </w:rPr>
            </w:pPr>
            <w:r w:rsidRPr="005443FC">
              <w:rPr>
                <w:rFonts w:hint="cs"/>
                <w:sz w:val="32"/>
                <w:szCs w:val="32"/>
                <w:cs/>
              </w:rPr>
              <w:t xml:space="preserve">4) </w:t>
            </w:r>
            <w:r w:rsidR="00123071" w:rsidRPr="005443FC">
              <w:rPr>
                <w:sz w:val="32"/>
                <w:szCs w:val="32"/>
                <w:cs/>
              </w:rPr>
              <w:t>รศ.ดร.อภิวันท์ มนิมนากร</w:t>
            </w:r>
          </w:p>
          <w:p w14:paraId="61694609" w14:textId="77777777" w:rsidR="00E63972" w:rsidRPr="005443FC" w:rsidRDefault="007E7B0B" w:rsidP="007E7B0B">
            <w:pPr>
              <w:spacing w:after="0"/>
              <w:ind w:left="720" w:firstLine="720"/>
              <w:rPr>
                <w:sz w:val="32"/>
                <w:szCs w:val="32"/>
              </w:rPr>
            </w:pPr>
            <w:r w:rsidRPr="005443FC">
              <w:rPr>
                <w:rFonts w:hint="cs"/>
                <w:sz w:val="32"/>
                <w:szCs w:val="32"/>
                <w:cs/>
              </w:rPr>
              <w:t xml:space="preserve">5) </w:t>
            </w:r>
            <w:r w:rsidR="00B441D5" w:rsidRPr="005443FC">
              <w:rPr>
                <w:sz w:val="32"/>
                <w:szCs w:val="32"/>
                <w:cs/>
              </w:rPr>
              <w:t>ผศ.ดร.สุภาพร มัชฌิมะปุระ</w:t>
            </w:r>
            <w:r w:rsidR="0083382A" w:rsidRPr="005443FC">
              <w:rPr>
                <w:rFonts w:hint="cs"/>
                <w:sz w:val="32"/>
                <w:szCs w:val="32"/>
                <w:cs/>
              </w:rPr>
              <w:t xml:space="preserve">          </w:t>
            </w:r>
          </w:p>
          <w:p w14:paraId="436890FF" w14:textId="6535F0F1" w:rsidR="007E7B0B" w:rsidRPr="005443FC" w:rsidRDefault="007E7B0B" w:rsidP="007E7B0B">
            <w:pPr>
              <w:spacing w:after="0"/>
              <w:ind w:left="720" w:firstLine="720"/>
              <w:rPr>
                <w:sz w:val="32"/>
                <w:szCs w:val="32"/>
              </w:rPr>
            </w:pPr>
            <w:r w:rsidRPr="005443FC">
              <w:rPr>
                <w:sz w:val="32"/>
                <w:szCs w:val="32"/>
                <w:cs/>
              </w:rPr>
              <w:t xml:space="preserve">6) </w:t>
            </w:r>
            <w:r w:rsidR="00B441D5" w:rsidRPr="005443FC">
              <w:rPr>
                <w:rFonts w:hint="cs"/>
                <w:sz w:val="32"/>
                <w:szCs w:val="32"/>
                <w:cs/>
              </w:rPr>
              <w:t>ผศ.ดร.</w:t>
            </w:r>
            <w:r w:rsidR="00B441D5" w:rsidRPr="005443FC">
              <w:rPr>
                <w:sz w:val="32"/>
                <w:szCs w:val="32"/>
                <w:cs/>
              </w:rPr>
              <w:t>อรทัย ตันกำเนิดไทย</w:t>
            </w:r>
          </w:p>
          <w:p w14:paraId="79947BAB" w14:textId="77777777" w:rsidR="00E63972" w:rsidRPr="005443FC" w:rsidRDefault="007E7B0B" w:rsidP="007E7B0B">
            <w:pPr>
              <w:spacing w:after="0"/>
              <w:ind w:left="720" w:firstLine="720"/>
              <w:rPr>
                <w:sz w:val="32"/>
                <w:szCs w:val="32"/>
              </w:rPr>
            </w:pPr>
            <w:r w:rsidRPr="005443FC">
              <w:rPr>
                <w:sz w:val="32"/>
                <w:szCs w:val="32"/>
                <w:cs/>
              </w:rPr>
              <w:t xml:space="preserve">7) </w:t>
            </w:r>
            <w:r w:rsidR="00B441D5" w:rsidRPr="005443FC">
              <w:rPr>
                <w:sz w:val="32"/>
                <w:szCs w:val="32"/>
                <w:cs/>
              </w:rPr>
              <w:t>ผศ.ดร.วิภาวี ทูคำมี</w:t>
            </w:r>
            <w:r w:rsidR="0083382A" w:rsidRPr="005443FC">
              <w:rPr>
                <w:rFonts w:hint="cs"/>
                <w:sz w:val="32"/>
                <w:szCs w:val="32"/>
                <w:cs/>
              </w:rPr>
              <w:t xml:space="preserve">                    </w:t>
            </w:r>
          </w:p>
          <w:p w14:paraId="2143F0AF" w14:textId="1EB0A41C" w:rsidR="007E7B0B" w:rsidRPr="005443FC" w:rsidRDefault="007E7B0B" w:rsidP="007E7B0B">
            <w:pPr>
              <w:spacing w:after="0"/>
              <w:ind w:left="720" w:firstLine="720"/>
              <w:rPr>
                <w:sz w:val="32"/>
                <w:szCs w:val="32"/>
              </w:rPr>
            </w:pPr>
            <w:r w:rsidRPr="005443FC">
              <w:rPr>
                <w:sz w:val="32"/>
                <w:szCs w:val="32"/>
                <w:cs/>
              </w:rPr>
              <w:t xml:space="preserve">8) </w:t>
            </w:r>
            <w:r w:rsidR="00B441D5" w:rsidRPr="005443FC">
              <w:rPr>
                <w:sz w:val="32"/>
                <w:szCs w:val="32"/>
                <w:cs/>
              </w:rPr>
              <w:t>ผศ.ดร.วีระพล แสงอาทิตย์</w:t>
            </w:r>
          </w:p>
          <w:p w14:paraId="0B7EC956" w14:textId="77777777" w:rsidR="00E63972" w:rsidRPr="005443FC" w:rsidRDefault="007E7B0B" w:rsidP="007E7B0B">
            <w:pPr>
              <w:spacing w:after="0"/>
              <w:ind w:left="720" w:firstLine="720"/>
              <w:rPr>
                <w:sz w:val="32"/>
                <w:szCs w:val="32"/>
              </w:rPr>
            </w:pPr>
            <w:r w:rsidRPr="005443FC">
              <w:rPr>
                <w:rFonts w:hint="cs"/>
                <w:sz w:val="32"/>
                <w:szCs w:val="32"/>
                <w:cs/>
              </w:rPr>
              <w:t xml:space="preserve">9) </w:t>
            </w:r>
            <w:r w:rsidR="00750D36" w:rsidRPr="005443FC">
              <w:rPr>
                <w:rFonts w:hint="cs"/>
                <w:sz w:val="32"/>
                <w:szCs w:val="32"/>
                <w:cs/>
              </w:rPr>
              <w:t>ร</w:t>
            </w:r>
            <w:r w:rsidR="00B441D5" w:rsidRPr="005443FC">
              <w:rPr>
                <w:rFonts w:hint="cs"/>
                <w:sz w:val="32"/>
                <w:szCs w:val="32"/>
                <w:cs/>
              </w:rPr>
              <w:t>ศ.ดร.</w:t>
            </w:r>
            <w:r w:rsidR="00B441D5" w:rsidRPr="005443FC">
              <w:rPr>
                <w:sz w:val="32"/>
                <w:szCs w:val="32"/>
                <w:cs/>
              </w:rPr>
              <w:t>พัชรวิภา มณีไสย</w:t>
            </w:r>
            <w:r w:rsidR="0083382A" w:rsidRPr="005443FC">
              <w:rPr>
                <w:rFonts w:hint="cs"/>
                <w:sz w:val="32"/>
                <w:szCs w:val="32"/>
                <w:cs/>
              </w:rPr>
              <w:t xml:space="preserve">             </w:t>
            </w:r>
          </w:p>
          <w:p w14:paraId="175DFC96" w14:textId="5059437C" w:rsidR="007E7B0B" w:rsidRPr="005443FC" w:rsidRDefault="007E7B0B" w:rsidP="007E7B0B">
            <w:pPr>
              <w:spacing w:after="0"/>
              <w:ind w:left="720" w:firstLine="720"/>
              <w:rPr>
                <w:sz w:val="32"/>
                <w:szCs w:val="32"/>
              </w:rPr>
            </w:pPr>
            <w:r w:rsidRPr="005443FC">
              <w:rPr>
                <w:rFonts w:hint="cs"/>
                <w:sz w:val="32"/>
                <w:szCs w:val="32"/>
                <w:cs/>
              </w:rPr>
              <w:t xml:space="preserve">10) </w:t>
            </w:r>
            <w:r w:rsidR="00B441D5" w:rsidRPr="005443FC">
              <w:rPr>
                <w:rFonts w:hint="cs"/>
                <w:sz w:val="32"/>
                <w:szCs w:val="32"/>
                <w:cs/>
              </w:rPr>
              <w:t>ผศ.ดร.</w:t>
            </w:r>
            <w:r w:rsidR="00B441D5" w:rsidRPr="005443FC">
              <w:rPr>
                <w:sz w:val="32"/>
                <w:szCs w:val="32"/>
                <w:cs/>
              </w:rPr>
              <w:t>โส</w:t>
            </w:r>
            <w:proofErr w:type="spellStart"/>
            <w:r w:rsidR="00B441D5" w:rsidRPr="005443FC">
              <w:rPr>
                <w:sz w:val="32"/>
                <w:szCs w:val="32"/>
                <w:cs/>
              </w:rPr>
              <w:t>ภิ</w:t>
            </w:r>
            <w:proofErr w:type="spellEnd"/>
            <w:r w:rsidR="00B441D5" w:rsidRPr="005443FC">
              <w:rPr>
                <w:sz w:val="32"/>
                <w:szCs w:val="32"/>
                <w:cs/>
              </w:rPr>
              <w:t>ดา เตชกุลวิสิฐ</w:t>
            </w:r>
          </w:p>
          <w:p w14:paraId="587A8A13" w14:textId="77777777" w:rsidR="00E63972" w:rsidRPr="005443FC" w:rsidRDefault="007E7B0B" w:rsidP="0083382A">
            <w:pPr>
              <w:spacing w:after="0"/>
              <w:ind w:left="720" w:firstLine="720"/>
              <w:rPr>
                <w:sz w:val="32"/>
                <w:szCs w:val="32"/>
              </w:rPr>
            </w:pPr>
            <w:r w:rsidRPr="005443FC">
              <w:rPr>
                <w:sz w:val="32"/>
                <w:szCs w:val="32"/>
              </w:rPr>
              <w:t xml:space="preserve">11) </w:t>
            </w:r>
            <w:r w:rsidR="00B441D5" w:rsidRPr="005443FC">
              <w:rPr>
                <w:rFonts w:hint="cs"/>
                <w:sz w:val="32"/>
                <w:szCs w:val="32"/>
                <w:cs/>
              </w:rPr>
              <w:t>อ.ดร.ประภัสสร โพธิ์ตึ</w:t>
            </w:r>
            <w:r w:rsidR="0083382A" w:rsidRPr="005443FC">
              <w:rPr>
                <w:rFonts w:hint="cs"/>
                <w:sz w:val="32"/>
                <w:szCs w:val="32"/>
                <w:cs/>
              </w:rPr>
              <w:t xml:space="preserve">             </w:t>
            </w:r>
          </w:p>
          <w:p w14:paraId="11E9AB85" w14:textId="19FEA131" w:rsidR="0052580B" w:rsidRPr="005443FC" w:rsidRDefault="007E7B0B" w:rsidP="0083382A">
            <w:pPr>
              <w:spacing w:after="0"/>
              <w:ind w:left="720" w:firstLine="720"/>
              <w:rPr>
                <w:sz w:val="32"/>
                <w:szCs w:val="32"/>
              </w:rPr>
            </w:pPr>
            <w:r w:rsidRPr="005443FC">
              <w:rPr>
                <w:rFonts w:hint="cs"/>
                <w:sz w:val="32"/>
                <w:szCs w:val="32"/>
                <w:cs/>
              </w:rPr>
              <w:t>1</w:t>
            </w:r>
            <w:r w:rsidR="00123071" w:rsidRPr="005443FC">
              <w:rPr>
                <w:sz w:val="32"/>
                <w:szCs w:val="32"/>
              </w:rPr>
              <w:t>2</w:t>
            </w:r>
            <w:r w:rsidRPr="005443FC">
              <w:rPr>
                <w:rFonts w:hint="cs"/>
                <w:sz w:val="32"/>
                <w:szCs w:val="32"/>
                <w:cs/>
              </w:rPr>
              <w:t xml:space="preserve">) </w:t>
            </w:r>
            <w:r w:rsidR="00B441D5" w:rsidRPr="005443FC">
              <w:rPr>
                <w:rFonts w:hint="cs"/>
                <w:sz w:val="32"/>
                <w:szCs w:val="32"/>
                <w:cs/>
              </w:rPr>
              <w:t>อ.ดร.จุฑามาศ คำสีแก้ว</w:t>
            </w:r>
          </w:p>
          <w:p w14:paraId="63678E80" w14:textId="77777777" w:rsidR="0083382A" w:rsidRPr="005443FC" w:rsidRDefault="0083382A" w:rsidP="0083382A">
            <w:pPr>
              <w:spacing w:after="0"/>
              <w:ind w:left="720" w:firstLine="720"/>
              <w:rPr>
                <w:sz w:val="32"/>
                <w:szCs w:val="32"/>
              </w:rPr>
            </w:pPr>
          </w:p>
          <w:p w14:paraId="2D992F7C" w14:textId="5619EC66" w:rsidR="00FF5B25" w:rsidRPr="005443FC" w:rsidRDefault="00FF5B25" w:rsidP="0083382A">
            <w:pPr>
              <w:pStyle w:val="ListParagraph"/>
              <w:numPr>
                <w:ilvl w:val="0"/>
                <w:numId w:val="10"/>
              </w:numPr>
              <w:contextualSpacing w:val="0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5443FC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bidi="th-TH"/>
              </w:rPr>
              <w:t>ผลลัพธ์การเรียนรู้ของหลักสูตร (</w:t>
            </w:r>
            <w:r w:rsidRPr="005443FC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PLO</w:t>
            </w:r>
            <w:r w:rsidRPr="005443FC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bidi="th-TH"/>
              </w:rPr>
              <w:t>) และ/หรือผลลัพธ์การเรียนรู้ย่อยของหลักสูตร (</w:t>
            </w:r>
            <w:r w:rsidRPr="005443FC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sub</w:t>
            </w:r>
            <w:r w:rsidRPr="005443FC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5443FC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PLO</w:t>
            </w:r>
            <w:r w:rsidRPr="005443FC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bidi="th-TH"/>
              </w:rPr>
              <w:t>) ที่เป็น</w:t>
            </w:r>
          </w:p>
          <w:p w14:paraId="68BF6FFA" w14:textId="56188CD4" w:rsidR="00FF5B25" w:rsidRPr="005443FC" w:rsidRDefault="00FF5B25" w:rsidP="008F744A">
            <w:pPr>
              <w:pStyle w:val="ListParagraph"/>
              <w:rPr>
                <w:rFonts w:ascii="TH Sarabun New" w:hAnsi="TH Sarabun New" w:cs="TH Sarabun New"/>
                <w:b/>
                <w:bCs/>
                <w:sz w:val="32"/>
                <w:szCs w:val="32"/>
                <w:rtl/>
                <w:cs/>
              </w:rPr>
            </w:pPr>
            <w:r w:rsidRPr="005443FC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bidi="th-TH"/>
              </w:rPr>
              <w:t>ความรับผิดชอบหลักของรายวิชา</w:t>
            </w:r>
            <w:r w:rsidR="00A73C20" w:rsidRPr="005443FC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bidi="th-TH"/>
              </w:rPr>
              <w:t xml:space="preserve"> และผลลัพธ์การเรียนรู้ที่คาดหวังของรายวิชา (</w:t>
            </w:r>
            <w:r w:rsidR="00A73C20" w:rsidRPr="005443FC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CLO</w:t>
            </w:r>
            <w:r w:rsidR="00A73C20" w:rsidRPr="005443FC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  <w:tbl>
            <w:tblPr>
              <w:tblStyle w:val="TableGrid"/>
              <w:tblW w:w="0" w:type="auto"/>
              <w:tblInd w:w="425" w:type="dxa"/>
              <w:tblLook w:val="04A0" w:firstRow="1" w:lastRow="0" w:firstColumn="1" w:lastColumn="0" w:noHBand="0" w:noVBand="1"/>
            </w:tblPr>
            <w:tblGrid>
              <w:gridCol w:w="2789"/>
              <w:gridCol w:w="2160"/>
              <w:gridCol w:w="4265"/>
            </w:tblGrid>
            <w:tr w:rsidR="005443FC" w:rsidRPr="005443FC" w14:paraId="1D3E3C93" w14:textId="1262F9C5" w:rsidTr="0083382A">
              <w:tc>
                <w:tcPr>
                  <w:tcW w:w="2789" w:type="dxa"/>
                </w:tcPr>
                <w:p w14:paraId="1337B20C" w14:textId="77777777" w:rsidR="00A73C20" w:rsidRPr="005443FC" w:rsidRDefault="00A73C20" w:rsidP="00FF5B25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 w:rsidRPr="005443FC">
                    <w:rPr>
                      <w:rFonts w:hint="cs"/>
                      <w:b/>
                      <w:bCs/>
                      <w:sz w:val="32"/>
                      <w:szCs w:val="32"/>
                    </w:rPr>
                    <w:t>PLO</w:t>
                  </w:r>
                </w:p>
              </w:tc>
              <w:tc>
                <w:tcPr>
                  <w:tcW w:w="2160" w:type="dxa"/>
                </w:tcPr>
                <w:p w14:paraId="5AB6433C" w14:textId="77777777" w:rsidR="00A73C20" w:rsidRPr="005443FC" w:rsidRDefault="00A73C20" w:rsidP="00FF5B25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 w:rsidRPr="005443FC">
                    <w:rPr>
                      <w:rFonts w:hint="cs"/>
                      <w:b/>
                      <w:bCs/>
                      <w:sz w:val="32"/>
                      <w:szCs w:val="32"/>
                    </w:rPr>
                    <w:t>sub</w:t>
                  </w:r>
                  <w:r w:rsidRPr="005443FC">
                    <w:rPr>
                      <w:rFonts w:hint="cs"/>
                      <w:b/>
                      <w:bCs/>
                      <w:sz w:val="32"/>
                      <w:szCs w:val="32"/>
                      <w:cs/>
                    </w:rPr>
                    <w:t>-</w:t>
                  </w:r>
                  <w:r w:rsidRPr="005443FC">
                    <w:rPr>
                      <w:rFonts w:hint="cs"/>
                      <w:b/>
                      <w:bCs/>
                      <w:sz w:val="32"/>
                      <w:szCs w:val="32"/>
                    </w:rPr>
                    <w:t>PLO</w:t>
                  </w:r>
                </w:p>
              </w:tc>
              <w:tc>
                <w:tcPr>
                  <w:tcW w:w="4265" w:type="dxa"/>
                </w:tcPr>
                <w:p w14:paraId="7A14B42F" w14:textId="080CB284" w:rsidR="00A73C20" w:rsidRPr="005443FC" w:rsidRDefault="00A73C20" w:rsidP="00FF5B25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 w:rsidRPr="005443FC">
                    <w:rPr>
                      <w:rFonts w:hint="cs"/>
                      <w:b/>
                      <w:bCs/>
                      <w:sz w:val="32"/>
                      <w:szCs w:val="32"/>
                    </w:rPr>
                    <w:t>CLO</w:t>
                  </w:r>
                </w:p>
              </w:tc>
            </w:tr>
            <w:tr w:rsidR="005443FC" w:rsidRPr="005443FC" w14:paraId="52280FCE" w14:textId="77777777" w:rsidTr="0083382A">
              <w:trPr>
                <w:trHeight w:val="970"/>
              </w:trPr>
              <w:tc>
                <w:tcPr>
                  <w:tcW w:w="2789" w:type="dxa"/>
                  <w:vMerge w:val="restart"/>
                </w:tcPr>
                <w:p w14:paraId="35567EC2" w14:textId="46E0E954" w:rsidR="00AF57EF" w:rsidRPr="005443FC" w:rsidRDefault="00AF57EF" w:rsidP="009B2D51">
                  <w:pPr>
                    <w:rPr>
                      <w:b/>
                      <w:bCs/>
                      <w:sz w:val="32"/>
                      <w:szCs w:val="32"/>
                    </w:rPr>
                  </w:pPr>
                  <w:r w:rsidRPr="005443FC">
                    <w:rPr>
                      <w:sz w:val="32"/>
                      <w:szCs w:val="32"/>
                    </w:rPr>
                    <w:t xml:space="preserve">PLO1 </w:t>
                  </w:r>
                  <w:r w:rsidRPr="005443FC">
                    <w:rPr>
                      <w:sz w:val="32"/>
                      <w:szCs w:val="32"/>
                      <w:cs/>
                    </w:rPr>
                    <w:t>ประยุกต์ใช้ความรู้ในศาสตร์ทางการพยาบาล การผดุงครรภ์ และศาสตร์ที่เกี่ยวข้องในการปฏิบัติการพยาบาลตามมาตรฐานวิชาชีพ (</w:t>
                  </w:r>
                  <w:r w:rsidRPr="005443FC">
                    <w:rPr>
                      <w:sz w:val="32"/>
                      <w:szCs w:val="32"/>
                    </w:rPr>
                    <w:t>Specific skills)</w:t>
                  </w:r>
                </w:p>
              </w:tc>
              <w:tc>
                <w:tcPr>
                  <w:tcW w:w="2160" w:type="dxa"/>
                  <w:vMerge w:val="restart"/>
                </w:tcPr>
                <w:p w14:paraId="5249BBAE" w14:textId="38D19106" w:rsidR="00AF57EF" w:rsidRPr="005443FC" w:rsidRDefault="00AF57EF" w:rsidP="00190BDF">
                  <w:pPr>
                    <w:rPr>
                      <w:sz w:val="32"/>
                      <w:szCs w:val="32"/>
                    </w:rPr>
                  </w:pPr>
                  <w:r w:rsidRPr="005443FC">
                    <w:rPr>
                      <w:sz w:val="32"/>
                      <w:szCs w:val="32"/>
                    </w:rPr>
                    <w:t xml:space="preserve">Sub-PLO 1.1 </w:t>
                  </w:r>
                  <w:r w:rsidRPr="005443FC">
                    <w:rPr>
                      <w:sz w:val="32"/>
                      <w:szCs w:val="32"/>
                      <w:cs/>
                    </w:rPr>
                    <w:t>อธิบายสาระส</w:t>
                  </w:r>
                  <w:r w:rsidRPr="005443FC">
                    <w:rPr>
                      <w:rFonts w:hint="cs"/>
                      <w:sz w:val="32"/>
                      <w:szCs w:val="32"/>
                      <w:cs/>
                    </w:rPr>
                    <w:t>ำ</w:t>
                  </w:r>
                  <w:r w:rsidRPr="005443FC">
                    <w:rPr>
                      <w:sz w:val="32"/>
                      <w:szCs w:val="32"/>
                      <w:cs/>
                    </w:rPr>
                    <w:t>คัญของวิทยาศาสตร์สุขภาพพื้นฐานส</w:t>
                  </w:r>
                  <w:r w:rsidRPr="005443FC">
                    <w:rPr>
                      <w:rFonts w:hint="cs"/>
                      <w:sz w:val="32"/>
                      <w:szCs w:val="32"/>
                      <w:cs/>
                    </w:rPr>
                    <w:t>ำ</w:t>
                  </w:r>
                  <w:r w:rsidRPr="005443FC">
                    <w:rPr>
                      <w:sz w:val="32"/>
                      <w:szCs w:val="32"/>
                      <w:cs/>
                    </w:rPr>
                    <w:t>หรับพยาบาลได้</w:t>
                  </w:r>
                </w:p>
              </w:tc>
              <w:tc>
                <w:tcPr>
                  <w:tcW w:w="4265" w:type="dxa"/>
                </w:tcPr>
                <w:p w14:paraId="71B1EEEE" w14:textId="5366B439" w:rsidR="00AF57EF" w:rsidRPr="005443FC" w:rsidRDefault="00AF57EF" w:rsidP="00190BDF">
                  <w:pPr>
                    <w:rPr>
                      <w:b/>
                      <w:bCs/>
                      <w:sz w:val="32"/>
                      <w:szCs w:val="32"/>
                    </w:rPr>
                  </w:pPr>
                  <w:r w:rsidRPr="005443FC">
                    <w:rPr>
                      <w:sz w:val="32"/>
                      <w:szCs w:val="32"/>
                    </w:rPr>
                    <w:t xml:space="preserve">CLO1. </w:t>
                  </w:r>
                  <w:r w:rsidRPr="005443FC">
                    <w:rPr>
                      <w:sz w:val="32"/>
                      <w:szCs w:val="32"/>
                      <w:cs/>
                    </w:rPr>
                    <w:t>อธิบายกลไกการทำงานของระบบต่าง ๆ ของร่างกาย และวิเคราะห์ความสัมพันธ์ของระบบเหล่านี้ในการคงภาวะสมดุล</w:t>
                  </w:r>
                  <w:r w:rsidRPr="005443FC">
                    <w:rPr>
                      <w:sz w:val="32"/>
                      <w:szCs w:val="32"/>
                    </w:rPr>
                    <w:t xml:space="preserve"> </w:t>
                  </w:r>
                  <w:r w:rsidRPr="005443FC">
                    <w:rPr>
                      <w:sz w:val="32"/>
                      <w:szCs w:val="32"/>
                      <w:cs/>
                    </w:rPr>
                    <w:t>(</w:t>
                  </w:r>
                  <w:r w:rsidRPr="005443FC">
                    <w:rPr>
                      <w:sz w:val="32"/>
                      <w:szCs w:val="32"/>
                    </w:rPr>
                    <w:t>homeostasis)</w:t>
                  </w:r>
                  <w:r w:rsidRPr="005443FC">
                    <w:rPr>
                      <w:rFonts w:hint="cs"/>
                      <w:sz w:val="32"/>
                      <w:szCs w:val="32"/>
                      <w:cs/>
                    </w:rPr>
                    <w:t xml:space="preserve"> </w:t>
                  </w:r>
                  <w:r w:rsidRPr="005443FC">
                    <w:rPr>
                      <w:sz w:val="32"/>
                      <w:szCs w:val="32"/>
                      <w:cs/>
                    </w:rPr>
                    <w:t>ของร่างกายตามหลักสรีรวิทยา</w:t>
                  </w:r>
                </w:p>
              </w:tc>
            </w:tr>
            <w:tr w:rsidR="005443FC" w:rsidRPr="005443FC" w14:paraId="34DF5644" w14:textId="77777777" w:rsidTr="0083382A">
              <w:trPr>
                <w:trHeight w:val="854"/>
              </w:trPr>
              <w:tc>
                <w:tcPr>
                  <w:tcW w:w="2789" w:type="dxa"/>
                  <w:vMerge/>
                </w:tcPr>
                <w:p w14:paraId="00516A41" w14:textId="77777777" w:rsidR="00AF57EF" w:rsidRPr="005443FC" w:rsidRDefault="00AF57EF" w:rsidP="009B2D51">
                  <w:pPr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2160" w:type="dxa"/>
                  <w:vMerge/>
                </w:tcPr>
                <w:p w14:paraId="4E65E779" w14:textId="77777777" w:rsidR="00AF57EF" w:rsidRPr="005443FC" w:rsidRDefault="00AF57EF" w:rsidP="009B2D51">
                  <w:pPr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4265" w:type="dxa"/>
                </w:tcPr>
                <w:p w14:paraId="366DFF13" w14:textId="2F07FEB8" w:rsidR="00AF57EF" w:rsidRPr="005443FC" w:rsidRDefault="00AF57EF" w:rsidP="00190BDF">
                  <w:pPr>
                    <w:rPr>
                      <w:b/>
                      <w:bCs/>
                      <w:sz w:val="32"/>
                      <w:szCs w:val="32"/>
                    </w:rPr>
                  </w:pPr>
                  <w:r w:rsidRPr="005443FC">
                    <w:rPr>
                      <w:sz w:val="32"/>
                      <w:szCs w:val="32"/>
                    </w:rPr>
                    <w:t xml:space="preserve">CLO2. </w:t>
                  </w:r>
                  <w:r w:rsidRPr="005443FC">
                    <w:rPr>
                      <w:sz w:val="32"/>
                      <w:szCs w:val="32"/>
                      <w:cs/>
                    </w:rPr>
                    <w:t>ปฏิบัติการทดลองทางสรีรวิทยาพื้นฐานได้อย่างถูกต้อง</w:t>
                  </w:r>
                </w:p>
              </w:tc>
            </w:tr>
            <w:tr w:rsidR="005443FC" w:rsidRPr="005443FC" w14:paraId="249E0EB0" w14:textId="77777777" w:rsidTr="0083382A">
              <w:trPr>
                <w:trHeight w:val="800"/>
              </w:trPr>
              <w:tc>
                <w:tcPr>
                  <w:tcW w:w="2789" w:type="dxa"/>
                  <w:vMerge/>
                </w:tcPr>
                <w:p w14:paraId="4D74351E" w14:textId="77777777" w:rsidR="00AF57EF" w:rsidRPr="005443FC" w:rsidRDefault="00AF57EF" w:rsidP="009B2D51">
                  <w:pPr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2160" w:type="dxa"/>
                  <w:vMerge/>
                </w:tcPr>
                <w:p w14:paraId="7E26B010" w14:textId="77777777" w:rsidR="00AF57EF" w:rsidRPr="005443FC" w:rsidRDefault="00AF57EF" w:rsidP="00190BDF">
                  <w:pPr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4265" w:type="dxa"/>
                </w:tcPr>
                <w:p w14:paraId="2D3D52CB" w14:textId="417FE3A8" w:rsidR="00AF57EF" w:rsidRPr="005443FC" w:rsidRDefault="00AF57EF" w:rsidP="00190BDF">
                  <w:pPr>
                    <w:rPr>
                      <w:sz w:val="32"/>
                      <w:szCs w:val="32"/>
                    </w:rPr>
                  </w:pPr>
                  <w:r w:rsidRPr="005443FC">
                    <w:rPr>
                      <w:sz w:val="32"/>
                      <w:szCs w:val="32"/>
                    </w:rPr>
                    <w:t xml:space="preserve">CLO3. </w:t>
                  </w:r>
                  <w:r w:rsidRPr="005443FC">
                    <w:rPr>
                      <w:sz w:val="32"/>
                      <w:szCs w:val="32"/>
                      <w:cs/>
                    </w:rPr>
                    <w:t>ประยุกต์ใช้ความรู้ด้านสรีรวิทยาในการอธิบายภาวะปกติและความผิดปกติที่เกี่ยวข้องกับการประเมินและวางแผนการปฏิบัติการพยาบาล</w:t>
                  </w:r>
                  <w:r w:rsidRPr="005443FC">
                    <w:rPr>
                      <w:rFonts w:hint="cs"/>
                      <w:sz w:val="32"/>
                      <w:szCs w:val="32"/>
                      <w:cs/>
                    </w:rPr>
                    <w:t xml:space="preserve"> </w:t>
                  </w:r>
                </w:p>
              </w:tc>
            </w:tr>
            <w:tr w:rsidR="005443FC" w:rsidRPr="005443FC" w14:paraId="5AF6CCA9" w14:textId="77777777" w:rsidTr="0083382A">
              <w:tc>
                <w:tcPr>
                  <w:tcW w:w="2789" w:type="dxa"/>
                </w:tcPr>
                <w:p w14:paraId="5D91980D" w14:textId="6C5B35B0" w:rsidR="009B2D51" w:rsidRPr="005443FC" w:rsidRDefault="004D103C" w:rsidP="00497276">
                  <w:pPr>
                    <w:rPr>
                      <w:sz w:val="32"/>
                      <w:szCs w:val="32"/>
                    </w:rPr>
                  </w:pPr>
                  <w:r w:rsidRPr="005443FC">
                    <w:rPr>
                      <w:sz w:val="32"/>
                      <w:szCs w:val="32"/>
                    </w:rPr>
                    <w:t>PLO3</w:t>
                  </w:r>
                  <w:r w:rsidRPr="005443FC">
                    <w:rPr>
                      <w:sz w:val="32"/>
                      <w:szCs w:val="32"/>
                      <w:cs/>
                    </w:rPr>
                    <w:t xml:space="preserve"> แสดงออกซึ่งพฤติกรรมด้านคุณธรรม จริยธรรม จรรยาบรรณวิชาชีพ จิตอาสา และ</w:t>
                  </w:r>
                  <w:r w:rsidRPr="005443FC">
                    <w:rPr>
                      <w:rFonts w:hint="cs"/>
                      <w:sz w:val="32"/>
                      <w:szCs w:val="32"/>
                      <w:cs/>
                    </w:rPr>
                    <w:t>คำ</w:t>
                  </w:r>
                  <w:r w:rsidRPr="005443FC">
                    <w:rPr>
                      <w:sz w:val="32"/>
                      <w:szCs w:val="32"/>
                      <w:cs/>
                    </w:rPr>
                    <w:t>นึงถึงประโยชน์ส่วนรวม</w:t>
                  </w:r>
                  <w:r w:rsidR="00497276" w:rsidRPr="005443FC">
                    <w:rPr>
                      <w:rFonts w:hint="cs"/>
                      <w:sz w:val="32"/>
                      <w:szCs w:val="32"/>
                      <w:cs/>
                    </w:rPr>
                    <w:t xml:space="preserve"> </w:t>
                  </w:r>
                  <w:r w:rsidRPr="005443FC">
                    <w:rPr>
                      <w:sz w:val="32"/>
                      <w:szCs w:val="32"/>
                    </w:rPr>
                    <w:t>(Specific skills)</w:t>
                  </w:r>
                </w:p>
              </w:tc>
              <w:tc>
                <w:tcPr>
                  <w:tcW w:w="2160" w:type="dxa"/>
                </w:tcPr>
                <w:p w14:paraId="35831067" w14:textId="37E77E31" w:rsidR="009B2D51" w:rsidRPr="005443FC" w:rsidRDefault="004D103C" w:rsidP="009B2D51">
                  <w:pPr>
                    <w:rPr>
                      <w:sz w:val="32"/>
                      <w:szCs w:val="32"/>
                    </w:rPr>
                  </w:pPr>
                  <w:r w:rsidRPr="005443FC">
                    <w:rPr>
                      <w:sz w:val="32"/>
                      <w:szCs w:val="32"/>
                    </w:rPr>
                    <w:t xml:space="preserve">Sub-PLO </w:t>
                  </w:r>
                  <w:r w:rsidRPr="005443FC">
                    <w:rPr>
                      <w:rFonts w:hint="cs"/>
                      <w:sz w:val="32"/>
                      <w:szCs w:val="32"/>
                      <w:cs/>
                    </w:rPr>
                    <w:t>3</w:t>
                  </w:r>
                  <w:r w:rsidRPr="005443FC">
                    <w:rPr>
                      <w:sz w:val="32"/>
                      <w:szCs w:val="32"/>
                    </w:rPr>
                    <w:t xml:space="preserve">.1 </w:t>
                  </w:r>
                  <w:r w:rsidRPr="005443FC">
                    <w:rPr>
                      <w:sz w:val="32"/>
                      <w:szCs w:val="32"/>
                      <w:cs/>
                    </w:rPr>
                    <w:t>แสดงออกถึงความซื่อสัตย์ รับผิดชอบ มีวินัย ตรงต่อเวลา</w:t>
                  </w:r>
                </w:p>
              </w:tc>
              <w:tc>
                <w:tcPr>
                  <w:tcW w:w="4265" w:type="dxa"/>
                </w:tcPr>
                <w:p w14:paraId="0019058E" w14:textId="7A3EBF28" w:rsidR="009B2D51" w:rsidRPr="005443FC" w:rsidRDefault="00497276" w:rsidP="00497276">
                  <w:pPr>
                    <w:rPr>
                      <w:sz w:val="32"/>
                      <w:szCs w:val="32"/>
                      <w:cs/>
                    </w:rPr>
                  </w:pPr>
                  <w:r w:rsidRPr="005443FC">
                    <w:rPr>
                      <w:sz w:val="32"/>
                      <w:szCs w:val="32"/>
                    </w:rPr>
                    <w:t xml:space="preserve">CLO4. </w:t>
                  </w:r>
                  <w:r w:rsidRPr="005443FC">
                    <w:rPr>
                      <w:sz w:val="32"/>
                      <w:szCs w:val="32"/>
                      <w:cs/>
                    </w:rPr>
                    <w:t>ปฏิบัติการเรียนและกิจกรรมในรายวิชาด้วยความซื่อสัตย์ รับผิดชอบ มีวินัย และตรงต่อเวลา รวมถึงการส่งงาน การเข้าสอบ และการทำงานกลุ่มตามระเบียบของ</w:t>
                  </w:r>
                  <w:r w:rsidRPr="005443FC">
                    <w:rPr>
                      <w:rFonts w:hint="cs"/>
                      <w:sz w:val="32"/>
                      <w:szCs w:val="32"/>
                      <w:cs/>
                    </w:rPr>
                    <w:t>รายวิชา</w:t>
                  </w:r>
                </w:p>
              </w:tc>
            </w:tr>
          </w:tbl>
          <w:p w14:paraId="13016FED" w14:textId="77777777" w:rsidR="00497276" w:rsidRPr="005443FC" w:rsidRDefault="00497276" w:rsidP="0052580B">
            <w:pPr>
              <w:spacing w:after="0"/>
              <w:ind w:left="431"/>
              <w:rPr>
                <w:sz w:val="32"/>
                <w:szCs w:val="32"/>
              </w:rPr>
            </w:pPr>
          </w:p>
          <w:p w14:paraId="4DB7C27D" w14:textId="5438682D" w:rsidR="00FF5B25" w:rsidRPr="005443FC" w:rsidRDefault="00A73C20" w:rsidP="0052580B">
            <w:pPr>
              <w:spacing w:after="0"/>
              <w:ind w:left="431"/>
              <w:rPr>
                <w:b/>
                <w:bCs/>
                <w:sz w:val="32"/>
                <w:szCs w:val="32"/>
              </w:rPr>
            </w:pPr>
            <w:r w:rsidRPr="005443FC">
              <w:rPr>
                <w:rFonts w:hint="cs"/>
                <w:b/>
                <w:bCs/>
                <w:sz w:val="32"/>
                <w:szCs w:val="32"/>
              </w:rPr>
              <w:t>6</w:t>
            </w:r>
            <w:r w:rsidR="00FF5B25" w:rsidRPr="005443FC">
              <w:rPr>
                <w:rFonts w:hint="cs"/>
                <w:b/>
                <w:bCs/>
                <w:sz w:val="32"/>
                <w:szCs w:val="32"/>
                <w:cs/>
              </w:rPr>
              <w:t>. วัตถุประสงค์รายวิชา</w:t>
            </w:r>
          </w:p>
          <w:p w14:paraId="127A95ED" w14:textId="4A5B9CE7" w:rsidR="009609F4" w:rsidRPr="005443FC" w:rsidRDefault="009609F4" w:rsidP="009609F4">
            <w:pPr>
              <w:spacing w:after="0"/>
              <w:ind w:left="969" w:hanging="270"/>
              <w:rPr>
                <w:sz w:val="32"/>
                <w:szCs w:val="32"/>
              </w:rPr>
            </w:pPr>
            <w:r w:rsidRPr="005443FC">
              <w:rPr>
                <w:sz w:val="32"/>
                <w:szCs w:val="32"/>
              </w:rPr>
              <w:t xml:space="preserve">1. </w:t>
            </w:r>
            <w:r w:rsidRPr="005443FC">
              <w:rPr>
                <w:sz w:val="32"/>
                <w:szCs w:val="32"/>
                <w:cs/>
              </w:rPr>
              <w:t>นักศึกษามีความรู้ความเข้าใจพื้นฐานเรื่องการทำงานของอวัยวะต่าง</w:t>
            </w:r>
            <w:r w:rsidR="00B55BCB" w:rsidRPr="005443FC">
              <w:rPr>
                <w:rFonts w:hint="cs"/>
                <w:sz w:val="32"/>
                <w:szCs w:val="32"/>
                <w:cs/>
              </w:rPr>
              <w:t xml:space="preserve"> </w:t>
            </w:r>
            <w:r w:rsidRPr="005443FC">
              <w:rPr>
                <w:sz w:val="32"/>
                <w:szCs w:val="32"/>
                <w:cs/>
              </w:rPr>
              <w:t>ๆ ในร่างกาย</w:t>
            </w:r>
          </w:p>
          <w:p w14:paraId="5FA06D38" w14:textId="5EDDBCAB" w:rsidR="009609F4" w:rsidRPr="005443FC" w:rsidRDefault="009609F4" w:rsidP="00B55BCB">
            <w:pPr>
              <w:spacing w:after="0"/>
              <w:ind w:left="969" w:hanging="270"/>
              <w:rPr>
                <w:sz w:val="32"/>
                <w:szCs w:val="32"/>
              </w:rPr>
            </w:pPr>
            <w:r w:rsidRPr="005443FC">
              <w:rPr>
                <w:sz w:val="32"/>
                <w:szCs w:val="32"/>
              </w:rPr>
              <w:lastRenderedPageBreak/>
              <w:t xml:space="preserve">2. </w:t>
            </w:r>
            <w:r w:rsidRPr="005443FC">
              <w:rPr>
                <w:sz w:val="32"/>
                <w:szCs w:val="32"/>
                <w:cs/>
              </w:rPr>
              <w:t>นักศึกษามีความรู้ความเข้าใจถึงสรีรวิทยา</w:t>
            </w:r>
            <w:r w:rsidR="00B55BCB" w:rsidRPr="005443FC">
              <w:rPr>
                <w:sz w:val="32"/>
                <w:szCs w:val="32"/>
                <w:cs/>
              </w:rPr>
              <w:t>การท</w:t>
            </w:r>
            <w:r w:rsidR="00B55BCB" w:rsidRPr="005443FC">
              <w:rPr>
                <w:rFonts w:hint="cs"/>
                <w:sz w:val="32"/>
                <w:szCs w:val="32"/>
                <w:cs/>
              </w:rPr>
              <w:t>ำ</w:t>
            </w:r>
            <w:r w:rsidR="00B55BCB" w:rsidRPr="005443FC">
              <w:rPr>
                <w:sz w:val="32"/>
                <w:szCs w:val="32"/>
                <w:cs/>
              </w:rPr>
              <w:t>งานของระบบต่าง ๆ ในร่างกาย ได้แก่ ระบบประสาท ระบบกล้ามเนื้อ ระบบรับความรู้สึก ระบบรับความรู้สึกพิเศษ ระบบประสาทสั่งการ</w:t>
            </w:r>
            <w:r w:rsidR="00B55BCB" w:rsidRPr="005443FC">
              <w:rPr>
                <w:sz w:val="32"/>
                <w:szCs w:val="32"/>
              </w:rPr>
              <w:t xml:space="preserve"> </w:t>
            </w:r>
            <w:r w:rsidR="00B55BCB" w:rsidRPr="005443FC">
              <w:rPr>
                <w:sz w:val="32"/>
                <w:szCs w:val="32"/>
                <w:cs/>
              </w:rPr>
              <w:t>ระบบไหลเวียนเลือด ระบบหายใจ ระบบทางเดินอาหาร</w:t>
            </w:r>
            <w:r w:rsidR="00B55BCB" w:rsidRPr="005443FC">
              <w:rPr>
                <w:rFonts w:hint="cs"/>
                <w:sz w:val="32"/>
                <w:szCs w:val="32"/>
                <w:cs/>
              </w:rPr>
              <w:t xml:space="preserve"> </w:t>
            </w:r>
            <w:r w:rsidR="00B55BCB" w:rsidRPr="005443FC">
              <w:rPr>
                <w:sz w:val="32"/>
                <w:szCs w:val="32"/>
                <w:cs/>
              </w:rPr>
              <w:t>ระบบขับถ่ายปัสสาวะ ระบบต่อมไร้ท่อ ระบบสืบพันธุ์ รีเฟล็กซ์ การควบคุมอุณหภูมิร่างกาย และสรีรวิทยาของการออกก</w:t>
            </w:r>
            <w:r w:rsidR="00B55BCB" w:rsidRPr="005443FC">
              <w:rPr>
                <w:rFonts w:hint="cs"/>
                <w:sz w:val="32"/>
                <w:szCs w:val="32"/>
                <w:cs/>
              </w:rPr>
              <w:t>ำ</w:t>
            </w:r>
            <w:r w:rsidR="00B55BCB" w:rsidRPr="005443FC">
              <w:rPr>
                <w:sz w:val="32"/>
                <w:szCs w:val="32"/>
                <w:cs/>
              </w:rPr>
              <w:t>ลังกาย</w:t>
            </w:r>
          </w:p>
          <w:p w14:paraId="01AFE968" w14:textId="75C4ED3E" w:rsidR="00D92D14" w:rsidRPr="005443FC" w:rsidRDefault="009609F4" w:rsidP="00D307A3">
            <w:pPr>
              <w:spacing w:after="0"/>
              <w:ind w:left="969" w:hanging="270"/>
              <w:rPr>
                <w:sz w:val="32"/>
                <w:szCs w:val="32"/>
              </w:rPr>
            </w:pPr>
            <w:r w:rsidRPr="005443FC">
              <w:rPr>
                <w:sz w:val="32"/>
                <w:szCs w:val="32"/>
              </w:rPr>
              <w:t xml:space="preserve">3. </w:t>
            </w:r>
            <w:r w:rsidRPr="005443FC">
              <w:rPr>
                <w:sz w:val="32"/>
                <w:szCs w:val="32"/>
                <w:cs/>
              </w:rPr>
              <w:t>สามารถประยุกต์ความรู้ที่ได้เรียนในห้องเรียนเพื่อใช้ในการอธิบายความผิดปกติทางสรีรวิทยาที่พบบ่อย</w:t>
            </w:r>
          </w:p>
          <w:p w14:paraId="002B7D4B" w14:textId="248F654E" w:rsidR="00FF5B25" w:rsidRPr="005443FC" w:rsidRDefault="00FF5B25" w:rsidP="00D307A3">
            <w:pPr>
              <w:tabs>
                <w:tab w:val="left" w:pos="431"/>
              </w:tabs>
              <w:spacing w:before="240" w:after="0" w:line="240" w:lineRule="auto"/>
              <w:rPr>
                <w:b/>
                <w:bCs/>
                <w:sz w:val="32"/>
                <w:szCs w:val="32"/>
              </w:rPr>
            </w:pPr>
            <w:r w:rsidRPr="005443FC">
              <w:rPr>
                <w:rFonts w:hint="cs"/>
                <w:b/>
                <w:bCs/>
                <w:sz w:val="32"/>
                <w:szCs w:val="32"/>
                <w:cs/>
              </w:rPr>
              <w:t xml:space="preserve">      </w:t>
            </w:r>
            <w:r w:rsidR="00A73C20" w:rsidRPr="005443FC">
              <w:rPr>
                <w:rFonts w:hint="cs"/>
                <w:b/>
                <w:bCs/>
                <w:sz w:val="32"/>
                <w:szCs w:val="32"/>
              </w:rPr>
              <w:t>7</w:t>
            </w:r>
            <w:r w:rsidRPr="005443FC">
              <w:rPr>
                <w:rFonts w:hint="cs"/>
                <w:b/>
                <w:bCs/>
                <w:sz w:val="32"/>
                <w:szCs w:val="32"/>
                <w:cs/>
              </w:rPr>
              <w:t>. รูปแบบและรูปแบบการจัดการเรียนรู้ (</w:t>
            </w:r>
            <w:r w:rsidRPr="005443FC">
              <w:rPr>
                <w:rFonts w:hint="cs"/>
                <w:b/>
                <w:bCs/>
                <w:sz w:val="32"/>
                <w:szCs w:val="32"/>
              </w:rPr>
              <w:t>Delivery mode and Learning management Method</w:t>
            </w:r>
            <w:r w:rsidRPr="005443FC">
              <w:rPr>
                <w:rFonts w:hint="cs"/>
                <w:b/>
                <w:bCs/>
                <w:sz w:val="32"/>
                <w:szCs w:val="32"/>
                <w:cs/>
              </w:rPr>
              <w:t>)</w:t>
            </w:r>
          </w:p>
          <w:p w14:paraId="1194761F" w14:textId="497B1311" w:rsidR="00A73C20" w:rsidRPr="005443FC" w:rsidRDefault="00A73C20" w:rsidP="00FF5B25">
            <w:pPr>
              <w:tabs>
                <w:tab w:val="left" w:pos="284"/>
              </w:tabs>
              <w:spacing w:after="0" w:line="240" w:lineRule="auto"/>
              <w:rPr>
                <w:b/>
                <w:bCs/>
                <w:sz w:val="32"/>
                <w:szCs w:val="32"/>
                <w:cs/>
              </w:rPr>
            </w:pPr>
            <w:r w:rsidRPr="005443FC">
              <w:rPr>
                <w:rFonts w:hint="cs"/>
                <w:b/>
                <w:bCs/>
                <w:sz w:val="32"/>
                <w:szCs w:val="32"/>
                <w:cs/>
              </w:rPr>
              <w:t>ลักษณะรายวิชา</w:t>
            </w:r>
          </w:p>
          <w:p w14:paraId="12600247" w14:textId="1EF5DED7" w:rsidR="006442A2" w:rsidRPr="005443FC" w:rsidRDefault="00A73C20" w:rsidP="00A73C20">
            <w:pPr>
              <w:tabs>
                <w:tab w:val="left" w:pos="709"/>
              </w:tabs>
              <w:spacing w:after="0" w:line="240" w:lineRule="auto"/>
              <w:rPr>
                <w:sz w:val="32"/>
                <w:szCs w:val="32"/>
              </w:rPr>
            </w:pPr>
            <w:r w:rsidRPr="005443FC">
              <w:rPr>
                <w:rFonts w:hint="cs"/>
                <w:sz w:val="32"/>
                <w:szCs w:val="32"/>
                <w:cs/>
              </w:rPr>
              <w:tab/>
            </w:r>
            <w:sdt>
              <w:sdtPr>
                <w:rPr>
                  <w:rFonts w:cs="Angsana New" w:hint="cs"/>
                  <w:sz w:val="32"/>
                  <w:szCs w:val="32"/>
                  <w:cs/>
                </w:rPr>
                <w:id w:val="-4160874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865E4" w:rsidRPr="005443FC">
                  <w:rPr>
                    <w:rFonts w:ascii="MS Gothic" w:eastAsia="MS Gothic" w:hAnsi="MS Gothic" w:cs="Angsana New" w:hint="eastAsia"/>
                    <w:sz w:val="32"/>
                    <w:szCs w:val="32"/>
                    <w:cs/>
                  </w:rPr>
                  <w:t>☒</w:t>
                </w:r>
              </w:sdtContent>
            </w:sdt>
            <w:r w:rsidRPr="005443FC">
              <w:rPr>
                <w:rFonts w:hint="cs"/>
                <w:sz w:val="32"/>
                <w:szCs w:val="32"/>
                <w:cs/>
              </w:rPr>
              <w:t xml:space="preserve"> บรรยาย</w:t>
            </w:r>
            <w:r w:rsidR="006442A2" w:rsidRPr="005443FC">
              <w:rPr>
                <w:rFonts w:hint="cs"/>
                <w:sz w:val="32"/>
                <w:szCs w:val="32"/>
                <w:cs/>
              </w:rPr>
              <w:t xml:space="preserve"> (</w:t>
            </w:r>
            <w:r w:rsidR="006442A2" w:rsidRPr="005443FC">
              <w:rPr>
                <w:rFonts w:hint="cs"/>
                <w:sz w:val="32"/>
                <w:szCs w:val="32"/>
              </w:rPr>
              <w:t>Lecture</w:t>
            </w:r>
            <w:r w:rsidR="006442A2" w:rsidRPr="005443FC">
              <w:rPr>
                <w:rFonts w:hint="cs"/>
                <w:sz w:val="32"/>
                <w:szCs w:val="32"/>
                <w:cs/>
              </w:rPr>
              <w:t>)</w:t>
            </w:r>
            <w:r w:rsidRPr="005443FC">
              <w:rPr>
                <w:rFonts w:hint="cs"/>
                <w:sz w:val="32"/>
                <w:szCs w:val="32"/>
              </w:rPr>
              <w:tab/>
            </w:r>
            <w:r w:rsidRPr="005443FC">
              <w:rPr>
                <w:rFonts w:hint="cs"/>
                <w:sz w:val="32"/>
                <w:szCs w:val="32"/>
              </w:rPr>
              <w:tab/>
            </w:r>
            <w:sdt>
              <w:sdtPr>
                <w:rPr>
                  <w:rFonts w:cs="Angsana New" w:hint="cs"/>
                  <w:sz w:val="32"/>
                  <w:szCs w:val="32"/>
                  <w:cs/>
                </w:rPr>
                <w:id w:val="-14743577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865E4" w:rsidRPr="005443FC">
                  <w:rPr>
                    <w:rFonts w:ascii="MS Gothic" w:eastAsia="MS Gothic" w:hAnsi="MS Gothic" w:cs="Angsana New" w:hint="eastAsia"/>
                    <w:sz w:val="32"/>
                    <w:szCs w:val="32"/>
                    <w:cs/>
                  </w:rPr>
                  <w:t>☒</w:t>
                </w:r>
              </w:sdtContent>
            </w:sdt>
            <w:r w:rsidRPr="005443FC">
              <w:rPr>
                <w:rFonts w:hint="cs"/>
                <w:sz w:val="32"/>
                <w:szCs w:val="32"/>
                <w:cs/>
              </w:rPr>
              <w:t xml:space="preserve"> ปฏิบัติการ </w:t>
            </w:r>
            <w:r w:rsidR="006442A2" w:rsidRPr="005443FC">
              <w:rPr>
                <w:rFonts w:hint="cs"/>
                <w:sz w:val="32"/>
                <w:szCs w:val="32"/>
                <w:cs/>
              </w:rPr>
              <w:t>(</w:t>
            </w:r>
            <w:r w:rsidR="006442A2" w:rsidRPr="005443FC">
              <w:rPr>
                <w:rFonts w:hint="cs"/>
                <w:sz w:val="32"/>
                <w:szCs w:val="32"/>
              </w:rPr>
              <w:t>Lab</w:t>
            </w:r>
            <w:r w:rsidR="006442A2" w:rsidRPr="005443FC">
              <w:rPr>
                <w:rFonts w:hint="cs"/>
                <w:sz w:val="32"/>
                <w:szCs w:val="32"/>
                <w:cs/>
              </w:rPr>
              <w:t>)</w:t>
            </w:r>
            <w:r w:rsidR="005C67AD" w:rsidRPr="005443FC">
              <w:rPr>
                <w:rFonts w:hint="cs"/>
                <w:sz w:val="32"/>
                <w:szCs w:val="32"/>
                <w:cs/>
              </w:rPr>
              <w:t xml:space="preserve">              </w:t>
            </w:r>
          </w:p>
          <w:p w14:paraId="39A0FF3E" w14:textId="42FD0A57" w:rsidR="006442A2" w:rsidRPr="005443FC" w:rsidRDefault="006442A2" w:rsidP="00A73C20">
            <w:pPr>
              <w:tabs>
                <w:tab w:val="left" w:pos="709"/>
              </w:tabs>
              <w:spacing w:after="0" w:line="240" w:lineRule="auto"/>
              <w:rPr>
                <w:sz w:val="32"/>
                <w:szCs w:val="32"/>
              </w:rPr>
            </w:pPr>
            <w:r w:rsidRPr="005443FC">
              <w:rPr>
                <w:rFonts w:hint="cs"/>
                <w:sz w:val="32"/>
                <w:szCs w:val="32"/>
                <w:cs/>
              </w:rPr>
              <w:tab/>
            </w:r>
            <w:sdt>
              <w:sdtPr>
                <w:rPr>
                  <w:rFonts w:cs="Angsana New" w:hint="cs"/>
                  <w:sz w:val="32"/>
                  <w:szCs w:val="32"/>
                  <w:cs/>
                </w:rPr>
                <w:id w:val="-445395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443FC">
                  <w:rPr>
                    <w:rFonts w:ascii="Segoe UI Symbol" w:eastAsia="MS Gothic" w:hAnsi="Segoe UI Symbol" w:cs="Angsana New" w:hint="cs"/>
                    <w:sz w:val="32"/>
                    <w:szCs w:val="32"/>
                    <w:cs/>
                  </w:rPr>
                  <w:t>☐</w:t>
                </w:r>
              </w:sdtContent>
            </w:sdt>
            <w:r w:rsidRPr="005443FC">
              <w:rPr>
                <w:rFonts w:hint="cs"/>
                <w:sz w:val="32"/>
                <w:szCs w:val="32"/>
                <w:cs/>
              </w:rPr>
              <w:t xml:space="preserve"> ฝึกงาน</w:t>
            </w:r>
            <w:r w:rsidRPr="005443FC">
              <w:rPr>
                <w:rFonts w:hint="cs"/>
                <w:sz w:val="32"/>
                <w:szCs w:val="32"/>
              </w:rPr>
              <w:tab/>
            </w:r>
            <w:r w:rsidRPr="005443FC">
              <w:rPr>
                <w:rFonts w:hint="cs"/>
                <w:sz w:val="32"/>
                <w:szCs w:val="32"/>
                <w:cs/>
              </w:rPr>
              <w:t>(</w:t>
            </w:r>
            <w:r w:rsidRPr="005443FC">
              <w:rPr>
                <w:rFonts w:hint="cs"/>
                <w:sz w:val="32"/>
                <w:szCs w:val="32"/>
              </w:rPr>
              <w:t>Practicum</w:t>
            </w:r>
            <w:r w:rsidRPr="005443FC">
              <w:rPr>
                <w:rFonts w:hint="cs"/>
                <w:sz w:val="32"/>
                <w:szCs w:val="32"/>
                <w:cs/>
              </w:rPr>
              <w:t>)</w:t>
            </w:r>
            <w:r w:rsidRPr="005443FC">
              <w:rPr>
                <w:rFonts w:hint="cs"/>
                <w:sz w:val="32"/>
                <w:szCs w:val="32"/>
              </w:rPr>
              <w:tab/>
            </w:r>
            <w:sdt>
              <w:sdtPr>
                <w:rPr>
                  <w:rFonts w:cs="Angsana New" w:hint="cs"/>
                  <w:sz w:val="32"/>
                  <w:szCs w:val="32"/>
                  <w:cs/>
                </w:rPr>
                <w:id w:val="1383833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443FC">
                  <w:rPr>
                    <w:rFonts w:ascii="Segoe UI Symbol" w:eastAsia="MS Gothic" w:hAnsi="Segoe UI Symbol" w:cs="Angsana New" w:hint="cs"/>
                    <w:sz w:val="32"/>
                    <w:szCs w:val="32"/>
                    <w:cs/>
                  </w:rPr>
                  <w:t>☐</w:t>
                </w:r>
              </w:sdtContent>
            </w:sdt>
            <w:r w:rsidRPr="005443FC">
              <w:rPr>
                <w:rFonts w:hint="cs"/>
                <w:sz w:val="32"/>
                <w:szCs w:val="32"/>
                <w:cs/>
              </w:rPr>
              <w:t xml:space="preserve"> </w:t>
            </w:r>
            <w:r w:rsidRPr="005443FC">
              <w:rPr>
                <w:rFonts w:hint="cs"/>
                <w:sz w:val="32"/>
                <w:szCs w:val="32"/>
                <w:shd w:val="clear" w:color="auto" w:fill="FFFFFF"/>
                <w:cs/>
              </w:rPr>
              <w:t>สหกิจศึกษาและการศึกษาเชิงบูรณาการกับการทำงาน (</w:t>
            </w:r>
            <w:r w:rsidRPr="005443FC">
              <w:rPr>
                <w:rStyle w:val="Emphasis"/>
                <w:rFonts w:hint="cs"/>
                <w:b/>
                <w:bCs/>
                <w:i w:val="0"/>
                <w:iCs w:val="0"/>
                <w:sz w:val="32"/>
                <w:szCs w:val="32"/>
                <w:shd w:val="clear" w:color="auto" w:fill="FFFFFF"/>
              </w:rPr>
              <w:t>CWIE</w:t>
            </w:r>
            <w:r w:rsidRPr="005443FC">
              <w:rPr>
                <w:rFonts w:hint="cs"/>
                <w:sz w:val="32"/>
                <w:szCs w:val="32"/>
                <w:shd w:val="clear" w:color="auto" w:fill="FFFFFF"/>
                <w:cs/>
              </w:rPr>
              <w:t>)</w:t>
            </w:r>
          </w:p>
          <w:p w14:paraId="0699A9CB" w14:textId="68BC7E08" w:rsidR="00A73C20" w:rsidRPr="005443FC" w:rsidRDefault="005C67AD" w:rsidP="005C67AD">
            <w:pPr>
              <w:tabs>
                <w:tab w:val="left" w:pos="709"/>
              </w:tabs>
              <w:spacing w:after="0" w:line="240" w:lineRule="auto"/>
              <w:rPr>
                <w:sz w:val="32"/>
                <w:szCs w:val="32"/>
              </w:rPr>
            </w:pPr>
            <w:r w:rsidRPr="005443FC">
              <w:rPr>
                <w:rFonts w:hint="cs"/>
                <w:sz w:val="32"/>
                <w:szCs w:val="32"/>
                <w:cs/>
              </w:rPr>
              <w:t xml:space="preserve">  </w:t>
            </w:r>
            <w:r w:rsidR="00A73C20" w:rsidRPr="005443FC">
              <w:rPr>
                <w:rFonts w:hint="cs"/>
                <w:sz w:val="32"/>
                <w:szCs w:val="32"/>
              </w:rPr>
              <w:tab/>
            </w:r>
            <w:sdt>
              <w:sdtPr>
                <w:rPr>
                  <w:rFonts w:cs="Angsana New" w:hint="cs"/>
                  <w:sz w:val="32"/>
                  <w:szCs w:val="32"/>
                  <w:cs/>
                </w:rPr>
                <w:id w:val="1447503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443FC">
                  <w:rPr>
                    <w:rFonts w:ascii="Segoe UI Symbol" w:eastAsia="MS Gothic" w:hAnsi="Segoe UI Symbol" w:cs="Angsana New" w:hint="cs"/>
                    <w:sz w:val="32"/>
                    <w:szCs w:val="32"/>
                    <w:cs/>
                  </w:rPr>
                  <w:t>☐</w:t>
                </w:r>
              </w:sdtContent>
            </w:sdt>
            <w:r w:rsidRPr="005443FC">
              <w:rPr>
                <w:rFonts w:hint="cs"/>
                <w:sz w:val="32"/>
                <w:szCs w:val="32"/>
                <w:cs/>
              </w:rPr>
              <w:t xml:space="preserve"> วิทยานิพนธ์</w:t>
            </w:r>
            <w:r w:rsidR="006442A2" w:rsidRPr="005443FC">
              <w:rPr>
                <w:rFonts w:hint="cs"/>
                <w:sz w:val="32"/>
                <w:szCs w:val="32"/>
                <w:cs/>
              </w:rPr>
              <w:t xml:space="preserve"> (</w:t>
            </w:r>
            <w:r w:rsidR="006442A2" w:rsidRPr="005443FC">
              <w:rPr>
                <w:rFonts w:hint="cs"/>
                <w:sz w:val="32"/>
                <w:szCs w:val="32"/>
              </w:rPr>
              <w:t>Thesis</w:t>
            </w:r>
            <w:r w:rsidR="006442A2" w:rsidRPr="005443FC">
              <w:rPr>
                <w:rFonts w:hint="cs"/>
                <w:sz w:val="32"/>
                <w:szCs w:val="32"/>
                <w:cs/>
              </w:rPr>
              <w:t>)</w:t>
            </w:r>
            <w:r w:rsidR="006442A2" w:rsidRPr="005443FC">
              <w:rPr>
                <w:sz w:val="32"/>
                <w:szCs w:val="32"/>
                <w:cs/>
              </w:rPr>
              <w:t xml:space="preserve">. </w:t>
            </w:r>
            <w:r w:rsidRPr="005443FC">
              <w:rPr>
                <w:rFonts w:hint="cs"/>
                <w:sz w:val="32"/>
                <w:szCs w:val="32"/>
              </w:rPr>
              <w:tab/>
            </w:r>
            <w:sdt>
              <w:sdtPr>
                <w:rPr>
                  <w:rFonts w:cs="Angsana New" w:hint="cs"/>
                  <w:sz w:val="32"/>
                  <w:szCs w:val="32"/>
                  <w:cs/>
                </w:rPr>
                <w:id w:val="1337688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443FC">
                  <w:rPr>
                    <w:rFonts w:ascii="Segoe UI Symbol" w:eastAsia="MS Gothic" w:hAnsi="Segoe UI Symbol" w:cs="Angsana New" w:hint="cs"/>
                    <w:sz w:val="32"/>
                    <w:szCs w:val="32"/>
                    <w:cs/>
                  </w:rPr>
                  <w:t>☐</w:t>
                </w:r>
              </w:sdtContent>
            </w:sdt>
            <w:r w:rsidRPr="005443FC">
              <w:rPr>
                <w:rFonts w:hint="cs"/>
                <w:sz w:val="32"/>
                <w:szCs w:val="32"/>
                <w:cs/>
              </w:rPr>
              <w:t xml:space="preserve"> ดุษฎีนิพนธ์</w:t>
            </w:r>
            <w:r w:rsidR="006442A2" w:rsidRPr="005443FC">
              <w:rPr>
                <w:sz w:val="32"/>
                <w:szCs w:val="32"/>
                <w:cs/>
              </w:rPr>
              <w:t xml:space="preserve"> (</w:t>
            </w:r>
            <w:r w:rsidR="006442A2" w:rsidRPr="005443FC">
              <w:rPr>
                <w:sz w:val="32"/>
                <w:szCs w:val="32"/>
              </w:rPr>
              <w:t>Dissertation</w:t>
            </w:r>
            <w:r w:rsidR="006442A2" w:rsidRPr="005443FC">
              <w:rPr>
                <w:sz w:val="32"/>
                <w:szCs w:val="32"/>
                <w:cs/>
              </w:rPr>
              <w:t>)</w:t>
            </w:r>
          </w:p>
          <w:p w14:paraId="1F724C9D" w14:textId="77777777" w:rsidR="00FF5B25" w:rsidRPr="005443FC" w:rsidRDefault="00FF5B25" w:rsidP="00FF5B25">
            <w:pPr>
              <w:tabs>
                <w:tab w:val="left" w:pos="284"/>
              </w:tabs>
              <w:spacing w:after="0" w:line="240" w:lineRule="auto"/>
              <w:rPr>
                <w:b/>
                <w:bCs/>
                <w:sz w:val="32"/>
                <w:szCs w:val="32"/>
                <w:cs/>
              </w:rPr>
            </w:pPr>
            <w:r w:rsidRPr="005443FC">
              <w:rPr>
                <w:rFonts w:hint="cs"/>
                <w:b/>
                <w:bCs/>
                <w:sz w:val="32"/>
                <w:szCs w:val="32"/>
                <w:cs/>
              </w:rPr>
              <w:tab/>
              <w:t>รูปแบบ (</w:t>
            </w:r>
            <w:r w:rsidRPr="005443FC">
              <w:rPr>
                <w:rFonts w:hint="cs"/>
                <w:b/>
                <w:bCs/>
                <w:sz w:val="32"/>
                <w:szCs w:val="32"/>
              </w:rPr>
              <w:t>Delivery mode</w:t>
            </w:r>
            <w:r w:rsidRPr="005443FC">
              <w:rPr>
                <w:rFonts w:hint="cs"/>
                <w:b/>
                <w:bCs/>
                <w:sz w:val="32"/>
                <w:szCs w:val="32"/>
                <w:cs/>
              </w:rPr>
              <w:t>)</w:t>
            </w:r>
          </w:p>
          <w:p w14:paraId="56C1A790" w14:textId="5AD16C78" w:rsidR="005C67AD" w:rsidRPr="005443FC" w:rsidRDefault="00FF5B25" w:rsidP="00FF5B25">
            <w:pPr>
              <w:tabs>
                <w:tab w:val="left" w:pos="709"/>
              </w:tabs>
              <w:spacing w:after="0" w:line="240" w:lineRule="auto"/>
              <w:rPr>
                <w:sz w:val="32"/>
                <w:szCs w:val="32"/>
              </w:rPr>
            </w:pPr>
            <w:r w:rsidRPr="005443FC">
              <w:rPr>
                <w:rFonts w:hint="cs"/>
                <w:sz w:val="32"/>
                <w:szCs w:val="32"/>
                <w:cs/>
              </w:rPr>
              <w:tab/>
            </w:r>
            <w:r w:rsidRPr="005443FC">
              <w:rPr>
                <w:rFonts w:hint="cs"/>
                <w:sz w:val="32"/>
                <w:szCs w:val="32"/>
                <w:cs/>
              </w:rPr>
              <w:tab/>
            </w:r>
            <w:sdt>
              <w:sdtPr>
                <w:rPr>
                  <w:rFonts w:cs="Angsana New" w:hint="cs"/>
                  <w:sz w:val="32"/>
                  <w:szCs w:val="32"/>
                  <w:cs/>
                </w:rPr>
                <w:id w:val="-14584842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72823" w:rsidRPr="005443FC">
                  <w:rPr>
                    <w:rFonts w:ascii="MS Gothic" w:eastAsia="MS Gothic" w:hAnsi="MS Gothic" w:cs="Angsana New" w:hint="eastAsia"/>
                    <w:sz w:val="32"/>
                    <w:szCs w:val="32"/>
                    <w:cs/>
                  </w:rPr>
                  <w:t>☒</w:t>
                </w:r>
              </w:sdtContent>
            </w:sdt>
            <w:r w:rsidRPr="005443FC">
              <w:rPr>
                <w:rFonts w:hint="cs"/>
                <w:sz w:val="32"/>
                <w:szCs w:val="32"/>
                <w:cs/>
              </w:rPr>
              <w:t xml:space="preserve"> </w:t>
            </w:r>
            <w:r w:rsidRPr="005443FC">
              <w:rPr>
                <w:rFonts w:hint="cs"/>
                <w:sz w:val="32"/>
                <w:szCs w:val="32"/>
              </w:rPr>
              <w:t>Classroom</w:t>
            </w:r>
            <w:r w:rsidRPr="005443FC">
              <w:rPr>
                <w:rFonts w:hint="cs"/>
                <w:sz w:val="32"/>
                <w:szCs w:val="32"/>
                <w:cs/>
              </w:rPr>
              <w:t>-</w:t>
            </w:r>
            <w:r w:rsidRPr="005443FC">
              <w:rPr>
                <w:rFonts w:hint="cs"/>
                <w:sz w:val="32"/>
                <w:szCs w:val="32"/>
              </w:rPr>
              <w:t>based learning</w:t>
            </w:r>
            <w:r w:rsidRPr="005443FC">
              <w:rPr>
                <w:rFonts w:hint="cs"/>
                <w:sz w:val="32"/>
                <w:szCs w:val="32"/>
              </w:rPr>
              <w:tab/>
            </w:r>
            <w:r w:rsidR="005C67AD" w:rsidRPr="005443FC">
              <w:rPr>
                <w:rFonts w:hint="cs"/>
                <w:sz w:val="32"/>
                <w:szCs w:val="32"/>
                <w:cs/>
              </w:rPr>
              <w:t>(การเรียนการสอนในชั้นเรียน)</w:t>
            </w:r>
          </w:p>
          <w:p w14:paraId="7EF1D682" w14:textId="1BA1D18B" w:rsidR="00FF5B25" w:rsidRPr="005443FC" w:rsidRDefault="005C67AD" w:rsidP="00FF5B25">
            <w:pPr>
              <w:tabs>
                <w:tab w:val="left" w:pos="709"/>
              </w:tabs>
              <w:spacing w:after="0" w:line="240" w:lineRule="auto"/>
              <w:rPr>
                <w:sz w:val="32"/>
                <w:szCs w:val="32"/>
              </w:rPr>
            </w:pPr>
            <w:r w:rsidRPr="005443FC">
              <w:rPr>
                <w:rFonts w:hint="cs"/>
                <w:sz w:val="32"/>
                <w:szCs w:val="32"/>
                <w:cs/>
              </w:rPr>
              <w:t xml:space="preserve">          </w:t>
            </w:r>
            <w:sdt>
              <w:sdtPr>
                <w:rPr>
                  <w:rFonts w:hint="cs"/>
                  <w:sz w:val="32"/>
                  <w:szCs w:val="32"/>
                  <w:cs/>
                </w:rPr>
                <w:id w:val="5348614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443FC">
                  <w:rPr>
                    <w:rFonts w:ascii="MS Gothic" w:eastAsia="MS Gothic" w:hAnsi="MS Gothic" w:hint="eastAsia"/>
                    <w:sz w:val="32"/>
                    <w:szCs w:val="32"/>
                    <w:cs/>
                  </w:rPr>
                  <w:t>☐</w:t>
                </w:r>
              </w:sdtContent>
            </w:sdt>
            <w:r w:rsidR="00FF5B25" w:rsidRPr="005443FC">
              <w:rPr>
                <w:rFonts w:hint="cs"/>
                <w:sz w:val="32"/>
                <w:szCs w:val="32"/>
              </w:rPr>
              <w:t xml:space="preserve"> Online learning </w:t>
            </w:r>
            <w:r w:rsidR="00FF5B25" w:rsidRPr="005443FC">
              <w:rPr>
                <w:rFonts w:hint="cs"/>
                <w:sz w:val="32"/>
                <w:szCs w:val="32"/>
              </w:rPr>
              <w:tab/>
            </w:r>
            <w:r w:rsidRPr="005443FC">
              <w:rPr>
                <w:rFonts w:hint="cs"/>
                <w:sz w:val="32"/>
                <w:szCs w:val="32"/>
                <w:cs/>
              </w:rPr>
              <w:t>(การเรียนการสอนแบบออนไลน์)</w:t>
            </w:r>
          </w:p>
          <w:p w14:paraId="55204BE6" w14:textId="62C31F28" w:rsidR="005C67AD" w:rsidRPr="005443FC" w:rsidRDefault="00FF5B25" w:rsidP="00FF5B25">
            <w:pPr>
              <w:tabs>
                <w:tab w:val="left" w:pos="709"/>
              </w:tabs>
              <w:spacing w:after="0" w:line="240" w:lineRule="auto"/>
              <w:rPr>
                <w:sz w:val="32"/>
                <w:szCs w:val="32"/>
              </w:rPr>
            </w:pPr>
            <w:r w:rsidRPr="005443FC">
              <w:rPr>
                <w:rFonts w:hint="cs"/>
                <w:sz w:val="32"/>
                <w:szCs w:val="32"/>
              </w:rPr>
              <w:tab/>
            </w:r>
            <w:sdt>
              <w:sdtPr>
                <w:rPr>
                  <w:rFonts w:cs="Angsana New" w:hint="cs"/>
                  <w:sz w:val="32"/>
                  <w:szCs w:val="32"/>
                  <w:cs/>
                </w:rPr>
                <w:id w:val="176709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72823" w:rsidRPr="005443FC">
                  <w:rPr>
                    <w:rFonts w:ascii="MS Gothic" w:eastAsia="MS Gothic" w:hAnsi="MS Gothic" w:cs="Angsana New" w:hint="eastAsia"/>
                    <w:sz w:val="32"/>
                    <w:szCs w:val="32"/>
                    <w:cs/>
                  </w:rPr>
                  <w:t>☐</w:t>
                </w:r>
              </w:sdtContent>
            </w:sdt>
            <w:r w:rsidRPr="005443FC">
              <w:rPr>
                <w:rFonts w:hint="cs"/>
                <w:sz w:val="32"/>
                <w:szCs w:val="32"/>
              </w:rPr>
              <w:t xml:space="preserve"> Blended learning</w:t>
            </w:r>
            <w:r w:rsidRPr="005443FC">
              <w:rPr>
                <w:rFonts w:hint="cs"/>
                <w:sz w:val="32"/>
                <w:szCs w:val="32"/>
              </w:rPr>
              <w:tab/>
            </w:r>
            <w:r w:rsidR="005C67AD" w:rsidRPr="005443FC">
              <w:rPr>
                <w:rFonts w:hint="cs"/>
                <w:sz w:val="32"/>
                <w:szCs w:val="32"/>
                <w:cs/>
              </w:rPr>
              <w:t>(การเรียนการสอนในชั้นเรียนร่วมกับออนไลน์)</w:t>
            </w:r>
            <w:r w:rsidRPr="005443FC">
              <w:rPr>
                <w:rFonts w:hint="cs"/>
                <w:sz w:val="32"/>
                <w:szCs w:val="32"/>
              </w:rPr>
              <w:tab/>
            </w:r>
            <w:r w:rsidRPr="005443FC">
              <w:rPr>
                <w:rFonts w:hint="cs"/>
                <w:sz w:val="32"/>
                <w:szCs w:val="32"/>
              </w:rPr>
              <w:tab/>
            </w:r>
            <w:r w:rsidRPr="005443FC">
              <w:rPr>
                <w:rFonts w:hint="cs"/>
                <w:sz w:val="32"/>
                <w:szCs w:val="32"/>
              </w:rPr>
              <w:tab/>
            </w:r>
            <w:r w:rsidRPr="005443FC">
              <w:rPr>
                <w:rFonts w:hint="cs"/>
                <w:sz w:val="32"/>
                <w:szCs w:val="32"/>
              </w:rPr>
              <w:tab/>
            </w:r>
          </w:p>
          <w:p w14:paraId="1EBF3FA6" w14:textId="43BDCC17" w:rsidR="00FF5B25" w:rsidRPr="005443FC" w:rsidRDefault="005C67AD" w:rsidP="00FF5B25">
            <w:pPr>
              <w:tabs>
                <w:tab w:val="left" w:pos="709"/>
              </w:tabs>
              <w:spacing w:after="0" w:line="240" w:lineRule="auto"/>
              <w:rPr>
                <w:sz w:val="32"/>
                <w:szCs w:val="32"/>
              </w:rPr>
            </w:pPr>
            <w:r w:rsidRPr="005443FC">
              <w:rPr>
                <w:rFonts w:hint="cs"/>
                <w:sz w:val="32"/>
                <w:szCs w:val="32"/>
                <w:cs/>
              </w:rPr>
              <w:t xml:space="preserve">          </w:t>
            </w:r>
            <w:sdt>
              <w:sdtPr>
                <w:rPr>
                  <w:rFonts w:cs="Angsana New" w:hint="cs"/>
                  <w:sz w:val="32"/>
                  <w:szCs w:val="32"/>
                  <w:cs/>
                </w:rPr>
                <w:id w:val="45777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5B25" w:rsidRPr="005443FC">
                  <w:rPr>
                    <w:rFonts w:ascii="Segoe UI Symbol" w:eastAsia="MS Gothic" w:hAnsi="Segoe UI Symbol" w:cs="Angsana New" w:hint="cs"/>
                    <w:sz w:val="32"/>
                    <w:szCs w:val="32"/>
                    <w:cs/>
                  </w:rPr>
                  <w:t>☐</w:t>
                </w:r>
              </w:sdtContent>
            </w:sdt>
            <w:r w:rsidR="00FF5B25" w:rsidRPr="005443FC">
              <w:rPr>
                <w:rFonts w:hint="cs"/>
                <w:sz w:val="32"/>
                <w:szCs w:val="32"/>
              </w:rPr>
              <w:t xml:space="preserve"> Work integrated learning</w:t>
            </w:r>
            <w:r w:rsidRPr="005443FC">
              <w:rPr>
                <w:rFonts w:hint="cs"/>
                <w:sz w:val="32"/>
                <w:szCs w:val="32"/>
                <w:cs/>
              </w:rPr>
              <w:t xml:space="preserve"> (การเรียนการสอนบูรณาการกับการทำงาน)</w:t>
            </w:r>
            <w:r w:rsidRPr="005443FC">
              <w:rPr>
                <w:rFonts w:hint="cs"/>
                <w:sz w:val="32"/>
                <w:szCs w:val="32"/>
              </w:rPr>
              <w:tab/>
            </w:r>
          </w:p>
          <w:p w14:paraId="29F9980D" w14:textId="77777777" w:rsidR="00FF5B25" w:rsidRPr="005443FC" w:rsidRDefault="00FF5B25" w:rsidP="00FF5B25">
            <w:pPr>
              <w:tabs>
                <w:tab w:val="left" w:pos="709"/>
              </w:tabs>
              <w:spacing w:after="0" w:line="240" w:lineRule="auto"/>
              <w:rPr>
                <w:sz w:val="32"/>
                <w:szCs w:val="32"/>
              </w:rPr>
            </w:pPr>
            <w:r w:rsidRPr="005443FC">
              <w:rPr>
                <w:rFonts w:hint="cs"/>
                <w:sz w:val="32"/>
                <w:szCs w:val="32"/>
              </w:rPr>
              <w:tab/>
            </w:r>
            <w:sdt>
              <w:sdtPr>
                <w:rPr>
                  <w:rFonts w:cs="Angsana New" w:hint="cs"/>
                  <w:sz w:val="32"/>
                  <w:szCs w:val="32"/>
                  <w:cs/>
                </w:rPr>
                <w:id w:val="1767579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443FC">
                  <w:rPr>
                    <w:rFonts w:ascii="Segoe UI Symbol" w:eastAsia="MS Gothic" w:hAnsi="Segoe UI Symbol" w:cs="Angsana New" w:hint="cs"/>
                    <w:sz w:val="32"/>
                    <w:szCs w:val="32"/>
                    <w:cs/>
                  </w:rPr>
                  <w:t>☐</w:t>
                </w:r>
              </w:sdtContent>
            </w:sdt>
            <w:r w:rsidRPr="005443FC">
              <w:rPr>
                <w:rFonts w:hint="cs"/>
                <w:sz w:val="32"/>
                <w:szCs w:val="32"/>
                <w:cs/>
              </w:rPr>
              <w:t xml:space="preserve"> อื่นๆ โปรดระบุ …………………………………………………………………….</w:t>
            </w:r>
          </w:p>
          <w:p w14:paraId="674AEEE8" w14:textId="77777777" w:rsidR="00FF5B25" w:rsidRPr="005443FC" w:rsidRDefault="00FF5B25" w:rsidP="00FF5B25">
            <w:pPr>
              <w:tabs>
                <w:tab w:val="left" w:pos="284"/>
              </w:tabs>
              <w:spacing w:after="0" w:line="240" w:lineRule="auto"/>
              <w:rPr>
                <w:b/>
                <w:bCs/>
                <w:sz w:val="32"/>
                <w:szCs w:val="32"/>
              </w:rPr>
            </w:pPr>
            <w:r w:rsidRPr="005443FC">
              <w:rPr>
                <w:rFonts w:hint="cs"/>
                <w:b/>
                <w:bCs/>
                <w:sz w:val="32"/>
                <w:szCs w:val="32"/>
                <w:cs/>
              </w:rPr>
              <w:tab/>
              <w:t>รูปแบบการจัดการเรียนรู้ (</w:t>
            </w:r>
            <w:r w:rsidRPr="005443FC">
              <w:rPr>
                <w:rFonts w:hint="cs"/>
                <w:b/>
                <w:bCs/>
                <w:sz w:val="32"/>
                <w:szCs w:val="32"/>
              </w:rPr>
              <w:t>Learning management</w:t>
            </w:r>
            <w:r w:rsidRPr="005443FC">
              <w:rPr>
                <w:rFonts w:hint="cs"/>
                <w:b/>
                <w:bCs/>
                <w:sz w:val="32"/>
                <w:szCs w:val="32"/>
                <w:cs/>
              </w:rPr>
              <w:t xml:space="preserve"> </w:t>
            </w:r>
            <w:r w:rsidRPr="005443FC">
              <w:rPr>
                <w:rFonts w:hint="cs"/>
                <w:b/>
                <w:bCs/>
                <w:sz w:val="32"/>
                <w:szCs w:val="32"/>
              </w:rPr>
              <w:t>Method</w:t>
            </w:r>
            <w:r w:rsidRPr="005443FC">
              <w:rPr>
                <w:rFonts w:hint="cs"/>
                <w:b/>
                <w:bCs/>
                <w:sz w:val="32"/>
                <w:szCs w:val="32"/>
                <w:cs/>
              </w:rPr>
              <w:t>)</w:t>
            </w:r>
          </w:p>
          <w:p w14:paraId="5D6DA8E8" w14:textId="1B3F3331" w:rsidR="005C67AD" w:rsidRPr="005443FC" w:rsidRDefault="00FF5B25" w:rsidP="00FF5B25">
            <w:pPr>
              <w:tabs>
                <w:tab w:val="left" w:pos="709"/>
              </w:tabs>
              <w:spacing w:after="0" w:line="240" w:lineRule="auto"/>
              <w:rPr>
                <w:sz w:val="32"/>
                <w:szCs w:val="32"/>
              </w:rPr>
            </w:pPr>
            <w:r w:rsidRPr="005443FC">
              <w:rPr>
                <w:rFonts w:hint="cs"/>
                <w:b/>
                <w:bCs/>
                <w:sz w:val="32"/>
                <w:szCs w:val="32"/>
                <w:cs/>
              </w:rPr>
              <w:tab/>
            </w:r>
            <w:r w:rsidRPr="005443FC">
              <w:rPr>
                <w:rFonts w:hint="cs"/>
                <w:sz w:val="32"/>
                <w:szCs w:val="32"/>
                <w:cs/>
              </w:rPr>
              <w:tab/>
            </w:r>
            <w:sdt>
              <w:sdtPr>
                <w:rPr>
                  <w:rFonts w:cs="Angsana New" w:hint="cs"/>
                  <w:sz w:val="32"/>
                  <w:szCs w:val="32"/>
                  <w:cs/>
                </w:rPr>
                <w:id w:val="-12313848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865E4" w:rsidRPr="005443FC">
                  <w:rPr>
                    <w:rFonts w:ascii="MS Gothic" w:eastAsia="MS Gothic" w:hAnsi="MS Gothic" w:cs="Angsana New" w:hint="eastAsia"/>
                    <w:sz w:val="32"/>
                    <w:szCs w:val="32"/>
                    <w:cs/>
                  </w:rPr>
                  <w:t>☒</w:t>
                </w:r>
              </w:sdtContent>
            </w:sdt>
            <w:r w:rsidRPr="005443FC">
              <w:rPr>
                <w:rFonts w:hint="cs"/>
                <w:sz w:val="32"/>
                <w:szCs w:val="32"/>
              </w:rPr>
              <w:t xml:space="preserve"> Content and language integrated learning</w:t>
            </w:r>
            <w:r w:rsidR="0052637E" w:rsidRPr="005443FC">
              <w:rPr>
                <w:rFonts w:hint="cs"/>
                <w:sz w:val="32"/>
                <w:szCs w:val="32"/>
                <w:cs/>
              </w:rPr>
              <w:t xml:space="preserve"> (การจัดการเรียนรู้บูรณาการเนื้อหาและภาษา)</w:t>
            </w:r>
            <w:r w:rsidRPr="005443FC">
              <w:rPr>
                <w:rFonts w:hint="cs"/>
                <w:sz w:val="32"/>
                <w:szCs w:val="32"/>
                <w:cs/>
              </w:rPr>
              <w:t xml:space="preserve">   </w:t>
            </w:r>
          </w:p>
          <w:p w14:paraId="40BC1F5C" w14:textId="75A25A30" w:rsidR="00FF5B25" w:rsidRPr="005443FC" w:rsidRDefault="00FF5B25" w:rsidP="00FF5B25">
            <w:pPr>
              <w:tabs>
                <w:tab w:val="left" w:pos="709"/>
              </w:tabs>
              <w:spacing w:after="0" w:line="240" w:lineRule="auto"/>
              <w:rPr>
                <w:sz w:val="32"/>
                <w:szCs w:val="32"/>
              </w:rPr>
            </w:pPr>
            <w:r w:rsidRPr="005443FC">
              <w:rPr>
                <w:rFonts w:hint="cs"/>
                <w:sz w:val="32"/>
                <w:szCs w:val="32"/>
              </w:rPr>
              <w:tab/>
            </w:r>
            <w:sdt>
              <w:sdtPr>
                <w:rPr>
                  <w:rFonts w:cs="Angsana New" w:hint="cs"/>
                  <w:sz w:val="32"/>
                  <w:szCs w:val="32"/>
                  <w:cs/>
                </w:rPr>
                <w:id w:val="-1521697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443FC">
                  <w:rPr>
                    <w:rFonts w:ascii="Segoe UI Symbol" w:eastAsia="MS Gothic" w:hAnsi="Segoe UI Symbol" w:cs="Angsana New" w:hint="cs"/>
                    <w:sz w:val="32"/>
                    <w:szCs w:val="32"/>
                    <w:cs/>
                  </w:rPr>
                  <w:t>☐</w:t>
                </w:r>
              </w:sdtContent>
            </w:sdt>
            <w:r w:rsidRPr="005443FC">
              <w:rPr>
                <w:rFonts w:hint="cs"/>
                <w:sz w:val="32"/>
                <w:szCs w:val="32"/>
              </w:rPr>
              <w:t xml:space="preserve"> Research</w:t>
            </w:r>
            <w:r w:rsidRPr="005443FC">
              <w:rPr>
                <w:rFonts w:hint="cs"/>
                <w:sz w:val="32"/>
                <w:szCs w:val="32"/>
                <w:cs/>
              </w:rPr>
              <w:t>-</w:t>
            </w:r>
            <w:r w:rsidRPr="005443FC">
              <w:rPr>
                <w:rFonts w:hint="cs"/>
                <w:sz w:val="32"/>
                <w:szCs w:val="32"/>
              </w:rPr>
              <w:t xml:space="preserve">based learning </w:t>
            </w:r>
            <w:r w:rsidR="0052637E" w:rsidRPr="005443FC">
              <w:rPr>
                <w:rFonts w:hint="cs"/>
                <w:sz w:val="32"/>
                <w:szCs w:val="32"/>
                <w:cs/>
              </w:rPr>
              <w:t>(การจัดการเรียนรู้แบบวิจัยเป็นฐาน)</w:t>
            </w:r>
          </w:p>
          <w:p w14:paraId="35E9F9D0" w14:textId="33D9E062" w:rsidR="005C67AD" w:rsidRPr="005443FC" w:rsidRDefault="00FF5B25" w:rsidP="00FF5B25">
            <w:pPr>
              <w:tabs>
                <w:tab w:val="left" w:pos="709"/>
              </w:tabs>
              <w:spacing w:after="0" w:line="240" w:lineRule="auto"/>
              <w:rPr>
                <w:sz w:val="32"/>
                <w:szCs w:val="32"/>
              </w:rPr>
            </w:pPr>
            <w:r w:rsidRPr="005443FC">
              <w:rPr>
                <w:rFonts w:hint="cs"/>
                <w:sz w:val="32"/>
                <w:szCs w:val="32"/>
              </w:rPr>
              <w:tab/>
            </w:r>
            <w:sdt>
              <w:sdtPr>
                <w:rPr>
                  <w:rFonts w:cs="Angsana New" w:hint="cs"/>
                  <w:sz w:val="32"/>
                  <w:szCs w:val="32"/>
                  <w:cs/>
                </w:rPr>
                <w:id w:val="-1044282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443FC">
                  <w:rPr>
                    <w:rFonts w:ascii="Segoe UI Symbol" w:eastAsia="MS Gothic" w:hAnsi="Segoe UI Symbol" w:cs="Angsana New" w:hint="cs"/>
                    <w:sz w:val="32"/>
                    <w:szCs w:val="32"/>
                    <w:cs/>
                  </w:rPr>
                  <w:t>☐</w:t>
                </w:r>
              </w:sdtContent>
            </w:sdt>
            <w:r w:rsidRPr="005443FC">
              <w:rPr>
                <w:rFonts w:hint="cs"/>
                <w:sz w:val="32"/>
                <w:szCs w:val="32"/>
              </w:rPr>
              <w:t xml:space="preserve"> Problem</w:t>
            </w:r>
            <w:r w:rsidRPr="005443FC">
              <w:rPr>
                <w:rFonts w:hint="cs"/>
                <w:sz w:val="32"/>
                <w:szCs w:val="32"/>
                <w:cs/>
              </w:rPr>
              <w:t>-</w:t>
            </w:r>
            <w:r w:rsidRPr="005443FC">
              <w:rPr>
                <w:rFonts w:hint="cs"/>
                <w:sz w:val="32"/>
                <w:szCs w:val="32"/>
              </w:rPr>
              <w:t xml:space="preserve">based learning </w:t>
            </w:r>
            <w:r w:rsidRPr="005443FC">
              <w:rPr>
                <w:rFonts w:hint="cs"/>
                <w:sz w:val="32"/>
                <w:szCs w:val="32"/>
              </w:rPr>
              <w:tab/>
            </w:r>
            <w:r w:rsidR="0052637E" w:rsidRPr="005443FC">
              <w:rPr>
                <w:rFonts w:hint="cs"/>
                <w:sz w:val="32"/>
                <w:szCs w:val="32"/>
                <w:cs/>
              </w:rPr>
              <w:t>(การจัดการเรียนรู้แบบใช้ปัญหาเป็นฐาน)</w:t>
            </w:r>
            <w:r w:rsidRPr="005443FC">
              <w:rPr>
                <w:rFonts w:hint="cs"/>
                <w:sz w:val="32"/>
                <w:szCs w:val="32"/>
              </w:rPr>
              <w:tab/>
            </w:r>
            <w:r w:rsidRPr="005443FC">
              <w:rPr>
                <w:rFonts w:hint="cs"/>
                <w:sz w:val="32"/>
                <w:szCs w:val="32"/>
              </w:rPr>
              <w:tab/>
            </w:r>
            <w:r w:rsidRPr="005443FC">
              <w:rPr>
                <w:rFonts w:hint="cs"/>
                <w:sz w:val="32"/>
                <w:szCs w:val="32"/>
              </w:rPr>
              <w:tab/>
            </w:r>
          </w:p>
          <w:p w14:paraId="0C0BE78A" w14:textId="7604EE3A" w:rsidR="00FF5B25" w:rsidRPr="005443FC" w:rsidRDefault="005C67AD" w:rsidP="00FF5B25">
            <w:pPr>
              <w:tabs>
                <w:tab w:val="left" w:pos="709"/>
              </w:tabs>
              <w:spacing w:after="0" w:line="240" w:lineRule="auto"/>
              <w:rPr>
                <w:sz w:val="32"/>
                <w:szCs w:val="32"/>
              </w:rPr>
            </w:pPr>
            <w:r w:rsidRPr="005443FC">
              <w:rPr>
                <w:rFonts w:hint="cs"/>
                <w:sz w:val="32"/>
                <w:szCs w:val="32"/>
                <w:cs/>
              </w:rPr>
              <w:t xml:space="preserve">          </w:t>
            </w:r>
            <w:sdt>
              <w:sdtPr>
                <w:rPr>
                  <w:rFonts w:cs="Angsana New" w:hint="cs"/>
                  <w:sz w:val="32"/>
                  <w:szCs w:val="32"/>
                  <w:cs/>
                </w:rPr>
                <w:id w:val="-2092002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443FC">
                  <w:rPr>
                    <w:rFonts w:ascii="Segoe UI Symbol" w:eastAsia="MS Gothic" w:hAnsi="Segoe UI Symbol" w:cs="Angsana New" w:hint="cs"/>
                    <w:sz w:val="32"/>
                    <w:szCs w:val="32"/>
                    <w:cs/>
                  </w:rPr>
                  <w:t>☐</w:t>
                </w:r>
              </w:sdtContent>
            </w:sdt>
            <w:r w:rsidR="00FF5B25" w:rsidRPr="005443FC">
              <w:rPr>
                <w:rFonts w:hint="cs"/>
                <w:sz w:val="32"/>
                <w:szCs w:val="32"/>
              </w:rPr>
              <w:t xml:space="preserve"> Task</w:t>
            </w:r>
            <w:r w:rsidR="00FF5B25" w:rsidRPr="005443FC">
              <w:rPr>
                <w:rFonts w:hint="cs"/>
                <w:sz w:val="32"/>
                <w:szCs w:val="32"/>
                <w:cs/>
              </w:rPr>
              <w:t>-</w:t>
            </w:r>
            <w:r w:rsidR="00FF5B25" w:rsidRPr="005443FC">
              <w:rPr>
                <w:rFonts w:hint="cs"/>
                <w:sz w:val="32"/>
                <w:szCs w:val="32"/>
              </w:rPr>
              <w:t xml:space="preserve">based learning </w:t>
            </w:r>
            <w:r w:rsidR="0052637E" w:rsidRPr="005443FC">
              <w:rPr>
                <w:rFonts w:hint="cs"/>
                <w:sz w:val="32"/>
                <w:szCs w:val="32"/>
                <w:cs/>
              </w:rPr>
              <w:t>(การจัดการเรียนรู้แบบชิ้นงานเป็นฐาน)</w:t>
            </w:r>
            <w:r w:rsidR="00FF5B25" w:rsidRPr="005443FC">
              <w:rPr>
                <w:rFonts w:hint="cs"/>
                <w:sz w:val="32"/>
                <w:szCs w:val="32"/>
              </w:rPr>
              <w:tab/>
            </w:r>
            <w:r w:rsidR="00FF5B25" w:rsidRPr="005443FC">
              <w:rPr>
                <w:rFonts w:hint="cs"/>
                <w:sz w:val="32"/>
                <w:szCs w:val="32"/>
              </w:rPr>
              <w:tab/>
            </w:r>
            <w:r w:rsidR="00FF5B25" w:rsidRPr="005443FC">
              <w:rPr>
                <w:rFonts w:hint="cs"/>
                <w:sz w:val="32"/>
                <w:szCs w:val="32"/>
                <w:cs/>
              </w:rPr>
              <w:t xml:space="preserve">  </w:t>
            </w:r>
          </w:p>
          <w:p w14:paraId="3D774F26" w14:textId="2C2934CE" w:rsidR="005C67AD" w:rsidRPr="005443FC" w:rsidRDefault="00FF5B25" w:rsidP="00FF5B25">
            <w:pPr>
              <w:tabs>
                <w:tab w:val="left" w:pos="709"/>
              </w:tabs>
              <w:spacing w:after="0" w:line="240" w:lineRule="auto"/>
              <w:rPr>
                <w:sz w:val="32"/>
                <w:szCs w:val="32"/>
              </w:rPr>
            </w:pPr>
            <w:r w:rsidRPr="005443FC">
              <w:rPr>
                <w:rFonts w:hint="cs"/>
                <w:sz w:val="32"/>
                <w:szCs w:val="32"/>
              </w:rPr>
              <w:tab/>
            </w:r>
            <w:sdt>
              <w:sdtPr>
                <w:rPr>
                  <w:rFonts w:cs="Angsana New" w:hint="cs"/>
                  <w:sz w:val="32"/>
                  <w:szCs w:val="32"/>
                  <w:cs/>
                </w:rPr>
                <w:id w:val="-1298758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3C20" w:rsidRPr="005443FC">
                  <w:rPr>
                    <w:rFonts w:ascii="Segoe UI Symbol" w:eastAsia="MS Gothic" w:hAnsi="Segoe UI Symbol" w:cs="Angsana New" w:hint="cs"/>
                    <w:sz w:val="32"/>
                    <w:szCs w:val="32"/>
                    <w:cs/>
                  </w:rPr>
                  <w:t>☐</w:t>
                </w:r>
              </w:sdtContent>
            </w:sdt>
            <w:r w:rsidRPr="005443FC">
              <w:rPr>
                <w:rFonts w:hint="cs"/>
                <w:sz w:val="32"/>
                <w:szCs w:val="32"/>
                <w:cs/>
              </w:rPr>
              <w:t xml:space="preserve"> </w:t>
            </w:r>
            <w:r w:rsidRPr="005443FC">
              <w:rPr>
                <w:rFonts w:hint="cs"/>
                <w:sz w:val="32"/>
                <w:szCs w:val="32"/>
              </w:rPr>
              <w:t>Project</w:t>
            </w:r>
            <w:r w:rsidRPr="005443FC">
              <w:rPr>
                <w:rFonts w:hint="cs"/>
                <w:sz w:val="32"/>
                <w:szCs w:val="32"/>
                <w:cs/>
              </w:rPr>
              <w:t>-</w:t>
            </w:r>
            <w:r w:rsidRPr="005443FC">
              <w:rPr>
                <w:rFonts w:hint="cs"/>
                <w:sz w:val="32"/>
                <w:szCs w:val="32"/>
              </w:rPr>
              <w:t>based learning</w:t>
            </w:r>
            <w:r w:rsidR="0052637E" w:rsidRPr="005443FC">
              <w:rPr>
                <w:rFonts w:hint="cs"/>
                <w:sz w:val="32"/>
                <w:szCs w:val="32"/>
                <w:cs/>
              </w:rPr>
              <w:t xml:space="preserve"> (การจัดการเรียนรู้แบบโครงงานเป็นฐาน)</w:t>
            </w:r>
            <w:r w:rsidRPr="005443FC">
              <w:rPr>
                <w:rFonts w:hint="cs"/>
                <w:sz w:val="32"/>
                <w:szCs w:val="32"/>
              </w:rPr>
              <w:tab/>
            </w:r>
            <w:r w:rsidRPr="005443FC">
              <w:rPr>
                <w:rFonts w:hint="cs"/>
                <w:sz w:val="32"/>
                <w:szCs w:val="32"/>
              </w:rPr>
              <w:tab/>
            </w:r>
            <w:r w:rsidRPr="005443FC">
              <w:rPr>
                <w:rFonts w:hint="cs"/>
                <w:sz w:val="32"/>
                <w:szCs w:val="32"/>
              </w:rPr>
              <w:tab/>
            </w:r>
          </w:p>
          <w:p w14:paraId="3FBE47D0" w14:textId="065B7C3B" w:rsidR="00FF5B25" w:rsidRPr="005443FC" w:rsidRDefault="005C67AD" w:rsidP="00FF5B25">
            <w:pPr>
              <w:tabs>
                <w:tab w:val="left" w:pos="709"/>
              </w:tabs>
              <w:spacing w:after="0" w:line="240" w:lineRule="auto"/>
              <w:rPr>
                <w:sz w:val="32"/>
                <w:szCs w:val="32"/>
              </w:rPr>
            </w:pPr>
            <w:r w:rsidRPr="005443FC">
              <w:rPr>
                <w:rFonts w:hint="cs"/>
                <w:sz w:val="32"/>
                <w:szCs w:val="32"/>
                <w:cs/>
              </w:rPr>
              <w:t xml:space="preserve">          </w:t>
            </w:r>
            <w:sdt>
              <w:sdtPr>
                <w:rPr>
                  <w:rFonts w:cs="Angsana New" w:hint="cs"/>
                  <w:sz w:val="32"/>
                  <w:szCs w:val="32"/>
                </w:rPr>
                <w:id w:val="-1710945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s/>
                </w:rPr>
              </w:sdtEndPr>
              <w:sdtContent>
                <w:r w:rsidR="00FF5B25" w:rsidRPr="005443FC">
                  <w:rPr>
                    <w:rFonts w:ascii="Segoe UI Symbol" w:eastAsia="MS Gothic" w:hAnsi="Segoe UI Symbol" w:cs="Angsana New" w:hint="cs"/>
                    <w:sz w:val="32"/>
                    <w:szCs w:val="32"/>
                    <w:cs/>
                  </w:rPr>
                  <w:t>☐</w:t>
                </w:r>
              </w:sdtContent>
            </w:sdt>
            <w:r w:rsidR="00FF5B25" w:rsidRPr="005443FC">
              <w:rPr>
                <w:rFonts w:hint="cs"/>
                <w:sz w:val="32"/>
                <w:szCs w:val="32"/>
                <w:cs/>
              </w:rPr>
              <w:t xml:space="preserve"> </w:t>
            </w:r>
            <w:r w:rsidR="00FF5B25" w:rsidRPr="005443FC">
              <w:rPr>
                <w:rFonts w:hint="cs"/>
                <w:sz w:val="32"/>
                <w:szCs w:val="32"/>
              </w:rPr>
              <w:t xml:space="preserve">Community based learning </w:t>
            </w:r>
            <w:r w:rsidR="0052637E" w:rsidRPr="005443FC">
              <w:rPr>
                <w:rFonts w:hint="cs"/>
                <w:sz w:val="32"/>
                <w:szCs w:val="32"/>
                <w:cs/>
              </w:rPr>
              <w:t>(การจัดการเรียนรู้แบบใช้ชุมชนเป็นฐาน)</w:t>
            </w:r>
            <w:r w:rsidR="00FF5B25" w:rsidRPr="005443FC">
              <w:rPr>
                <w:rFonts w:hint="cs"/>
                <w:sz w:val="32"/>
                <w:szCs w:val="32"/>
                <w:cs/>
              </w:rPr>
              <w:t xml:space="preserve"> </w:t>
            </w:r>
            <w:r w:rsidR="00FF5B25" w:rsidRPr="005443FC">
              <w:rPr>
                <w:rFonts w:hint="cs"/>
                <w:sz w:val="32"/>
                <w:szCs w:val="32"/>
              </w:rPr>
              <w:tab/>
            </w:r>
            <w:r w:rsidR="00FF5B25" w:rsidRPr="005443FC">
              <w:rPr>
                <w:rFonts w:hint="cs"/>
                <w:sz w:val="32"/>
                <w:szCs w:val="32"/>
                <w:cs/>
              </w:rPr>
              <w:t xml:space="preserve">  </w:t>
            </w:r>
          </w:p>
          <w:p w14:paraId="27FB02FC" w14:textId="50271483" w:rsidR="005C67AD" w:rsidRPr="005443FC" w:rsidRDefault="00FF5B25" w:rsidP="00FF5B25">
            <w:pPr>
              <w:tabs>
                <w:tab w:val="left" w:pos="709"/>
              </w:tabs>
              <w:spacing w:after="0" w:line="240" w:lineRule="auto"/>
              <w:rPr>
                <w:sz w:val="32"/>
                <w:szCs w:val="32"/>
              </w:rPr>
            </w:pPr>
            <w:r w:rsidRPr="005443FC">
              <w:rPr>
                <w:rFonts w:hint="cs"/>
                <w:sz w:val="32"/>
                <w:szCs w:val="32"/>
              </w:rPr>
              <w:tab/>
            </w:r>
            <w:sdt>
              <w:sdtPr>
                <w:rPr>
                  <w:rFonts w:cs="Angsana New" w:hint="cs"/>
                  <w:sz w:val="32"/>
                  <w:szCs w:val="32"/>
                  <w:cs/>
                </w:rPr>
                <w:id w:val="8442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3C20" w:rsidRPr="005443FC">
                  <w:rPr>
                    <w:rFonts w:ascii="Segoe UI Symbol" w:eastAsia="MS Gothic" w:hAnsi="Segoe UI Symbol" w:cs="Angsana New" w:hint="cs"/>
                    <w:sz w:val="32"/>
                    <w:szCs w:val="32"/>
                    <w:cs/>
                  </w:rPr>
                  <w:t>☐</w:t>
                </w:r>
              </w:sdtContent>
            </w:sdt>
            <w:r w:rsidRPr="005443FC">
              <w:rPr>
                <w:rFonts w:hint="cs"/>
                <w:sz w:val="32"/>
                <w:szCs w:val="32"/>
              </w:rPr>
              <w:t xml:space="preserve"> Flipped classroom</w:t>
            </w:r>
            <w:r w:rsidRPr="005443FC">
              <w:rPr>
                <w:rFonts w:hint="cs"/>
                <w:sz w:val="32"/>
                <w:szCs w:val="32"/>
              </w:rPr>
              <w:tab/>
            </w:r>
            <w:r w:rsidR="0099567B" w:rsidRPr="005443FC">
              <w:rPr>
                <w:rFonts w:hint="cs"/>
                <w:sz w:val="32"/>
                <w:szCs w:val="32"/>
                <w:cs/>
              </w:rPr>
              <w:t>(ห้องเรียนกลับด้าน)</w:t>
            </w:r>
            <w:r w:rsidRPr="005443FC">
              <w:rPr>
                <w:rFonts w:hint="cs"/>
                <w:sz w:val="32"/>
                <w:szCs w:val="32"/>
              </w:rPr>
              <w:tab/>
            </w:r>
            <w:r w:rsidRPr="005443FC">
              <w:rPr>
                <w:rFonts w:hint="cs"/>
                <w:sz w:val="32"/>
                <w:szCs w:val="32"/>
              </w:rPr>
              <w:tab/>
            </w:r>
            <w:r w:rsidRPr="005443FC">
              <w:rPr>
                <w:rFonts w:hint="cs"/>
                <w:sz w:val="32"/>
                <w:szCs w:val="32"/>
              </w:rPr>
              <w:tab/>
            </w:r>
            <w:r w:rsidRPr="005443FC">
              <w:rPr>
                <w:rFonts w:hint="cs"/>
                <w:sz w:val="32"/>
                <w:szCs w:val="32"/>
              </w:rPr>
              <w:tab/>
            </w:r>
            <w:r w:rsidR="005C67AD" w:rsidRPr="005443FC">
              <w:rPr>
                <w:rFonts w:hint="cs"/>
                <w:sz w:val="32"/>
                <w:szCs w:val="32"/>
                <w:cs/>
              </w:rPr>
              <w:t xml:space="preserve"> </w:t>
            </w:r>
          </w:p>
          <w:p w14:paraId="01D5D6A0" w14:textId="4ECA09D4" w:rsidR="00FF5B25" w:rsidRPr="005443FC" w:rsidRDefault="005C67AD" w:rsidP="00FF5B25">
            <w:pPr>
              <w:tabs>
                <w:tab w:val="left" w:pos="709"/>
              </w:tabs>
              <w:spacing w:after="0" w:line="240" w:lineRule="auto"/>
              <w:rPr>
                <w:b/>
                <w:bCs/>
                <w:sz w:val="32"/>
                <w:szCs w:val="32"/>
              </w:rPr>
            </w:pPr>
            <w:r w:rsidRPr="005443FC">
              <w:rPr>
                <w:rFonts w:hint="cs"/>
                <w:sz w:val="32"/>
                <w:szCs w:val="32"/>
                <w:cs/>
              </w:rPr>
              <w:t xml:space="preserve">          </w:t>
            </w:r>
            <w:sdt>
              <w:sdtPr>
                <w:rPr>
                  <w:rFonts w:cs="Angsana New" w:hint="cs"/>
                  <w:sz w:val="32"/>
                  <w:szCs w:val="32"/>
                  <w:cs/>
                </w:rPr>
                <w:id w:val="-146516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5B25" w:rsidRPr="005443FC">
                  <w:rPr>
                    <w:rFonts w:ascii="Segoe UI Symbol" w:eastAsia="MS Gothic" w:hAnsi="Segoe UI Symbol" w:cs="Angsana New" w:hint="cs"/>
                    <w:sz w:val="32"/>
                    <w:szCs w:val="32"/>
                    <w:cs/>
                  </w:rPr>
                  <w:t>☐</w:t>
                </w:r>
              </w:sdtContent>
            </w:sdt>
            <w:r w:rsidR="00FF5B25" w:rsidRPr="005443FC">
              <w:rPr>
                <w:rFonts w:hint="cs"/>
                <w:sz w:val="32"/>
                <w:szCs w:val="32"/>
              </w:rPr>
              <w:t xml:space="preserve"> Service</w:t>
            </w:r>
            <w:r w:rsidR="00FF5B25" w:rsidRPr="005443FC">
              <w:rPr>
                <w:rFonts w:hint="cs"/>
                <w:sz w:val="32"/>
                <w:szCs w:val="32"/>
                <w:cs/>
              </w:rPr>
              <w:t>-</w:t>
            </w:r>
            <w:r w:rsidR="00FF5B25" w:rsidRPr="005443FC">
              <w:rPr>
                <w:rFonts w:hint="cs"/>
                <w:sz w:val="32"/>
                <w:szCs w:val="32"/>
              </w:rPr>
              <w:t>based learning</w:t>
            </w:r>
            <w:r w:rsidR="0052637E" w:rsidRPr="005443FC">
              <w:rPr>
                <w:rFonts w:hint="cs"/>
                <w:sz w:val="32"/>
                <w:szCs w:val="32"/>
                <w:cs/>
              </w:rPr>
              <w:t xml:space="preserve"> (การจัดการเรียนรู้แบบบริการสังคมเป็นฐาน)</w:t>
            </w:r>
          </w:p>
          <w:p w14:paraId="5D4C19CC" w14:textId="29C961AB" w:rsidR="005C67AD" w:rsidRPr="005443FC" w:rsidRDefault="00FF5B25" w:rsidP="00FF5B25">
            <w:pPr>
              <w:tabs>
                <w:tab w:val="left" w:pos="709"/>
              </w:tabs>
              <w:spacing w:after="0" w:line="240" w:lineRule="auto"/>
              <w:rPr>
                <w:sz w:val="32"/>
                <w:szCs w:val="32"/>
              </w:rPr>
            </w:pPr>
            <w:r w:rsidRPr="005443FC">
              <w:rPr>
                <w:rFonts w:hint="cs"/>
                <w:sz w:val="32"/>
                <w:szCs w:val="32"/>
              </w:rPr>
              <w:tab/>
            </w:r>
            <w:sdt>
              <w:sdtPr>
                <w:rPr>
                  <w:rFonts w:cs="Angsana New" w:hint="cs"/>
                  <w:sz w:val="32"/>
                  <w:szCs w:val="32"/>
                  <w:cs/>
                </w:rPr>
                <w:id w:val="-17705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443FC">
                  <w:rPr>
                    <w:rFonts w:ascii="Segoe UI Symbol" w:eastAsia="MS Gothic" w:hAnsi="Segoe UI Symbol" w:cs="Angsana New" w:hint="cs"/>
                    <w:sz w:val="32"/>
                    <w:szCs w:val="32"/>
                    <w:cs/>
                  </w:rPr>
                  <w:t>☐</w:t>
                </w:r>
              </w:sdtContent>
            </w:sdt>
            <w:r w:rsidRPr="005443FC">
              <w:rPr>
                <w:rFonts w:hint="cs"/>
                <w:sz w:val="32"/>
                <w:szCs w:val="32"/>
              </w:rPr>
              <w:t xml:space="preserve"> Experiential learning</w:t>
            </w:r>
            <w:r w:rsidR="0052637E" w:rsidRPr="005443FC">
              <w:rPr>
                <w:rFonts w:hint="cs"/>
                <w:sz w:val="32"/>
                <w:szCs w:val="32"/>
                <w:cs/>
              </w:rPr>
              <w:t xml:space="preserve"> (</w:t>
            </w:r>
            <w:r w:rsidR="0052637E" w:rsidRPr="005443FC">
              <w:rPr>
                <w:rFonts w:hint="cs"/>
                <w:sz w:val="32"/>
                <w:szCs w:val="32"/>
                <w:shd w:val="clear" w:color="auto" w:fill="FFFFFF"/>
                <w:cs/>
              </w:rPr>
              <w:t>การเรียนรู้จากประสบการณ์</w:t>
            </w:r>
            <w:r w:rsidR="0052637E" w:rsidRPr="005443FC">
              <w:rPr>
                <w:rFonts w:hint="cs"/>
                <w:sz w:val="32"/>
                <w:szCs w:val="32"/>
                <w:cs/>
              </w:rPr>
              <w:t>)</w:t>
            </w:r>
            <w:r w:rsidRPr="005443FC">
              <w:rPr>
                <w:rFonts w:hint="cs"/>
                <w:sz w:val="32"/>
                <w:szCs w:val="32"/>
              </w:rPr>
              <w:tab/>
            </w:r>
            <w:r w:rsidRPr="005443FC">
              <w:rPr>
                <w:rFonts w:hint="cs"/>
                <w:sz w:val="32"/>
                <w:szCs w:val="32"/>
              </w:rPr>
              <w:tab/>
            </w:r>
            <w:r w:rsidRPr="005443FC">
              <w:rPr>
                <w:rFonts w:hint="cs"/>
                <w:sz w:val="32"/>
                <w:szCs w:val="32"/>
              </w:rPr>
              <w:tab/>
            </w:r>
            <w:r w:rsidR="00DE4E15" w:rsidRPr="005443FC">
              <w:rPr>
                <w:rFonts w:hint="cs"/>
                <w:sz w:val="32"/>
                <w:szCs w:val="32"/>
                <w:cs/>
              </w:rPr>
              <w:t xml:space="preserve">   </w:t>
            </w:r>
          </w:p>
          <w:p w14:paraId="0397665C" w14:textId="07108AE8" w:rsidR="00FF5B25" w:rsidRPr="005443FC" w:rsidRDefault="005C67AD" w:rsidP="00FF5B25">
            <w:pPr>
              <w:tabs>
                <w:tab w:val="left" w:pos="709"/>
              </w:tabs>
              <w:spacing w:after="0" w:line="240" w:lineRule="auto"/>
              <w:rPr>
                <w:b/>
                <w:bCs/>
                <w:sz w:val="32"/>
                <w:szCs w:val="32"/>
              </w:rPr>
            </w:pPr>
            <w:r w:rsidRPr="005443FC">
              <w:rPr>
                <w:rFonts w:hint="cs"/>
                <w:sz w:val="32"/>
                <w:szCs w:val="32"/>
                <w:cs/>
              </w:rPr>
              <w:t xml:space="preserve">   </w:t>
            </w:r>
            <w:r w:rsidR="00DE4E15" w:rsidRPr="005443FC">
              <w:rPr>
                <w:rFonts w:hint="cs"/>
                <w:sz w:val="32"/>
                <w:szCs w:val="32"/>
                <w:cs/>
              </w:rPr>
              <w:t xml:space="preserve">      </w:t>
            </w:r>
            <w:r w:rsidR="00FF5B25" w:rsidRPr="005443FC">
              <w:rPr>
                <w:rFonts w:hint="cs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cs="Angsana New" w:hint="cs"/>
                  <w:sz w:val="32"/>
                  <w:szCs w:val="32"/>
                  <w:cs/>
                </w:rPr>
                <w:id w:val="18018009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865E4" w:rsidRPr="005443FC">
                  <w:rPr>
                    <w:rFonts w:ascii="MS Gothic" w:eastAsia="MS Gothic" w:hAnsi="MS Gothic" w:cs="Angsana New" w:hint="eastAsia"/>
                    <w:sz w:val="32"/>
                    <w:szCs w:val="32"/>
                    <w:cs/>
                  </w:rPr>
                  <w:t>☒</w:t>
                </w:r>
              </w:sdtContent>
            </w:sdt>
            <w:r w:rsidR="00FF5B25" w:rsidRPr="005443FC">
              <w:rPr>
                <w:rFonts w:hint="cs"/>
                <w:sz w:val="32"/>
                <w:szCs w:val="32"/>
                <w:cs/>
              </w:rPr>
              <w:t xml:space="preserve"> </w:t>
            </w:r>
            <w:r w:rsidR="00FF5B25" w:rsidRPr="005443FC">
              <w:rPr>
                <w:rFonts w:hint="cs"/>
                <w:sz w:val="32"/>
                <w:szCs w:val="32"/>
              </w:rPr>
              <w:t>Case discussion</w:t>
            </w:r>
            <w:r w:rsidR="0052637E" w:rsidRPr="005443FC">
              <w:rPr>
                <w:rFonts w:hint="cs"/>
                <w:sz w:val="32"/>
                <w:szCs w:val="32"/>
                <w:cs/>
              </w:rPr>
              <w:t xml:space="preserve"> (การอภิปราย)</w:t>
            </w:r>
          </w:p>
          <w:p w14:paraId="409A2D34" w14:textId="77777777" w:rsidR="00D307A3" w:rsidRPr="005443FC" w:rsidRDefault="00FF5B25" w:rsidP="00A3493C">
            <w:pPr>
              <w:spacing w:after="0"/>
              <w:rPr>
                <w:sz w:val="32"/>
                <w:szCs w:val="32"/>
              </w:rPr>
            </w:pPr>
            <w:r w:rsidRPr="005443FC">
              <w:rPr>
                <w:rFonts w:hint="cs"/>
                <w:b/>
                <w:bCs/>
                <w:sz w:val="32"/>
                <w:szCs w:val="32"/>
              </w:rPr>
              <w:tab/>
            </w:r>
            <w:sdt>
              <w:sdtPr>
                <w:rPr>
                  <w:rFonts w:cs="Angsana New" w:hint="cs"/>
                  <w:sz w:val="32"/>
                  <w:szCs w:val="32"/>
                  <w:cs/>
                </w:rPr>
                <w:id w:val="1538744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443FC">
                  <w:rPr>
                    <w:rFonts w:ascii="Segoe UI Symbol" w:eastAsia="MS Gothic" w:hAnsi="Segoe UI Symbol" w:cs="Segoe UI Symbol" w:hint="cs"/>
                    <w:sz w:val="32"/>
                    <w:szCs w:val="32"/>
                    <w:cs/>
                  </w:rPr>
                  <w:t>☐</w:t>
                </w:r>
              </w:sdtContent>
            </w:sdt>
            <w:r w:rsidRPr="005443FC">
              <w:rPr>
                <w:rFonts w:hint="cs"/>
                <w:sz w:val="32"/>
                <w:szCs w:val="32"/>
              </w:rPr>
              <w:t xml:space="preserve"> Seminar</w:t>
            </w:r>
            <w:r w:rsidRPr="005443FC">
              <w:rPr>
                <w:rFonts w:hint="cs"/>
                <w:b/>
                <w:bCs/>
                <w:sz w:val="32"/>
                <w:szCs w:val="32"/>
                <w:cs/>
              </w:rPr>
              <w:t xml:space="preserve"> </w:t>
            </w:r>
            <w:r w:rsidR="0052637E" w:rsidRPr="005443FC">
              <w:rPr>
                <w:rFonts w:hint="cs"/>
                <w:sz w:val="32"/>
                <w:szCs w:val="32"/>
                <w:cs/>
              </w:rPr>
              <w:t>(สัมมนา)</w:t>
            </w:r>
            <w:r w:rsidR="00A3493C" w:rsidRPr="005443FC">
              <w:rPr>
                <w:sz w:val="32"/>
                <w:szCs w:val="32"/>
              </w:rPr>
              <w:t xml:space="preserve">    </w:t>
            </w:r>
          </w:p>
          <w:p w14:paraId="0975297E" w14:textId="7A9BA873" w:rsidR="0095578E" w:rsidRPr="005443FC" w:rsidRDefault="00FF5B25" w:rsidP="00A3493C">
            <w:pPr>
              <w:spacing w:after="0"/>
              <w:rPr>
                <w:sz w:val="32"/>
                <w:szCs w:val="32"/>
                <w:cs/>
              </w:rPr>
            </w:pPr>
            <w:r w:rsidRPr="005443FC">
              <w:rPr>
                <w:rFonts w:hint="cs"/>
                <w:b/>
                <w:bCs/>
                <w:sz w:val="32"/>
                <w:szCs w:val="32"/>
              </w:rPr>
              <w:tab/>
            </w:r>
            <w:sdt>
              <w:sdtPr>
                <w:rPr>
                  <w:rFonts w:cs="Angsana New" w:hint="cs"/>
                  <w:sz w:val="32"/>
                  <w:szCs w:val="32"/>
                  <w:cs/>
                </w:rPr>
                <w:id w:val="98697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443FC">
                  <w:rPr>
                    <w:rFonts w:ascii="Segoe UI Symbol" w:eastAsia="MS Gothic" w:hAnsi="Segoe UI Symbol" w:cs="Segoe UI Symbol" w:hint="cs"/>
                    <w:sz w:val="32"/>
                    <w:szCs w:val="32"/>
                    <w:cs/>
                  </w:rPr>
                  <w:t>☐</w:t>
                </w:r>
              </w:sdtContent>
            </w:sdt>
            <w:r w:rsidRPr="005443FC">
              <w:rPr>
                <w:rFonts w:hint="cs"/>
                <w:sz w:val="32"/>
                <w:szCs w:val="32"/>
                <w:cs/>
              </w:rPr>
              <w:t xml:space="preserve"> อื่น ๆ โปรดระบุ (</w:t>
            </w:r>
            <w:r w:rsidRPr="005443FC">
              <w:rPr>
                <w:rFonts w:hint="cs"/>
                <w:sz w:val="32"/>
                <w:szCs w:val="32"/>
              </w:rPr>
              <w:t>Other, please specify</w:t>
            </w:r>
            <w:r w:rsidRPr="005443FC">
              <w:rPr>
                <w:rFonts w:hint="cs"/>
                <w:sz w:val="32"/>
                <w:szCs w:val="32"/>
                <w:cs/>
              </w:rPr>
              <w:t xml:space="preserve">) </w:t>
            </w:r>
            <w:r w:rsidRPr="005443FC">
              <w:rPr>
                <w:rFonts w:hint="cs"/>
                <w:b/>
                <w:bCs/>
                <w:sz w:val="32"/>
                <w:szCs w:val="32"/>
                <w:cs/>
              </w:rPr>
              <w:t>..............................</w:t>
            </w:r>
          </w:p>
        </w:tc>
      </w:tr>
    </w:tbl>
    <w:p w14:paraId="2DEECF72" w14:textId="6C6F27A7" w:rsidR="00D93B08" w:rsidRPr="005443FC" w:rsidRDefault="00D93B08" w:rsidP="00ED2A44">
      <w:pPr>
        <w:tabs>
          <w:tab w:val="left" w:pos="284"/>
        </w:tabs>
        <w:rPr>
          <w:b/>
          <w:bCs/>
          <w:sz w:val="32"/>
          <w:szCs w:val="32"/>
          <w:cs/>
        </w:rPr>
        <w:sectPr w:rsidR="00D93B08" w:rsidRPr="005443FC" w:rsidSect="00A3493C">
          <w:headerReference w:type="default" r:id="rId9"/>
          <w:footerReference w:type="even" r:id="rId10"/>
          <w:footerReference w:type="default" r:id="rId11"/>
          <w:pgSz w:w="11906" w:h="16838"/>
          <w:pgMar w:top="990" w:right="849" w:bottom="990" w:left="1134" w:header="708" w:footer="708" w:gutter="0"/>
          <w:cols w:space="708"/>
          <w:docGrid w:linePitch="408"/>
        </w:sectPr>
      </w:pPr>
    </w:p>
    <w:p w14:paraId="16F73DD6" w14:textId="760FB2CB" w:rsidR="00D93B08" w:rsidRPr="00DE4E15" w:rsidRDefault="00DE4E15" w:rsidP="00FF5B25">
      <w:pPr>
        <w:tabs>
          <w:tab w:val="left" w:pos="284"/>
        </w:tabs>
        <w:rPr>
          <w:b/>
          <w:bCs/>
          <w:sz w:val="32"/>
          <w:szCs w:val="32"/>
        </w:rPr>
      </w:pPr>
      <w:r w:rsidRPr="00DE4E15">
        <w:rPr>
          <w:rFonts w:hint="cs"/>
          <w:b/>
          <w:bCs/>
          <w:sz w:val="32"/>
          <w:szCs w:val="32"/>
        </w:rPr>
        <w:lastRenderedPageBreak/>
        <w:t>8</w:t>
      </w:r>
      <w:r w:rsidR="00ED2A44" w:rsidRPr="00DE4E15">
        <w:rPr>
          <w:rFonts w:hint="cs"/>
          <w:b/>
          <w:bCs/>
          <w:sz w:val="32"/>
          <w:szCs w:val="32"/>
          <w:cs/>
        </w:rPr>
        <w:t xml:space="preserve">. </w:t>
      </w:r>
      <w:r w:rsidR="00ED2A44" w:rsidRPr="00DE4E15">
        <w:rPr>
          <w:rFonts w:hint="cs"/>
          <w:b/>
          <w:bCs/>
          <w:sz w:val="32"/>
          <w:szCs w:val="32"/>
          <w:cs/>
        </w:rPr>
        <w:tab/>
        <w:t>แผนการ</w:t>
      </w:r>
      <w:r w:rsidR="00591F77" w:rsidRPr="00DE4E15">
        <w:rPr>
          <w:rFonts w:hint="cs"/>
          <w:b/>
          <w:bCs/>
          <w:sz w:val="32"/>
          <w:szCs w:val="32"/>
          <w:cs/>
        </w:rPr>
        <w:t>จัดการเรียนรู้</w:t>
      </w:r>
      <w:r w:rsidR="00EA1C68" w:rsidRPr="00DE4E15">
        <w:rPr>
          <w:rFonts w:hint="cs"/>
          <w:b/>
          <w:bCs/>
          <w:sz w:val="32"/>
          <w:szCs w:val="32"/>
          <w:cs/>
        </w:rPr>
        <w:t xml:space="preserve"> (</w:t>
      </w:r>
      <w:r w:rsidR="005C67AD">
        <w:rPr>
          <w:rFonts w:hint="cs"/>
          <w:b/>
          <w:bCs/>
          <w:sz w:val="32"/>
          <w:szCs w:val="32"/>
          <w:cs/>
        </w:rPr>
        <w:t>สำหรับทุกรายวิชา ยกเว้นวิทยานิพนธ์ และ ดุษฎีนิพนธ์)</w:t>
      </w:r>
    </w:p>
    <w:tbl>
      <w:tblPr>
        <w:tblStyle w:val="TableGrid"/>
        <w:tblW w:w="1548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530"/>
        <w:gridCol w:w="1620"/>
        <w:gridCol w:w="3690"/>
        <w:gridCol w:w="2970"/>
        <w:gridCol w:w="1710"/>
        <w:gridCol w:w="900"/>
        <w:gridCol w:w="1620"/>
        <w:gridCol w:w="1440"/>
      </w:tblGrid>
      <w:tr w:rsidR="001B6BE5" w:rsidRPr="001B6BE5" w14:paraId="66AAC9E3" w14:textId="77777777" w:rsidTr="004C5A9B">
        <w:trPr>
          <w:tblHeader/>
        </w:trPr>
        <w:tc>
          <w:tcPr>
            <w:tcW w:w="1530" w:type="dxa"/>
            <w:shd w:val="clear" w:color="auto" w:fill="E2EFD9" w:themeFill="accent6" w:themeFillTint="33"/>
          </w:tcPr>
          <w:p w14:paraId="325FD049" w14:textId="7C9046CC" w:rsidR="00FF5B25" w:rsidRPr="001B6BE5" w:rsidRDefault="00FF5B25" w:rsidP="003316D6">
            <w:pPr>
              <w:jc w:val="center"/>
              <w:rPr>
                <w:b/>
                <w:bCs/>
              </w:rPr>
            </w:pPr>
            <w:r w:rsidRPr="001B6BE5">
              <w:rPr>
                <w:rFonts w:hint="cs"/>
                <w:b/>
                <w:bCs/>
                <w:cs/>
              </w:rPr>
              <w:t>คาบที่ หรือ</w:t>
            </w:r>
          </w:p>
          <w:p w14:paraId="20C64874" w14:textId="77777777" w:rsidR="00FF5B25" w:rsidRPr="001B6BE5" w:rsidRDefault="00FF5B25" w:rsidP="003316D6">
            <w:pPr>
              <w:jc w:val="center"/>
              <w:rPr>
                <w:b/>
                <w:bCs/>
                <w:cs/>
              </w:rPr>
            </w:pPr>
            <w:r w:rsidRPr="001B6BE5">
              <w:rPr>
                <w:rFonts w:hint="cs"/>
                <w:b/>
                <w:bCs/>
                <w:cs/>
              </w:rPr>
              <w:t>สัปดาห์ที่</w:t>
            </w:r>
          </w:p>
          <w:p w14:paraId="71D64C00" w14:textId="77777777" w:rsidR="00FF5B25" w:rsidRPr="001B6BE5" w:rsidRDefault="00FF5B25" w:rsidP="003316D6">
            <w:pPr>
              <w:jc w:val="center"/>
              <w:rPr>
                <w:b/>
                <w:bCs/>
              </w:rPr>
            </w:pPr>
            <w:r w:rsidRPr="001B6BE5">
              <w:rPr>
                <w:rFonts w:hint="cs"/>
                <w:b/>
                <w:bCs/>
                <w:cs/>
              </w:rPr>
              <w:t>(จำนวนชั่วโมง)</w:t>
            </w:r>
          </w:p>
        </w:tc>
        <w:tc>
          <w:tcPr>
            <w:tcW w:w="1620" w:type="dxa"/>
            <w:shd w:val="clear" w:color="auto" w:fill="E2EFD9" w:themeFill="accent6" w:themeFillTint="33"/>
          </w:tcPr>
          <w:p w14:paraId="452E8F3D" w14:textId="77777777" w:rsidR="00FF5B25" w:rsidRPr="001B6BE5" w:rsidRDefault="00FF5B25" w:rsidP="003316D6">
            <w:pPr>
              <w:jc w:val="center"/>
              <w:rPr>
                <w:b/>
                <w:bCs/>
                <w:cs/>
              </w:rPr>
            </w:pPr>
            <w:r w:rsidRPr="001B6BE5">
              <w:rPr>
                <w:rFonts w:hint="cs"/>
                <w:b/>
                <w:bCs/>
                <w:cs/>
              </w:rPr>
              <w:t>หัวข้อที่สอน</w:t>
            </w:r>
          </w:p>
        </w:tc>
        <w:tc>
          <w:tcPr>
            <w:tcW w:w="3690" w:type="dxa"/>
            <w:shd w:val="clear" w:color="auto" w:fill="E2EFD9" w:themeFill="accent6" w:themeFillTint="33"/>
          </w:tcPr>
          <w:p w14:paraId="19FBC65C" w14:textId="77777777" w:rsidR="00FF5B25" w:rsidRPr="001B6BE5" w:rsidRDefault="00FF5B25" w:rsidP="003316D6">
            <w:pPr>
              <w:jc w:val="center"/>
              <w:rPr>
                <w:b/>
                <w:bCs/>
                <w:cs/>
              </w:rPr>
            </w:pPr>
            <w:r w:rsidRPr="001B6BE5">
              <w:rPr>
                <w:rFonts w:hint="cs"/>
                <w:b/>
                <w:bCs/>
                <w:cs/>
              </w:rPr>
              <w:t>ผลลัพธ์การเรียนรู้ที่คาดหวังรายหัวข้อ</w:t>
            </w:r>
          </w:p>
          <w:p w14:paraId="6AF58951" w14:textId="77777777" w:rsidR="00FF5B25" w:rsidRPr="001B6BE5" w:rsidRDefault="00FF5B25" w:rsidP="003316D6">
            <w:pPr>
              <w:jc w:val="center"/>
              <w:rPr>
                <w:b/>
                <w:bCs/>
              </w:rPr>
            </w:pPr>
          </w:p>
        </w:tc>
        <w:tc>
          <w:tcPr>
            <w:tcW w:w="2970" w:type="dxa"/>
            <w:shd w:val="clear" w:color="auto" w:fill="E2EFD9" w:themeFill="accent6" w:themeFillTint="33"/>
          </w:tcPr>
          <w:p w14:paraId="23B73912" w14:textId="4ACB7989" w:rsidR="00FF5B25" w:rsidRPr="001B6BE5" w:rsidRDefault="00A73C20" w:rsidP="003316D6">
            <w:pPr>
              <w:jc w:val="center"/>
              <w:rPr>
                <w:b/>
                <w:bCs/>
              </w:rPr>
            </w:pPr>
            <w:r w:rsidRPr="001B6BE5">
              <w:rPr>
                <w:rFonts w:hint="cs"/>
                <w:b/>
                <w:bCs/>
                <w:cs/>
              </w:rPr>
              <w:t>กิจกรรมการเรียนการสอน</w:t>
            </w:r>
          </w:p>
        </w:tc>
        <w:tc>
          <w:tcPr>
            <w:tcW w:w="1710" w:type="dxa"/>
            <w:shd w:val="clear" w:color="auto" w:fill="E2EFD9" w:themeFill="accent6" w:themeFillTint="33"/>
          </w:tcPr>
          <w:p w14:paraId="4715346A" w14:textId="77777777" w:rsidR="00FF5B25" w:rsidRPr="001B6BE5" w:rsidRDefault="00FF5B25" w:rsidP="003316D6">
            <w:pPr>
              <w:jc w:val="center"/>
              <w:rPr>
                <w:b/>
                <w:bCs/>
              </w:rPr>
            </w:pPr>
            <w:r w:rsidRPr="001B6BE5">
              <w:rPr>
                <w:rFonts w:hint="cs"/>
                <w:b/>
                <w:bCs/>
                <w:cs/>
              </w:rPr>
              <w:t>วิธีการประเมิน</w:t>
            </w:r>
          </w:p>
        </w:tc>
        <w:tc>
          <w:tcPr>
            <w:tcW w:w="900" w:type="dxa"/>
            <w:shd w:val="clear" w:color="auto" w:fill="E2EFD9" w:themeFill="accent6" w:themeFillTint="33"/>
          </w:tcPr>
          <w:p w14:paraId="1388AE49" w14:textId="3C7D2082" w:rsidR="00FF5B25" w:rsidRPr="001B6BE5" w:rsidRDefault="00FF5B25" w:rsidP="003316D6">
            <w:pPr>
              <w:jc w:val="center"/>
              <w:rPr>
                <w:b/>
                <w:bCs/>
              </w:rPr>
            </w:pPr>
            <w:r w:rsidRPr="001B6BE5">
              <w:rPr>
                <w:rFonts w:hint="cs"/>
                <w:b/>
                <w:bCs/>
                <w:cs/>
              </w:rPr>
              <w:t>คะแนน</w:t>
            </w:r>
            <w:r w:rsidR="001B6BE5" w:rsidRPr="001B6BE5">
              <w:rPr>
                <w:rFonts w:hint="cs"/>
                <w:b/>
                <w:bCs/>
                <w:cs/>
              </w:rPr>
              <w:t xml:space="preserve"> </w:t>
            </w:r>
            <w:r w:rsidR="001B6BE5" w:rsidRPr="001B6BE5">
              <w:rPr>
                <w:b/>
                <w:bCs/>
              </w:rPr>
              <w:t>(%)</w:t>
            </w:r>
          </w:p>
        </w:tc>
        <w:tc>
          <w:tcPr>
            <w:tcW w:w="1620" w:type="dxa"/>
            <w:shd w:val="clear" w:color="auto" w:fill="E2EFD9" w:themeFill="accent6" w:themeFillTint="33"/>
          </w:tcPr>
          <w:p w14:paraId="7D92EFF2" w14:textId="77777777" w:rsidR="00FF5B25" w:rsidRPr="001B6BE5" w:rsidRDefault="00FF5B25" w:rsidP="003316D6">
            <w:pPr>
              <w:jc w:val="center"/>
              <w:rPr>
                <w:b/>
                <w:bCs/>
                <w:cs/>
              </w:rPr>
            </w:pPr>
            <w:r w:rsidRPr="001B6BE5">
              <w:rPr>
                <w:rFonts w:hint="cs"/>
                <w:b/>
                <w:bCs/>
                <w:cs/>
              </w:rPr>
              <w:t>เกณฑ์การผ่าน</w:t>
            </w:r>
          </w:p>
          <w:p w14:paraId="2FEB2B21" w14:textId="432B80CF" w:rsidR="00FF5B25" w:rsidRPr="001B6BE5" w:rsidRDefault="00FF5B25" w:rsidP="003316D6">
            <w:pPr>
              <w:jc w:val="center"/>
              <w:rPr>
                <w:b/>
                <w:bCs/>
                <w:cs/>
              </w:rPr>
            </w:pPr>
            <w:r w:rsidRPr="001B6BE5">
              <w:rPr>
                <w:rFonts w:hint="cs"/>
                <w:b/>
                <w:bCs/>
                <w:cs/>
              </w:rPr>
              <w:t>ผลลัพธ์การเรียนรู้ที่คาดหวัง</w:t>
            </w:r>
          </w:p>
        </w:tc>
        <w:tc>
          <w:tcPr>
            <w:tcW w:w="1440" w:type="dxa"/>
            <w:shd w:val="clear" w:color="auto" w:fill="E2EFD9" w:themeFill="accent6" w:themeFillTint="33"/>
          </w:tcPr>
          <w:p w14:paraId="6BE260DC" w14:textId="77777777" w:rsidR="00FF5B25" w:rsidRPr="001B6BE5" w:rsidRDefault="00FF5B25" w:rsidP="003316D6">
            <w:pPr>
              <w:jc w:val="center"/>
              <w:rPr>
                <w:b/>
                <w:bCs/>
                <w:cs/>
              </w:rPr>
            </w:pPr>
            <w:r w:rsidRPr="001B6BE5">
              <w:rPr>
                <w:rFonts w:hint="cs"/>
                <w:b/>
                <w:bCs/>
                <w:cs/>
              </w:rPr>
              <w:t>อาจารย์ผู้สอน</w:t>
            </w:r>
          </w:p>
        </w:tc>
      </w:tr>
      <w:tr w:rsidR="001B6BE5" w:rsidRPr="001B6BE5" w14:paraId="49B9AE82" w14:textId="77777777" w:rsidTr="004C5A9B">
        <w:trPr>
          <w:trHeight w:val="3199"/>
        </w:trPr>
        <w:tc>
          <w:tcPr>
            <w:tcW w:w="1530" w:type="dxa"/>
          </w:tcPr>
          <w:p w14:paraId="3F9CCF3D" w14:textId="77777777" w:rsidR="00D63D77" w:rsidRPr="001B6BE5" w:rsidRDefault="00FF5B25" w:rsidP="003316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1</w:t>
            </w:r>
          </w:p>
          <w:p w14:paraId="410FEDF2" w14:textId="4BC78096" w:rsidR="00FF5B25" w:rsidRPr="001B6BE5" w:rsidRDefault="00D63D77" w:rsidP="003316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5 นาที)</w:t>
            </w:r>
          </w:p>
        </w:tc>
        <w:tc>
          <w:tcPr>
            <w:tcW w:w="1620" w:type="dxa"/>
          </w:tcPr>
          <w:p w14:paraId="2FC56E0F" w14:textId="77777777" w:rsidR="00AB6109" w:rsidRPr="001B6BE5" w:rsidRDefault="00AB6109" w:rsidP="003316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แนะนำรายวิชา</w:t>
            </w:r>
          </w:p>
          <w:p w14:paraId="24E6C380" w14:textId="7EF8F469" w:rsidR="00FB3B90" w:rsidRPr="001B6BE5" w:rsidRDefault="00FB3B90" w:rsidP="003316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Course orientation </w:t>
            </w:r>
            <w:r w:rsidR="00A6373D" w:rsidRPr="001B6BE5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</w:p>
          <w:p w14:paraId="1B2826A5" w14:textId="73CB9019" w:rsidR="00FF5B25" w:rsidRPr="001B6BE5" w:rsidRDefault="00FF5B25" w:rsidP="003316D6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690" w:type="dxa"/>
          </w:tcPr>
          <w:p w14:paraId="0C9D8408" w14:textId="54D73F22" w:rsidR="00A6373D" w:rsidRPr="001B6BE5" w:rsidRDefault="00A6373D" w:rsidP="003316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 เพื่อชี้แจงรายละเอียดเกี่ยวกับรายวิชา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ได้แก่</w:t>
            </w:r>
            <w:r w:rsidR="00D63D77"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วัตถุประสงค์การเรียนรู้ของรายวิชา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กิจกรรมการเรียนการสอน การวัดและ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ประเมินผล แหล่งการเรียนรู้</w:t>
            </w:r>
          </w:p>
          <w:p w14:paraId="6E5F5796" w14:textId="284D8C4A" w:rsidR="00FF5B25" w:rsidRPr="001B6BE5" w:rsidRDefault="00A6373D" w:rsidP="003316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 เพื่อก</w:t>
            </w:r>
            <w:r w:rsidR="00D63D77" w:rsidRPr="001B6BE5">
              <w:rPr>
                <w:rFonts w:ascii="TH SarabunPSK" w:hAnsi="TH SarabunPSK" w:cs="TH SarabunPSK"/>
                <w:sz w:val="28"/>
                <w:szCs w:val="28"/>
              </w:rPr>
              <w:t>ำ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หนดข้อตกลงร่วมกันระหว่างรายวิชาและผู้เรียน</w:t>
            </w:r>
          </w:p>
        </w:tc>
        <w:tc>
          <w:tcPr>
            <w:tcW w:w="2970" w:type="dxa"/>
          </w:tcPr>
          <w:p w14:paraId="163DFEE8" w14:textId="77777777" w:rsidR="00ED6D9D" w:rsidRPr="001B6BE5" w:rsidRDefault="00ED6D9D" w:rsidP="003316D6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ชี้แจงผู้เรียนเกี่ยวกับรายวิชาฯ</w:t>
            </w:r>
          </w:p>
          <w:p w14:paraId="671857E8" w14:textId="60986C17" w:rsidR="00ED6D9D" w:rsidRPr="001B6BE5" w:rsidRDefault="00ED6D9D" w:rsidP="003316D6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ชี้แจงแผนการจัดกิจกรรมการเรียนการสอน การวัดและการประเมินผล</w:t>
            </w:r>
          </w:p>
          <w:p w14:paraId="63307EB0" w14:textId="79D27EA4" w:rsidR="00ED6D9D" w:rsidRPr="001B6BE5" w:rsidRDefault="00ED6D9D" w:rsidP="003316D6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 xml:space="preserve">- ชี้แจงการใช้ </w:t>
            </w: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</w:rPr>
              <w:t xml:space="preserve">KKU e-Learning </w:t>
            </w: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เพื่อเป็นสื่อหลักระหว่างผู้เรียนและรายวิชา</w:t>
            </w:r>
          </w:p>
          <w:p w14:paraId="5AB018EA" w14:textId="52A2A6B9" w:rsidR="00E64C64" w:rsidRPr="001B6BE5" w:rsidRDefault="00ED6D9D" w:rsidP="003316D6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 xml:space="preserve">- กำหนดข้อตกลงต่างๆ ร่วมกันเช่น ตัวแทนชั้นปี ช่องทางการติดต่อกับอาจารย์ </w:t>
            </w:r>
          </w:p>
        </w:tc>
        <w:tc>
          <w:tcPr>
            <w:tcW w:w="1710" w:type="dxa"/>
          </w:tcPr>
          <w:p w14:paraId="75E9BCFA" w14:textId="77777777" w:rsidR="00FF5B25" w:rsidRPr="001B6BE5" w:rsidRDefault="00805E5F" w:rsidP="003316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- การสอบถามความเข้าใจ</w:t>
            </w:r>
          </w:p>
          <w:p w14:paraId="30B8B9ED" w14:textId="19B340E4" w:rsidR="00305B99" w:rsidRPr="001B6BE5" w:rsidRDefault="00964A4C" w:rsidP="00964A4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- การเข้าประเมินในระบบ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e-Learning</w:t>
            </w:r>
          </w:p>
        </w:tc>
        <w:tc>
          <w:tcPr>
            <w:tcW w:w="900" w:type="dxa"/>
          </w:tcPr>
          <w:p w14:paraId="7B927032" w14:textId="76C73877" w:rsidR="00FF5B25" w:rsidRPr="001B6BE5" w:rsidRDefault="00431A76" w:rsidP="003316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1</w:t>
            </w:r>
          </w:p>
          <w:p w14:paraId="39C188AC" w14:textId="0A28FDE1" w:rsidR="00431A76" w:rsidRPr="001B6BE5" w:rsidRDefault="00431A76" w:rsidP="00431A76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20" w:type="dxa"/>
          </w:tcPr>
          <w:p w14:paraId="50A50494" w14:textId="78A75E4D" w:rsidR="00FF5B25" w:rsidRPr="001B6BE5" w:rsidRDefault="00A0192F" w:rsidP="003316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-</w:t>
            </w:r>
          </w:p>
        </w:tc>
        <w:tc>
          <w:tcPr>
            <w:tcW w:w="1440" w:type="dxa"/>
          </w:tcPr>
          <w:p w14:paraId="65AD704A" w14:textId="2A8DAD64" w:rsidR="00FF5B25" w:rsidRPr="001B6BE5" w:rsidRDefault="00805E5F" w:rsidP="003316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อ.จุฑามาศ</w:t>
            </w:r>
            <w:r w:rsidR="00CF2C8D"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="00CF2C8D" w:rsidRPr="001B6BE5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="00CF2C8D"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คำสีแก้ว</w:t>
            </w:r>
          </w:p>
        </w:tc>
      </w:tr>
      <w:tr w:rsidR="001B6BE5" w:rsidRPr="001B6BE5" w14:paraId="45DDC710" w14:textId="77777777" w:rsidTr="004C5A9B">
        <w:tc>
          <w:tcPr>
            <w:tcW w:w="1530" w:type="dxa"/>
          </w:tcPr>
          <w:p w14:paraId="136E4B0E" w14:textId="77777777" w:rsidR="00D63D77" w:rsidRPr="001B6BE5" w:rsidRDefault="00D63D77" w:rsidP="003316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1</w:t>
            </w:r>
          </w:p>
          <w:p w14:paraId="1CDDEA02" w14:textId="20A8B3FE" w:rsidR="00D63D77" w:rsidRPr="001B6BE5" w:rsidRDefault="00D63D77" w:rsidP="003316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(55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นาที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71EEC8BB" w14:textId="77777777" w:rsidR="00B34B41" w:rsidRPr="001B6BE5" w:rsidRDefault="00B34B41" w:rsidP="003316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บทนำสู่สรีรวิทยา สารน้ำในร่างกายและอิเล็กโทรไลต์</w:t>
            </w:r>
          </w:p>
          <w:p w14:paraId="08671936" w14:textId="761A81B4" w:rsidR="00B34B41" w:rsidRPr="001B6BE5" w:rsidRDefault="00ED6D9D" w:rsidP="003316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Introduction to physiology,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body fluids and electrolytes</w:t>
            </w:r>
          </w:p>
        </w:tc>
        <w:tc>
          <w:tcPr>
            <w:tcW w:w="3690" w:type="dxa"/>
          </w:tcPr>
          <w:p w14:paraId="75685184" w14:textId="135C5CD1" w:rsidR="00ED6D9D" w:rsidRPr="001B6BE5" w:rsidRDefault="00ED6D9D" w:rsidP="003316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1. บอกความหมายของสรีรวิทยา ภาวะธำรงดุลและระบบการควบคุมของร่างกาย</w:t>
            </w:r>
          </w:p>
          <w:p w14:paraId="740A0097" w14:textId="0247A107" w:rsidR="00ED6D9D" w:rsidRPr="001B6BE5" w:rsidRDefault="00ED6D9D" w:rsidP="003316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2. อธิบายสมดุลพร้อมจำแนกปริมาณของเหลวในส่วนต่าง</w:t>
            </w:r>
            <w:r w:rsidR="008A670C" w:rsidRPr="001B6BE5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ๆ ของมนุษย์</w:t>
            </w:r>
          </w:p>
          <w:p w14:paraId="43E644F3" w14:textId="10F94E41" w:rsidR="00ED6D9D" w:rsidRPr="001B6BE5" w:rsidRDefault="00ED6D9D" w:rsidP="003316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3. บอกหน่วยความเข้มข้นและส่วนประกอบของของเหลวในแต่ละส่วนของร่างกาย</w:t>
            </w:r>
          </w:p>
          <w:p w14:paraId="4411CBC8" w14:textId="2C947DDB" w:rsidR="00ED6D9D" w:rsidRPr="001B6BE5" w:rsidRDefault="00ED6D9D" w:rsidP="003316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4. บอกอิเล็กโทรไลต์ที่สำคัญในร่างกายตำแหน่งที่อยู่ของอิเล็กโทรไลต์และอธิบายหน้าที่ของอิเล็กโทรไลต์และการควบคุมปริมาณอิเล็กโทรไลต์</w:t>
            </w:r>
          </w:p>
          <w:p w14:paraId="763ECEDB" w14:textId="44E2D8CE" w:rsidR="00E64C64" w:rsidRPr="001B6BE5" w:rsidRDefault="00ED6D9D" w:rsidP="003316D6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5. อธิบายพยาธิสรีรวิทยาของภาวะน้ำเกิน ภาวะขาดน้ำ และภาวะบวมน้ำ</w:t>
            </w:r>
          </w:p>
        </w:tc>
        <w:tc>
          <w:tcPr>
            <w:tcW w:w="2970" w:type="dxa"/>
          </w:tcPr>
          <w:p w14:paraId="6A8FF633" w14:textId="77777777" w:rsidR="00805E5F" w:rsidRPr="001B6BE5" w:rsidRDefault="00805E5F" w:rsidP="003316D6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แจ้งวัตถุประสงค์การเรียนรู้</w:t>
            </w:r>
          </w:p>
          <w:p w14:paraId="2FE50188" w14:textId="77777777" w:rsidR="00805E5F" w:rsidRPr="001B6BE5" w:rsidRDefault="00805E5F" w:rsidP="003316D6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บรรยาย</w:t>
            </w:r>
          </w:p>
          <w:p w14:paraId="7F7893AC" w14:textId="77777777" w:rsidR="00805E5F" w:rsidRPr="001B6BE5" w:rsidRDefault="00805E5F" w:rsidP="003316D6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การซักถามข้อสงสัยในชั้นเรียน</w:t>
            </w:r>
          </w:p>
          <w:p w14:paraId="4FC62272" w14:textId="77777777" w:rsidR="00805E5F" w:rsidRPr="001B6BE5" w:rsidRDefault="00805E5F" w:rsidP="003316D6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แจ้งแหล่งเรียนรู้เพิ่มเติม</w:t>
            </w:r>
          </w:p>
          <w:p w14:paraId="6292A822" w14:textId="2940A061" w:rsidR="00D63D77" w:rsidRPr="001B6BE5" w:rsidRDefault="00805E5F" w:rsidP="003316D6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แจ้งการทำแบบทดสอบหลังเรียน</w:t>
            </w:r>
          </w:p>
        </w:tc>
        <w:tc>
          <w:tcPr>
            <w:tcW w:w="1710" w:type="dxa"/>
          </w:tcPr>
          <w:p w14:paraId="3FEEE7F7" w14:textId="70C139DB" w:rsidR="00805E5F" w:rsidRPr="001B6BE5" w:rsidRDefault="00805E5F" w:rsidP="003316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="00B9553A"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การทดสอบหลังเรียน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(post-test)</w:t>
            </w:r>
          </w:p>
          <w:p w14:paraId="011D99F4" w14:textId="3FD570E2" w:rsidR="00805E5F" w:rsidRPr="001B6BE5" w:rsidRDefault="00805E5F" w:rsidP="003316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="00B9553A"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การสอบกลางภาค</w:t>
            </w:r>
          </w:p>
          <w:p w14:paraId="2F4914DE" w14:textId="54384B82" w:rsidR="00D63D77" w:rsidRPr="001B6BE5" w:rsidRDefault="00D63D77" w:rsidP="003316D6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900" w:type="dxa"/>
          </w:tcPr>
          <w:p w14:paraId="21B24D6F" w14:textId="0465182D" w:rsidR="00D63D77" w:rsidRPr="001B6BE5" w:rsidRDefault="00EE3957" w:rsidP="003316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2</w:t>
            </w:r>
          </w:p>
        </w:tc>
        <w:tc>
          <w:tcPr>
            <w:tcW w:w="1620" w:type="dxa"/>
          </w:tcPr>
          <w:p w14:paraId="50516B6C" w14:textId="38368BC1" w:rsidR="00D63D77" w:rsidRPr="001B6BE5" w:rsidRDefault="00A0192F" w:rsidP="003316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</w:rPr>
              <w:t>≥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45%</w:t>
            </w:r>
          </w:p>
        </w:tc>
        <w:tc>
          <w:tcPr>
            <w:tcW w:w="1440" w:type="dxa"/>
          </w:tcPr>
          <w:p w14:paraId="5E92EEBE" w14:textId="60FB50A8" w:rsidR="00D63D77" w:rsidRPr="001B6BE5" w:rsidRDefault="001E0D03" w:rsidP="003316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อ.จุฑามาศ</w:t>
            </w:r>
            <w:r w:rsidR="00CF2C8D"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="00CF2C8D" w:rsidRPr="001B6BE5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="00CF2C8D"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คำสีแก้ว</w:t>
            </w:r>
          </w:p>
        </w:tc>
      </w:tr>
      <w:tr w:rsidR="001B6BE5" w:rsidRPr="001B6BE5" w14:paraId="2B62AB30" w14:textId="77777777" w:rsidTr="004C5A9B">
        <w:trPr>
          <w:trHeight w:val="2290"/>
        </w:trPr>
        <w:tc>
          <w:tcPr>
            <w:tcW w:w="1530" w:type="dxa"/>
          </w:tcPr>
          <w:p w14:paraId="565168FF" w14:textId="77777777" w:rsidR="00E64C64" w:rsidRPr="001B6BE5" w:rsidRDefault="00E64C64" w:rsidP="003316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lastRenderedPageBreak/>
              <w:t>1</w:t>
            </w:r>
          </w:p>
          <w:p w14:paraId="25884C30" w14:textId="03FF075F" w:rsidR="00E64C64" w:rsidRPr="001B6BE5" w:rsidRDefault="00E64C64" w:rsidP="003316D6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(1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682462B5" w14:textId="77777777" w:rsidR="00694ACC" w:rsidRPr="001B6BE5" w:rsidRDefault="00694ACC" w:rsidP="003316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การขนส่งสารผ่านเยื่อหุ้มเซลล์</w:t>
            </w:r>
          </w:p>
          <w:p w14:paraId="78DF8DCC" w14:textId="08E8DAF3" w:rsidR="00E64C64" w:rsidRPr="001B6BE5" w:rsidRDefault="00E64C64" w:rsidP="003316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Membrane transport</w:t>
            </w:r>
          </w:p>
        </w:tc>
        <w:tc>
          <w:tcPr>
            <w:tcW w:w="3690" w:type="dxa"/>
          </w:tcPr>
          <w:p w14:paraId="2AB0CB3D" w14:textId="28B8ACB2" w:rsidR="00E64C64" w:rsidRPr="001B6BE5" w:rsidRDefault="00E64C64" w:rsidP="003316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1. บอกและอธิบายโครงสร้างของเยื่อหุ้มเซลล์</w:t>
            </w:r>
          </w:p>
          <w:p w14:paraId="3322150E" w14:textId="4FC5E295" w:rsidR="00E64C64" w:rsidRPr="001B6BE5" w:rsidRDefault="00E64C64" w:rsidP="003316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2. เข้าใจกระบวนการขนส่งสารผ่านเยื่อหุ้มเซลล์</w:t>
            </w:r>
          </w:p>
          <w:p w14:paraId="213E033D" w14:textId="473BDCBF" w:rsidR="00E64C64" w:rsidRPr="001B6BE5" w:rsidRDefault="00E64C64" w:rsidP="003316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3. อธิบายกลไกการแพร่และกลไกการเกิด</w:t>
            </w:r>
            <w:r w:rsidR="008A670C" w:rsidRPr="001B6BE5">
              <w:rPr>
                <w:rFonts w:ascii="TH SarabunPSK" w:hAnsi="TH SarabunPSK" w:cs="TH SarabunPSK"/>
                <w:sz w:val="28"/>
                <w:szCs w:val="28"/>
              </w:rPr>
              <w:br/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ออสโมซิส</w:t>
            </w:r>
          </w:p>
          <w:p w14:paraId="67580C95" w14:textId="1F6A9D4A" w:rsidR="00E64C64" w:rsidRPr="001B6BE5" w:rsidRDefault="00E64C64" w:rsidP="003316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4.</w:t>
            </w:r>
            <w:r w:rsidR="003D6B81"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อธิบายกลไกการขนส่งสารผ่านเยื่อหุ้มเซลล์แบบ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passive transport,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active transport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และการขนส่งสารจาพวก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macromolecules</w:t>
            </w:r>
          </w:p>
          <w:p w14:paraId="063FD1E4" w14:textId="3767F400" w:rsidR="004E6874" w:rsidRPr="001B6BE5" w:rsidRDefault="004E6874" w:rsidP="003316D6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5.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บอกปัจจัยที่ส่งผลต่ออัตราการแพร่สารผ่านเยื่อหุ้มเซลล์</w:t>
            </w:r>
          </w:p>
          <w:p w14:paraId="334FCC70" w14:textId="23FBA540" w:rsidR="00E64C64" w:rsidRPr="001B6BE5" w:rsidRDefault="00E64C64" w:rsidP="003316D6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2970" w:type="dxa"/>
          </w:tcPr>
          <w:p w14:paraId="44B0EB1F" w14:textId="77777777" w:rsidR="000F17DE" w:rsidRPr="001B6BE5" w:rsidRDefault="000F17DE" w:rsidP="003316D6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แจ้งวัตถุประสงค์การเรียนรู้</w:t>
            </w:r>
          </w:p>
          <w:p w14:paraId="5238D2B6" w14:textId="77777777" w:rsidR="000F17DE" w:rsidRPr="001B6BE5" w:rsidRDefault="000F17DE" w:rsidP="003316D6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บรรยาย</w:t>
            </w:r>
          </w:p>
          <w:p w14:paraId="68F870C6" w14:textId="77777777" w:rsidR="000F17DE" w:rsidRPr="001B6BE5" w:rsidRDefault="000F17DE" w:rsidP="003316D6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การซักถามข้อสงสัยในชั้นเรียน</w:t>
            </w:r>
          </w:p>
          <w:p w14:paraId="1E0B41E9" w14:textId="77777777" w:rsidR="000F17DE" w:rsidRPr="001B6BE5" w:rsidRDefault="000F17DE" w:rsidP="003316D6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แจ้งแหล่งเรียนรู้เพิ่มเติม</w:t>
            </w:r>
          </w:p>
          <w:p w14:paraId="5210F14C" w14:textId="609EDF86" w:rsidR="000F17DE" w:rsidRPr="001B6BE5" w:rsidRDefault="000F17DE" w:rsidP="003316D6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แจ้งการทำแบบทดสอบหลังเรียน</w:t>
            </w:r>
          </w:p>
          <w:p w14:paraId="1762ABF2" w14:textId="65CA9EF2" w:rsidR="000F17DE" w:rsidRPr="001B6BE5" w:rsidRDefault="000F17DE" w:rsidP="00CD69A9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แจ้งผู้เรียนศึกษาคู่มือ “ปฏิบัติการที่ 1”</w:t>
            </w:r>
            <w:r w:rsidR="00A11F3F" w:rsidRPr="001B6BE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และศึกษาวีดิทัศน์ประกอบการทำปฏิบัติการมาล่วงหน้า ก่อนเข้าเรียนในชั่วโมงปฏิบัติการจริง</w:t>
            </w:r>
          </w:p>
        </w:tc>
        <w:tc>
          <w:tcPr>
            <w:tcW w:w="1710" w:type="dxa"/>
          </w:tcPr>
          <w:p w14:paraId="2ABD9904" w14:textId="59DC2810" w:rsidR="00A11F3F" w:rsidRPr="001B6BE5" w:rsidRDefault="00A11F3F" w:rsidP="003316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="00B9553A"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การทดสอบหลังเรียน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(post-test)</w:t>
            </w:r>
          </w:p>
          <w:p w14:paraId="46A40991" w14:textId="6DF9C759" w:rsidR="00A11F3F" w:rsidRPr="001B6BE5" w:rsidRDefault="00A11F3F" w:rsidP="003316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="00B9553A"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การสอบกลางภาค</w:t>
            </w:r>
          </w:p>
          <w:p w14:paraId="3F6B32CA" w14:textId="77777777" w:rsidR="00E64C64" w:rsidRPr="001B6BE5" w:rsidRDefault="00E64C64" w:rsidP="003316D6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900" w:type="dxa"/>
          </w:tcPr>
          <w:p w14:paraId="0E883AFD" w14:textId="355D1DB0" w:rsidR="00E64C64" w:rsidRPr="001B6BE5" w:rsidRDefault="00B64806" w:rsidP="003316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1620" w:type="dxa"/>
          </w:tcPr>
          <w:p w14:paraId="1B4BB9F4" w14:textId="18BAC210" w:rsidR="00E64C64" w:rsidRPr="001B6BE5" w:rsidRDefault="00A0192F" w:rsidP="003316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</w:rPr>
              <w:t>≥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45%</w:t>
            </w:r>
          </w:p>
        </w:tc>
        <w:tc>
          <w:tcPr>
            <w:tcW w:w="1440" w:type="dxa"/>
          </w:tcPr>
          <w:p w14:paraId="43298867" w14:textId="64585368" w:rsidR="00E64C64" w:rsidRPr="001B6BE5" w:rsidRDefault="009A4DF7" w:rsidP="003316D6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อ.ประภัสสร โพธิ์ตึ</w:t>
            </w:r>
          </w:p>
        </w:tc>
      </w:tr>
      <w:tr w:rsidR="001B6BE5" w:rsidRPr="001B6BE5" w14:paraId="1A3C6FFF" w14:textId="77777777" w:rsidTr="004C5A9B">
        <w:trPr>
          <w:trHeight w:val="2290"/>
        </w:trPr>
        <w:tc>
          <w:tcPr>
            <w:tcW w:w="1530" w:type="dxa"/>
          </w:tcPr>
          <w:p w14:paraId="2DB088DE" w14:textId="77777777" w:rsidR="00C4247F" w:rsidRPr="001B6BE5" w:rsidRDefault="00C4247F" w:rsidP="00C4247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2</w:t>
            </w:r>
          </w:p>
          <w:p w14:paraId="69E570F7" w14:textId="687F691D" w:rsidR="00C4247F" w:rsidRPr="001B6BE5" w:rsidRDefault="00C4247F" w:rsidP="00C4247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(3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222BA16E" w14:textId="7AF06DC6" w:rsidR="00C4247F" w:rsidRPr="001B6BE5" w:rsidRDefault="00C4247F" w:rsidP="00C4247F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LAB: Membrane transport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การขนส่งสารผ่านเยื่อหุ้มเซลล์)</w:t>
            </w:r>
          </w:p>
        </w:tc>
        <w:tc>
          <w:tcPr>
            <w:tcW w:w="3690" w:type="dxa"/>
          </w:tcPr>
          <w:p w14:paraId="74B048E0" w14:textId="77777777" w:rsidR="00C4247F" w:rsidRPr="001B6BE5" w:rsidRDefault="00C4247F" w:rsidP="00C4247F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1.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อธิบายกระบวนการที่ทำให้เซลล์เม็ดเลือดแดงแตก</w:t>
            </w:r>
          </w:p>
          <w:p w14:paraId="29E8B4A2" w14:textId="77777777" w:rsidR="00C4247F" w:rsidRPr="001B6BE5" w:rsidRDefault="00C4247F" w:rsidP="00C4247F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2.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บอกถึงปัจจัยที่มีผลต่อการขนส่งสารผ่านเยื่อหุ้มเซลล์</w:t>
            </w:r>
          </w:p>
          <w:p w14:paraId="5F667D0C" w14:textId="77777777" w:rsidR="00C4247F" w:rsidRPr="001B6BE5" w:rsidRDefault="00C4247F" w:rsidP="00C4247F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3.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ระบุปัจจัยสำคัญที่ใช้ในกระบวนการขนส่งสารผ่านเยื่อหุ้มเซลล์แบบก</w:t>
            </w:r>
            <w:proofErr w:type="spellStart"/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ัม</w:t>
            </w:r>
            <w:proofErr w:type="spellEnd"/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มันต์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 (active transport)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และแบบกสานต์ (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passive transport)</w:t>
            </w:r>
          </w:p>
          <w:p w14:paraId="79D81929" w14:textId="77777777" w:rsidR="00C4247F" w:rsidRPr="001B6BE5" w:rsidRDefault="00C4247F" w:rsidP="00C4247F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1B6BE5">
              <w:rPr>
                <w:rFonts w:ascii="TH SarabunPSK" w:hAnsi="TH SarabunPSK" w:cs="TH SarabunPSK"/>
                <w:sz w:val="24"/>
                <w:szCs w:val="24"/>
                <w:cs/>
              </w:rPr>
              <w:t>หมายเหตุ: ได้มีการแจ้งผู้เรียนในชั่วโมงเรียน</w:t>
            </w:r>
            <w:r w:rsidRPr="001B6BE5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4"/>
                <w:szCs w:val="24"/>
                <w:cs/>
              </w:rPr>
              <w:t>“สรีรวิทยาของเยื่อหุ้มเซลล์และการขนส่งสารผ่านเยื่อหุ้มเซลล์”</w:t>
            </w:r>
            <w:r w:rsidRPr="001B6BE5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4"/>
                <w:szCs w:val="24"/>
                <w:cs/>
              </w:rPr>
              <w:t>เพื่ออ่านคู่มือปฏิบัติการที่ 1</w:t>
            </w:r>
            <w:r w:rsidRPr="001B6BE5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4"/>
                <w:szCs w:val="24"/>
                <w:cs/>
              </w:rPr>
              <w:t>และศึกษาวีดิทัศน์ประกอบการทำปฏิบัติการมาล่วงหน้า</w:t>
            </w:r>
          </w:p>
          <w:p w14:paraId="724A37FF" w14:textId="77777777" w:rsidR="00C4247F" w:rsidRPr="001B6BE5" w:rsidRDefault="00C4247F" w:rsidP="00C4247F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  <w:p w14:paraId="7EDCC070" w14:textId="2857AFEE" w:rsidR="00C4247F" w:rsidRPr="001B6BE5" w:rsidRDefault="00C4247F" w:rsidP="00C4247F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(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อาจารย์หัวหน้าแลป: อ.ประภัสสร โพธิ์ตึ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)</w:t>
            </w:r>
          </w:p>
        </w:tc>
        <w:tc>
          <w:tcPr>
            <w:tcW w:w="2970" w:type="dxa"/>
          </w:tcPr>
          <w:p w14:paraId="24F6EA83" w14:textId="77777777" w:rsidR="00C4247F" w:rsidRPr="001B6BE5" w:rsidRDefault="00C4247F" w:rsidP="00C4247F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แจ้งผู้เรียนเซ็นชื่อเข้าเรียนตามแฟ้มประจำกลุ่ม</w:t>
            </w:r>
          </w:p>
          <w:p w14:paraId="2F8F6A2C" w14:textId="77777777" w:rsidR="00C4247F" w:rsidRPr="001B6BE5" w:rsidRDefault="00C4247F" w:rsidP="00C4247F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แจ้งวัตถุประสงค์การเรียนรู้</w:t>
            </w:r>
          </w:p>
          <w:p w14:paraId="2BE8F7DF" w14:textId="77777777" w:rsidR="00C4247F" w:rsidRPr="001B6BE5" w:rsidRDefault="00C4247F" w:rsidP="00C4247F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แจ้งทำแบบทดสอบก่อนเรียน</w:t>
            </w:r>
          </w:p>
          <w:p w14:paraId="2379F058" w14:textId="77777777" w:rsidR="00C4247F" w:rsidRPr="001B6BE5" w:rsidRDefault="00C4247F" w:rsidP="00C4247F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การบรรยายและแนะนำแนวทางการทำปฏิบัติการ</w:t>
            </w:r>
          </w:p>
          <w:p w14:paraId="18061AA4" w14:textId="77777777" w:rsidR="00C4247F" w:rsidRPr="001B6BE5" w:rsidRDefault="00C4247F" w:rsidP="00C4247F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ผู้เรียนทำปฏิบัติการโดยมีอาจารย์ประจำกลุ่มและเจ้าหน้าที่ปฏิบัติการคอยให้คำแนะนำ</w:t>
            </w:r>
          </w:p>
          <w:p w14:paraId="3D38C1AC" w14:textId="77777777" w:rsidR="00C4247F" w:rsidRPr="001B6BE5" w:rsidRDefault="00C4247F" w:rsidP="00C4247F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สรุปผลการปฏิบัติการ</w:t>
            </w:r>
          </w:p>
          <w:p w14:paraId="75CF93D4" w14:textId="456AB0E3" w:rsidR="00C4247F" w:rsidRPr="001B6BE5" w:rsidRDefault="00C4247F" w:rsidP="00C4247F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</w:rPr>
              <w:t xml:space="preserve">- </w:t>
            </w: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อภิปรายผลการปฏิบัติการร่วมกันและตอบคำถามท้ายปฏิบัติการ</w:t>
            </w:r>
          </w:p>
        </w:tc>
        <w:tc>
          <w:tcPr>
            <w:tcW w:w="1710" w:type="dxa"/>
          </w:tcPr>
          <w:p w14:paraId="2910C04B" w14:textId="77777777" w:rsidR="00C4247F" w:rsidRPr="001B6BE5" w:rsidRDefault="00C4247F" w:rsidP="00C4247F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การ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เช็คชื่อ</w:t>
            </w:r>
          </w:p>
          <w:p w14:paraId="02ADD032" w14:textId="77777777" w:rsidR="00C4247F" w:rsidRPr="001B6BE5" w:rsidRDefault="00C4247F" w:rsidP="00C4247F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ก่อน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เรียน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(pre-test)</w:t>
            </w:r>
          </w:p>
          <w:p w14:paraId="6118C48F" w14:textId="77777777" w:rsidR="00C4247F" w:rsidRPr="001B6BE5" w:rsidRDefault="00C4247F" w:rsidP="00C4247F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การสังเกต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พ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ฤติกรรม</w:t>
            </w:r>
          </w:p>
          <w:p w14:paraId="0E399D36" w14:textId="77777777" w:rsidR="00C4247F" w:rsidRPr="001B6BE5" w:rsidRDefault="00C4247F" w:rsidP="00C4247F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อภิปราย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แ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ลกเปลี่ยนความคิดเห็น</w:t>
            </w:r>
          </w:p>
          <w:p w14:paraId="5350E361" w14:textId="77777777" w:rsidR="00C4247F" w:rsidRPr="001B6BE5" w:rsidRDefault="00C4247F" w:rsidP="00C4247F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การสอบกลางภาค</w:t>
            </w:r>
          </w:p>
          <w:p w14:paraId="376711B2" w14:textId="77777777" w:rsidR="00C4247F" w:rsidRPr="001B6BE5" w:rsidRDefault="00C4247F" w:rsidP="00C4247F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900" w:type="dxa"/>
          </w:tcPr>
          <w:p w14:paraId="081E9FE0" w14:textId="2BF8CBE8" w:rsidR="00C4247F" w:rsidRPr="001B6BE5" w:rsidRDefault="001B6BE5" w:rsidP="00C4247F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1.76</w:t>
            </w:r>
          </w:p>
        </w:tc>
        <w:tc>
          <w:tcPr>
            <w:tcW w:w="1620" w:type="dxa"/>
          </w:tcPr>
          <w:p w14:paraId="19E80F6C" w14:textId="7CC856D1" w:rsidR="00C4247F" w:rsidRPr="001B6BE5" w:rsidRDefault="00DA1925" w:rsidP="00C4247F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</w:rPr>
              <w:t>≥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45%</w:t>
            </w:r>
          </w:p>
        </w:tc>
        <w:tc>
          <w:tcPr>
            <w:tcW w:w="1440" w:type="dxa"/>
          </w:tcPr>
          <w:p w14:paraId="76A45ACD" w14:textId="637ED665" w:rsidR="00C4247F" w:rsidRPr="001B6BE5" w:rsidRDefault="00C4247F" w:rsidP="00C4247F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อ.ประภัสสร โพธิ์ตึ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และคณาจารย์</w:t>
            </w:r>
          </w:p>
        </w:tc>
      </w:tr>
      <w:tr w:rsidR="001B6BE5" w:rsidRPr="001B6BE5" w14:paraId="0A049DAF" w14:textId="77777777" w:rsidTr="004C5A9B">
        <w:trPr>
          <w:trHeight w:val="400"/>
        </w:trPr>
        <w:tc>
          <w:tcPr>
            <w:tcW w:w="1530" w:type="dxa"/>
          </w:tcPr>
          <w:p w14:paraId="5824829E" w14:textId="0654E59A" w:rsidR="003D6B81" w:rsidRPr="001B6BE5" w:rsidRDefault="00745F88" w:rsidP="003316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lastRenderedPageBreak/>
              <w:t>2</w:t>
            </w:r>
          </w:p>
          <w:p w14:paraId="2A1A09C0" w14:textId="7F1479C2" w:rsidR="003D6B81" w:rsidRPr="001B6BE5" w:rsidRDefault="003D6B81" w:rsidP="003316D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2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1B97D1AD" w14:textId="77777777" w:rsidR="00C04A57" w:rsidRPr="001B6BE5" w:rsidRDefault="00C04A57" w:rsidP="003316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ศักย์ไฟฟ้าเยื่อหุ้มเซลล์ ศักยะเพื่องานและการถ่ายทอดสัญญาณส่งผ่านจุดประสานประสาท</w:t>
            </w:r>
          </w:p>
          <w:p w14:paraId="491B1435" w14:textId="6D3EC1A5" w:rsidR="003D6B81" w:rsidRPr="001B6BE5" w:rsidRDefault="003D6B81" w:rsidP="003316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Membrane potential, action</w:t>
            </w:r>
          </w:p>
          <w:p w14:paraId="2EE3177C" w14:textId="77777777" w:rsidR="003D6B81" w:rsidRPr="001B6BE5" w:rsidRDefault="003D6B81" w:rsidP="003316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potential and synaptic</w:t>
            </w:r>
          </w:p>
          <w:p w14:paraId="43F4D1A2" w14:textId="5908CEE8" w:rsidR="003D6B81" w:rsidRPr="001B6BE5" w:rsidRDefault="003D6B81" w:rsidP="003316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transmission</w:t>
            </w:r>
          </w:p>
        </w:tc>
        <w:tc>
          <w:tcPr>
            <w:tcW w:w="3690" w:type="dxa"/>
          </w:tcPr>
          <w:p w14:paraId="150EB6D5" w14:textId="2CDDB0C9" w:rsidR="003D6B81" w:rsidRPr="001B6BE5" w:rsidRDefault="003D6B81" w:rsidP="003316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1.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อธิบาย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จุดกำเนิดและปัจจัยที่มีผลต่อศักย์ไฟฟ้าขณะพัก (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Resting membrane</w:t>
            </w:r>
            <w:r w:rsidR="004A31EB" w:rsidRPr="001B6BE5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potential)</w:t>
            </w:r>
          </w:p>
          <w:p w14:paraId="480FB740" w14:textId="47465784" w:rsidR="003D6B81" w:rsidRPr="001B6BE5" w:rsidRDefault="003D6B81" w:rsidP="003316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2.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อธิบาย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ลักษณะและการเกิดการตอบสนองของ</w:t>
            </w:r>
          </w:p>
          <w:p w14:paraId="7C69974D" w14:textId="4FD3EA82" w:rsidR="003D6B81" w:rsidRPr="001B6BE5" w:rsidRDefault="003D6B81" w:rsidP="003316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เซลล์ประสาทต่อการเกิดศักย์ทำงาน </w:t>
            </w:r>
            <w:r w:rsidR="004A31EB" w:rsidRPr="001B6BE5">
              <w:rPr>
                <w:rFonts w:ascii="TH SarabunPSK" w:hAnsi="TH SarabunPSK" w:cs="TH SarabunPSK"/>
                <w:sz w:val="28"/>
                <w:szCs w:val="28"/>
              </w:rPr>
              <w:br/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(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action potential)</w:t>
            </w:r>
          </w:p>
          <w:p w14:paraId="79DE719C" w14:textId="607B2D55" w:rsidR="003D6B81" w:rsidRPr="001B6BE5" w:rsidRDefault="003D6B81" w:rsidP="003316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3.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อธิบาย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การแพร่ของสัญญาณประสาทในเส้น</w:t>
            </w:r>
          </w:p>
          <w:p w14:paraId="1562C001" w14:textId="7086F0B0" w:rsidR="003D6B81" w:rsidRPr="001B6BE5" w:rsidRDefault="003D6B81" w:rsidP="003316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ประสาทและปัจจัยที่มีผลต่อการแพร่ของงาน</w:t>
            </w:r>
          </w:p>
          <w:p w14:paraId="4B9864C8" w14:textId="100C0064" w:rsidR="003D6B81" w:rsidRPr="001B6BE5" w:rsidRDefault="003D6B81" w:rsidP="003316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4.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อธิบาย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การถ่ายทอดสัญญาณประสาทบริเวณ</w:t>
            </w:r>
          </w:p>
          <w:p w14:paraId="4F9C2D8E" w14:textId="7414F9DD" w:rsidR="003D6B81" w:rsidRPr="001B6BE5" w:rsidRDefault="003D6B81" w:rsidP="003316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รอ</w:t>
            </w:r>
            <w:r w:rsidR="00153D8A"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ย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ประสานประสาท (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synaptic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transmission)</w:t>
            </w:r>
          </w:p>
          <w:p w14:paraId="358C8165" w14:textId="06ED0175" w:rsidR="003D6B81" w:rsidRPr="001B6BE5" w:rsidRDefault="003D6B81" w:rsidP="003316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5.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อธิบาย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คลินิกสัมพันธ์ที่เกี่ยวข้องกับการเกิด</w:t>
            </w:r>
          </w:p>
          <w:p w14:paraId="221B0740" w14:textId="4DA42942" w:rsidR="003D6B81" w:rsidRPr="001B6BE5" w:rsidRDefault="003D6B81" w:rsidP="003316D6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ศักย์ทำงานและการแพร่สัญญาณ</w:t>
            </w:r>
          </w:p>
        </w:tc>
        <w:tc>
          <w:tcPr>
            <w:tcW w:w="2970" w:type="dxa"/>
          </w:tcPr>
          <w:p w14:paraId="401A275C" w14:textId="77777777" w:rsidR="007F6FD0" w:rsidRPr="001B6BE5" w:rsidRDefault="007F6FD0" w:rsidP="003316D6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แจ้งวัตถุประสงค์การเรียนรู้</w:t>
            </w:r>
          </w:p>
          <w:p w14:paraId="4664D647" w14:textId="77777777" w:rsidR="007F6FD0" w:rsidRPr="001B6BE5" w:rsidRDefault="007F6FD0" w:rsidP="003316D6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บรรยาย</w:t>
            </w:r>
          </w:p>
          <w:p w14:paraId="7D68209A" w14:textId="77777777" w:rsidR="003D6B81" w:rsidRPr="001B6BE5" w:rsidRDefault="007F6FD0" w:rsidP="003316D6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การซักถามข้อสงสัยในชั้นเรียน</w:t>
            </w:r>
          </w:p>
          <w:p w14:paraId="43B360D3" w14:textId="77777777" w:rsidR="007F6FD0" w:rsidRPr="001B6BE5" w:rsidRDefault="007F6FD0" w:rsidP="003316D6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แจ้งแหล่งเรียนรู้เพิ่มเติม</w:t>
            </w:r>
          </w:p>
          <w:p w14:paraId="662DCF51" w14:textId="0DA7B741" w:rsidR="007F6FD0" w:rsidRPr="001B6BE5" w:rsidRDefault="007F6FD0" w:rsidP="003316D6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แจ้งการทำแบบทดสอบหลังเรียน</w:t>
            </w:r>
          </w:p>
          <w:p w14:paraId="01F1DC19" w14:textId="21E4F37E" w:rsidR="007F6FD0" w:rsidRPr="001B6BE5" w:rsidRDefault="007F6FD0" w:rsidP="00CD69A9">
            <w:pPr>
              <w:pStyle w:val="Default"/>
              <w:rPr>
                <w:rFonts w:ascii="TH SarabunPSK" w:hAnsi="TH SarabunPSK" w:cs="TH SarabunPSK"/>
                <w:strike/>
                <w:color w:val="auto"/>
                <w:sz w:val="28"/>
                <w:szCs w:val="28"/>
                <w:cs/>
              </w:rPr>
            </w:pPr>
          </w:p>
        </w:tc>
        <w:tc>
          <w:tcPr>
            <w:tcW w:w="1710" w:type="dxa"/>
          </w:tcPr>
          <w:p w14:paraId="4895243E" w14:textId="77777777" w:rsidR="00B9553A" w:rsidRPr="001B6BE5" w:rsidRDefault="00B9553A" w:rsidP="003316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การทดสอบหลังเรียน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(post-test)</w:t>
            </w:r>
          </w:p>
          <w:p w14:paraId="1C9C3119" w14:textId="77777777" w:rsidR="00B9553A" w:rsidRPr="001B6BE5" w:rsidRDefault="00B9553A" w:rsidP="003316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การสอบกลางภาค</w:t>
            </w:r>
          </w:p>
          <w:p w14:paraId="36956740" w14:textId="77777777" w:rsidR="003D6B81" w:rsidRPr="001B6BE5" w:rsidRDefault="003D6B81" w:rsidP="003316D6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900" w:type="dxa"/>
          </w:tcPr>
          <w:p w14:paraId="1CA6D6A0" w14:textId="36307E20" w:rsidR="003D6B81" w:rsidRPr="001B6BE5" w:rsidRDefault="00B64806" w:rsidP="003316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4</w:t>
            </w:r>
          </w:p>
        </w:tc>
        <w:tc>
          <w:tcPr>
            <w:tcW w:w="1620" w:type="dxa"/>
          </w:tcPr>
          <w:p w14:paraId="47847079" w14:textId="4FB3AC3D" w:rsidR="003D6B81" w:rsidRPr="001B6BE5" w:rsidRDefault="00A0192F" w:rsidP="003316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</w:rPr>
              <w:t>≥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45%</w:t>
            </w:r>
          </w:p>
        </w:tc>
        <w:tc>
          <w:tcPr>
            <w:tcW w:w="1440" w:type="dxa"/>
          </w:tcPr>
          <w:p w14:paraId="3EDB9C36" w14:textId="1D9647F9" w:rsidR="003D6B81" w:rsidRPr="001B6BE5" w:rsidRDefault="00153D8A" w:rsidP="003316D6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ผศ.วิภาวี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ทูคำมี</w:t>
            </w:r>
          </w:p>
        </w:tc>
      </w:tr>
      <w:tr w:rsidR="001B6BE5" w:rsidRPr="001B6BE5" w14:paraId="49F25EA3" w14:textId="77777777" w:rsidTr="004C5A9B">
        <w:trPr>
          <w:trHeight w:val="1030"/>
        </w:trPr>
        <w:tc>
          <w:tcPr>
            <w:tcW w:w="1530" w:type="dxa"/>
          </w:tcPr>
          <w:p w14:paraId="5885C6D2" w14:textId="480B9126" w:rsidR="002037C2" w:rsidRPr="001B6BE5" w:rsidRDefault="002037C2" w:rsidP="002037C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3</w:t>
            </w:r>
          </w:p>
          <w:p w14:paraId="73689315" w14:textId="1F293ABC" w:rsidR="002037C2" w:rsidRPr="001B6BE5" w:rsidRDefault="002037C2" w:rsidP="002037C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2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0BBF0CFA" w14:textId="0BDA49BE" w:rsidR="002037C2" w:rsidRPr="001B6BE5" w:rsidRDefault="002037C2" w:rsidP="002037C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LAB: The nerve impulse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[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VDO]</w:t>
            </w:r>
          </w:p>
          <w:p w14:paraId="0DDF6F03" w14:textId="3B617BA8" w:rsidR="002037C2" w:rsidRPr="001B6BE5" w:rsidRDefault="002037C2" w:rsidP="002037C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สัญญาณประสาท) </w:t>
            </w:r>
          </w:p>
        </w:tc>
        <w:tc>
          <w:tcPr>
            <w:tcW w:w="3690" w:type="dxa"/>
          </w:tcPr>
          <w:p w14:paraId="204E7F5E" w14:textId="77777777" w:rsidR="001663E4" w:rsidRPr="001B6BE5" w:rsidRDefault="001663E4" w:rsidP="002037C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1.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อธิบายกลไกการเกิดสัญญาณประสาท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(nerve impulse)</w:t>
            </w:r>
          </w:p>
          <w:p w14:paraId="6F071D3B" w14:textId="77777777" w:rsidR="001663E4" w:rsidRPr="001B6BE5" w:rsidRDefault="001663E4" w:rsidP="002037C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2. </w:t>
            </w:r>
            <w:r w:rsidR="00DE5312"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สรุปความคิดรวบยอดเกี่ยวกับการนำสัญญาณประสาท (</w:t>
            </w:r>
            <w:r w:rsidR="00DE5312" w:rsidRPr="001B6BE5">
              <w:rPr>
                <w:rFonts w:ascii="TH SarabunPSK" w:hAnsi="TH SarabunPSK" w:cs="TH SarabunPSK"/>
                <w:sz w:val="28"/>
                <w:szCs w:val="28"/>
              </w:rPr>
              <w:t>nerve impulse conduction</w:t>
            </w:r>
            <w:r w:rsidR="00DE5312"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)</w:t>
            </w:r>
          </w:p>
          <w:p w14:paraId="350808A5" w14:textId="77777777" w:rsidR="00DE5312" w:rsidRPr="001B6BE5" w:rsidRDefault="00DE5312" w:rsidP="002037C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3.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สรุปความคิดรวบยอดเกี่ยวกับการส่งสัญญาณประสาท (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transmission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)</w:t>
            </w:r>
          </w:p>
          <w:p w14:paraId="4FB28C99" w14:textId="716D1FC0" w:rsidR="00DE5312" w:rsidRPr="001B6BE5" w:rsidRDefault="00DE5312" w:rsidP="002037C2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lastRenderedPageBreak/>
              <w:t xml:space="preserve">4.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อธิบายผลของการรบกวนสมดุลของสารสื่อประสาทต่อพยาธิสภาพหรือการเกิดโรคบางอย่าง</w:t>
            </w:r>
          </w:p>
        </w:tc>
        <w:tc>
          <w:tcPr>
            <w:tcW w:w="2970" w:type="dxa"/>
          </w:tcPr>
          <w:p w14:paraId="63CAD286" w14:textId="77777777" w:rsidR="002037C2" w:rsidRPr="001B6BE5" w:rsidRDefault="002037C2" w:rsidP="002037C2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</w:rPr>
              <w:lastRenderedPageBreak/>
              <w:t xml:space="preserve">- </w:t>
            </w: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แจ้งวัตถุประสงค์การเรียนรู้</w:t>
            </w:r>
          </w:p>
          <w:p w14:paraId="76FB59C9" w14:textId="77777777" w:rsidR="002037C2" w:rsidRPr="001B6BE5" w:rsidRDefault="002037C2" w:rsidP="002037C2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</w:rPr>
              <w:t xml:space="preserve">- </w:t>
            </w: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เปิดวีดิทัศน์และบรรยาย/</w:t>
            </w:r>
          </w:p>
          <w:p w14:paraId="23B05E92" w14:textId="77777777" w:rsidR="002037C2" w:rsidRPr="001B6BE5" w:rsidRDefault="002037C2" w:rsidP="002037C2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อธิบายประกอบ</w:t>
            </w:r>
          </w:p>
          <w:p w14:paraId="4028C5E7" w14:textId="77777777" w:rsidR="002037C2" w:rsidRPr="001B6BE5" w:rsidRDefault="002037C2" w:rsidP="002037C2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</w:rPr>
              <w:t xml:space="preserve">- </w:t>
            </w: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การซักถามข้อสงสัยในประเด็น</w:t>
            </w:r>
          </w:p>
          <w:p w14:paraId="773D17F7" w14:textId="77777777" w:rsidR="002037C2" w:rsidRPr="001B6BE5" w:rsidRDefault="002037C2" w:rsidP="002037C2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ต่างๆ</w:t>
            </w:r>
          </w:p>
          <w:p w14:paraId="7DCD51E4" w14:textId="77777777" w:rsidR="002037C2" w:rsidRPr="001B6BE5" w:rsidRDefault="002037C2" w:rsidP="002037C2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</w:rPr>
              <w:t xml:space="preserve">- </w:t>
            </w: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สรุปความรู้ที่ได้และตอบคำถาม</w:t>
            </w:r>
          </w:p>
          <w:p w14:paraId="48CB9F13" w14:textId="77777777" w:rsidR="002037C2" w:rsidRPr="001B6BE5" w:rsidRDefault="002037C2" w:rsidP="002037C2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ท้ายชั่วโมงเรียน</w:t>
            </w:r>
          </w:p>
          <w:p w14:paraId="46A2707F" w14:textId="77777777" w:rsidR="002037C2" w:rsidRPr="001B6BE5" w:rsidRDefault="002037C2" w:rsidP="002037C2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</w:rPr>
              <w:t xml:space="preserve">- </w:t>
            </w: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แจ้งทำแบบทดสอบหลังเรียน</w:t>
            </w:r>
          </w:p>
          <w:p w14:paraId="60C294BF" w14:textId="77777777" w:rsidR="002037C2" w:rsidRPr="001B6BE5" w:rsidRDefault="002037C2" w:rsidP="002037C2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โดยถือการเข้าทำแบบทดสอบเป็น</w:t>
            </w:r>
          </w:p>
          <w:p w14:paraId="0FC8A081" w14:textId="23D150B6" w:rsidR="002037C2" w:rsidRPr="001B6BE5" w:rsidRDefault="002037C2" w:rsidP="002037C2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lastRenderedPageBreak/>
              <w:t>การเซ็นชื่อเข้าเรียนไปพร้อมด้วย</w:t>
            </w:r>
          </w:p>
        </w:tc>
        <w:tc>
          <w:tcPr>
            <w:tcW w:w="1710" w:type="dxa"/>
          </w:tcPr>
          <w:p w14:paraId="3F1AFCFC" w14:textId="77777777" w:rsidR="002037C2" w:rsidRPr="001B6BE5" w:rsidRDefault="002037C2" w:rsidP="002037C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lastRenderedPageBreak/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การ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เช็คชื่อ</w:t>
            </w:r>
          </w:p>
          <w:p w14:paraId="09683275" w14:textId="77777777" w:rsidR="002037C2" w:rsidRPr="001B6BE5" w:rsidRDefault="002037C2" w:rsidP="002037C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อภิปราย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แ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ลกเปลี่ยนความคิดเห็น</w:t>
            </w:r>
          </w:p>
          <w:p w14:paraId="7D645CFC" w14:textId="77777777" w:rsidR="002037C2" w:rsidRPr="001B6BE5" w:rsidRDefault="002037C2" w:rsidP="002037C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หลัง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เรียน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(post-test)</w:t>
            </w:r>
          </w:p>
          <w:p w14:paraId="0E502F61" w14:textId="77777777" w:rsidR="002037C2" w:rsidRPr="001B6BE5" w:rsidRDefault="002037C2" w:rsidP="002037C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การสอบกลางภาค</w:t>
            </w:r>
          </w:p>
          <w:p w14:paraId="1EC21CF4" w14:textId="30120A1E" w:rsidR="002037C2" w:rsidRPr="001B6BE5" w:rsidRDefault="002037C2" w:rsidP="002037C2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900" w:type="dxa"/>
          </w:tcPr>
          <w:p w14:paraId="17DD76F0" w14:textId="5E086A93" w:rsidR="002037C2" w:rsidRPr="001B6BE5" w:rsidRDefault="002037C2" w:rsidP="002037C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1</w:t>
            </w:r>
            <w:r w:rsidR="001B6BE5"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.4</w:t>
            </w:r>
          </w:p>
        </w:tc>
        <w:tc>
          <w:tcPr>
            <w:tcW w:w="1620" w:type="dxa"/>
          </w:tcPr>
          <w:p w14:paraId="262894CE" w14:textId="15DD9ADE" w:rsidR="002037C2" w:rsidRPr="001B6BE5" w:rsidRDefault="00DA1925" w:rsidP="002037C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</w:rPr>
              <w:t>≥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45%</w:t>
            </w:r>
          </w:p>
        </w:tc>
        <w:tc>
          <w:tcPr>
            <w:tcW w:w="1440" w:type="dxa"/>
          </w:tcPr>
          <w:p w14:paraId="7DE15E7A" w14:textId="5A5D05A4" w:rsidR="002037C2" w:rsidRPr="001B6BE5" w:rsidRDefault="002037C2" w:rsidP="002037C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ผศ.วิภาวี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ทูคำมี</w:t>
            </w:r>
          </w:p>
        </w:tc>
      </w:tr>
      <w:tr w:rsidR="001B6BE5" w:rsidRPr="001B6BE5" w14:paraId="43F90C52" w14:textId="77777777" w:rsidTr="004C5A9B">
        <w:trPr>
          <w:trHeight w:val="1840"/>
        </w:trPr>
        <w:tc>
          <w:tcPr>
            <w:tcW w:w="1530" w:type="dxa"/>
          </w:tcPr>
          <w:p w14:paraId="7D1C9269" w14:textId="77777777" w:rsidR="006D2799" w:rsidRPr="001B6BE5" w:rsidRDefault="006D2799" w:rsidP="006D279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3</w:t>
            </w:r>
          </w:p>
          <w:p w14:paraId="7D1BD679" w14:textId="15355C72" w:rsidR="006D2799" w:rsidRPr="001B6BE5" w:rsidRDefault="006D2799" w:rsidP="006D279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(1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5656435B" w14:textId="77777777" w:rsidR="00C04A57" w:rsidRPr="001B6BE5" w:rsidRDefault="00C04A57" w:rsidP="006D279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สรีรวิทยากล้ามเนื้อ</w:t>
            </w:r>
          </w:p>
          <w:p w14:paraId="2FFFC8A2" w14:textId="4518753B" w:rsidR="006D2799" w:rsidRPr="001B6BE5" w:rsidRDefault="006D2799" w:rsidP="006D279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Physiology of muscle</w:t>
            </w:r>
          </w:p>
        </w:tc>
        <w:tc>
          <w:tcPr>
            <w:tcW w:w="3690" w:type="dxa"/>
          </w:tcPr>
          <w:p w14:paraId="06A17A53" w14:textId="77777777" w:rsidR="006D2799" w:rsidRPr="001B6BE5" w:rsidRDefault="006D2799" w:rsidP="006D279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1.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บอกชนิดและโครงสร้างของกล้ามเนื้อลาย กล้ามเนื้อหัวใจ และกล้ามเนื้อเรียบได้</w:t>
            </w:r>
          </w:p>
          <w:p w14:paraId="7BDE8236" w14:textId="77777777" w:rsidR="006D2799" w:rsidRPr="001B6BE5" w:rsidRDefault="006D2799" w:rsidP="006D279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2. อธิบายกลไกการหดตัวของแต่ละชนิดได้</w:t>
            </w:r>
          </w:p>
          <w:p w14:paraId="1AAB4311" w14:textId="2697E061" w:rsidR="006D2799" w:rsidRPr="001B6BE5" w:rsidRDefault="006D2799" w:rsidP="006D279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3.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อธิบายปัจจัยที่มีผลต่อการหดตัวของกล้ามเนื้อแต่ละชนิดได้</w:t>
            </w:r>
          </w:p>
          <w:p w14:paraId="76FAD1D4" w14:textId="77777777" w:rsidR="006D2799" w:rsidRPr="001B6BE5" w:rsidRDefault="006D2799" w:rsidP="006D279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4.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เปรียบเทียบคุณสมบัติระหว่างกล้ามเนื้อแต่ละชนิดได้</w:t>
            </w:r>
          </w:p>
          <w:p w14:paraId="02C0BF41" w14:textId="35BA4A73" w:rsidR="006D2799" w:rsidRPr="001B6BE5" w:rsidRDefault="006D2799" w:rsidP="006D279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5.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อธิบายสรีรวิทยาของกล้ามเนื้อเชิง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คลินิก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สัมพันธ์ได้</w:t>
            </w:r>
          </w:p>
        </w:tc>
        <w:tc>
          <w:tcPr>
            <w:tcW w:w="2970" w:type="dxa"/>
          </w:tcPr>
          <w:p w14:paraId="3FA41DA8" w14:textId="77777777" w:rsidR="006D2799" w:rsidRPr="001B6BE5" w:rsidRDefault="006D2799" w:rsidP="006D2799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แจ้งวัตถุประสงค์การเรียนรู้</w:t>
            </w:r>
          </w:p>
          <w:p w14:paraId="16128383" w14:textId="77777777" w:rsidR="006D2799" w:rsidRPr="001B6BE5" w:rsidRDefault="006D2799" w:rsidP="006D2799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บรรยาย</w:t>
            </w:r>
          </w:p>
          <w:p w14:paraId="5F4BE505" w14:textId="77777777" w:rsidR="006D2799" w:rsidRPr="001B6BE5" w:rsidRDefault="006D2799" w:rsidP="006D2799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การซักถามข้อสงสัยในชั้นเรียน</w:t>
            </w:r>
          </w:p>
          <w:p w14:paraId="7D9DE600" w14:textId="77777777" w:rsidR="006D2799" w:rsidRPr="001B6BE5" w:rsidRDefault="006D2799" w:rsidP="006D2799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แจ้งแหล่งเรียนรู้เพิ่มเติม</w:t>
            </w:r>
          </w:p>
          <w:p w14:paraId="2D8D9180" w14:textId="77777777" w:rsidR="006D2799" w:rsidRPr="001B6BE5" w:rsidRDefault="006D2799" w:rsidP="006D2799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แจ้งการทำแบบทดสอบหลังเรียน</w:t>
            </w:r>
          </w:p>
          <w:p w14:paraId="3775D045" w14:textId="77777777" w:rsidR="006D2799" w:rsidRPr="001B6BE5" w:rsidRDefault="006D2799" w:rsidP="006D2799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710" w:type="dxa"/>
          </w:tcPr>
          <w:p w14:paraId="2B13ACF3" w14:textId="77777777" w:rsidR="006D2799" w:rsidRPr="001B6BE5" w:rsidRDefault="006D2799" w:rsidP="006D279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การทดสอบหลังเรียน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(post-test)</w:t>
            </w:r>
          </w:p>
          <w:p w14:paraId="2CDEAAC3" w14:textId="77777777" w:rsidR="006D2799" w:rsidRPr="001B6BE5" w:rsidRDefault="006D2799" w:rsidP="006D279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การสอบกลางภาค</w:t>
            </w:r>
          </w:p>
          <w:p w14:paraId="3DC3AEA0" w14:textId="77777777" w:rsidR="006D2799" w:rsidRPr="001B6BE5" w:rsidRDefault="006D2799" w:rsidP="006D2799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900" w:type="dxa"/>
          </w:tcPr>
          <w:p w14:paraId="170F0C84" w14:textId="53FD3763" w:rsidR="006D2799" w:rsidRPr="001B6BE5" w:rsidRDefault="001B6BE5" w:rsidP="006D279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2</w:t>
            </w:r>
          </w:p>
        </w:tc>
        <w:tc>
          <w:tcPr>
            <w:tcW w:w="1620" w:type="dxa"/>
          </w:tcPr>
          <w:p w14:paraId="375FD602" w14:textId="2C8DA797" w:rsidR="006D2799" w:rsidRPr="001B6BE5" w:rsidRDefault="006D2799" w:rsidP="006D279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</w:rPr>
              <w:t>≥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45%</w:t>
            </w:r>
          </w:p>
        </w:tc>
        <w:tc>
          <w:tcPr>
            <w:tcW w:w="1440" w:type="dxa"/>
          </w:tcPr>
          <w:p w14:paraId="72A1CB16" w14:textId="715B928B" w:rsidR="006D2799" w:rsidRPr="001B6BE5" w:rsidRDefault="00732F82" w:rsidP="006D2799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ร</w:t>
            </w:r>
            <w:r w:rsidR="006D2799"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ศ.พัชรวิภา</w:t>
            </w:r>
            <w:r w:rsidR="006D2799"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="006D2799" w:rsidRPr="001B6BE5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="006D2799"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มณีไสย</w:t>
            </w:r>
          </w:p>
        </w:tc>
      </w:tr>
      <w:tr w:rsidR="001B6BE5" w:rsidRPr="001B6BE5" w14:paraId="47531EC8" w14:textId="77777777" w:rsidTr="004C5A9B">
        <w:trPr>
          <w:trHeight w:val="1840"/>
        </w:trPr>
        <w:tc>
          <w:tcPr>
            <w:tcW w:w="1530" w:type="dxa"/>
          </w:tcPr>
          <w:p w14:paraId="62E1F4A1" w14:textId="77777777" w:rsidR="000A0A5A" w:rsidRPr="001B6BE5" w:rsidRDefault="000A0A5A" w:rsidP="000A0A5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3</w:t>
            </w:r>
          </w:p>
          <w:p w14:paraId="15F1CF9E" w14:textId="1172BD94" w:rsidR="000A0A5A" w:rsidRPr="001B6BE5" w:rsidRDefault="000A0A5A" w:rsidP="000A0A5A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(1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6A58E35D" w14:textId="77777777" w:rsidR="00C04A57" w:rsidRPr="001B6BE5" w:rsidRDefault="00C04A57" w:rsidP="006D279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ระบบประสาทรับความรู้สึก</w:t>
            </w:r>
          </w:p>
          <w:p w14:paraId="78B699B7" w14:textId="691F2199" w:rsidR="000A0A5A" w:rsidRPr="001B6BE5" w:rsidRDefault="00681FA3" w:rsidP="006D279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Sensory system</w:t>
            </w:r>
          </w:p>
        </w:tc>
        <w:tc>
          <w:tcPr>
            <w:tcW w:w="3690" w:type="dxa"/>
          </w:tcPr>
          <w:p w14:paraId="50C6810A" w14:textId="77777777" w:rsidR="00681FA3" w:rsidRPr="001B6BE5" w:rsidRDefault="00681FA3" w:rsidP="00681FA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1.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อธิบายการจัดองค์กรของระบบรับความรู้สึก</w:t>
            </w:r>
          </w:p>
          <w:p w14:paraId="6A5138F1" w14:textId="77777777" w:rsidR="00681FA3" w:rsidRPr="001B6BE5" w:rsidRDefault="00681FA3" w:rsidP="00681FA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2.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หน้าที่ของ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receptor, sensory nerve, sensory tract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และ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somatic sensory area</w:t>
            </w:r>
          </w:p>
          <w:p w14:paraId="1033FFF6" w14:textId="49026D5C" w:rsidR="000A0A5A" w:rsidRPr="001B6BE5" w:rsidRDefault="00681FA3" w:rsidP="00681FA3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3.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นาความรู้พื้นฐานไปประยุกต์ใช้ในทางคลินิก</w:t>
            </w:r>
          </w:p>
        </w:tc>
        <w:tc>
          <w:tcPr>
            <w:tcW w:w="2970" w:type="dxa"/>
          </w:tcPr>
          <w:p w14:paraId="1DAF5424" w14:textId="77777777" w:rsidR="005660CF" w:rsidRPr="001B6BE5" w:rsidRDefault="005660CF" w:rsidP="005660CF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แจ้งวัตถุประสงค์การเรียนรู้</w:t>
            </w:r>
          </w:p>
          <w:p w14:paraId="6A3B98A8" w14:textId="77777777" w:rsidR="005660CF" w:rsidRPr="001B6BE5" w:rsidRDefault="005660CF" w:rsidP="005660CF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บรรยาย</w:t>
            </w:r>
          </w:p>
          <w:p w14:paraId="0B5C4BFC" w14:textId="77777777" w:rsidR="005660CF" w:rsidRPr="001B6BE5" w:rsidRDefault="005660CF" w:rsidP="005660CF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การซักถามข้อสงสัยในชั้นเรียน</w:t>
            </w:r>
          </w:p>
          <w:p w14:paraId="6EDBCC0D" w14:textId="77777777" w:rsidR="005660CF" w:rsidRPr="001B6BE5" w:rsidRDefault="005660CF" w:rsidP="005660CF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แจ้งแหล่งเรียนรู้เพิ่มเติม</w:t>
            </w:r>
          </w:p>
          <w:p w14:paraId="35EF4B39" w14:textId="27108171" w:rsidR="000A0A5A" w:rsidRPr="001B6BE5" w:rsidRDefault="005660CF" w:rsidP="005660CF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แจ้งการทำแบบทดสอบหลังเรียน</w:t>
            </w:r>
          </w:p>
        </w:tc>
        <w:tc>
          <w:tcPr>
            <w:tcW w:w="1710" w:type="dxa"/>
          </w:tcPr>
          <w:p w14:paraId="5D2A8623" w14:textId="77777777" w:rsidR="005660CF" w:rsidRPr="001B6BE5" w:rsidRDefault="005660CF" w:rsidP="005660CF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การทดสอบหลังเรียน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(post-test)</w:t>
            </w:r>
          </w:p>
          <w:p w14:paraId="4368D517" w14:textId="77777777" w:rsidR="005660CF" w:rsidRPr="001B6BE5" w:rsidRDefault="005660CF" w:rsidP="005660CF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การสอบกลางภาค</w:t>
            </w:r>
          </w:p>
          <w:p w14:paraId="38258ECB" w14:textId="77777777" w:rsidR="000A0A5A" w:rsidRPr="001B6BE5" w:rsidRDefault="000A0A5A" w:rsidP="006D2799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900" w:type="dxa"/>
          </w:tcPr>
          <w:p w14:paraId="13E3C75C" w14:textId="3442B080" w:rsidR="000A0A5A" w:rsidRPr="001B6BE5" w:rsidRDefault="001B6BE5" w:rsidP="006D279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2</w:t>
            </w:r>
          </w:p>
        </w:tc>
        <w:tc>
          <w:tcPr>
            <w:tcW w:w="1620" w:type="dxa"/>
          </w:tcPr>
          <w:p w14:paraId="2463BE16" w14:textId="6A0A1DE5" w:rsidR="000A0A5A" w:rsidRPr="001B6BE5" w:rsidRDefault="00DE6677" w:rsidP="006D279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</w:rPr>
              <w:t>≥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45%</w:t>
            </w:r>
          </w:p>
        </w:tc>
        <w:tc>
          <w:tcPr>
            <w:tcW w:w="1440" w:type="dxa"/>
          </w:tcPr>
          <w:p w14:paraId="2180052C" w14:textId="408C6F89" w:rsidR="000A0A5A" w:rsidRPr="001B6BE5" w:rsidRDefault="00DE6677" w:rsidP="006D2799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รศ.พญ.ภารดี เอื้อวิชญาแพทย์</w:t>
            </w:r>
          </w:p>
        </w:tc>
      </w:tr>
      <w:tr w:rsidR="001B6BE5" w:rsidRPr="001B6BE5" w14:paraId="7B71D1B5" w14:textId="77777777" w:rsidTr="004C5A9B">
        <w:trPr>
          <w:trHeight w:val="1840"/>
        </w:trPr>
        <w:tc>
          <w:tcPr>
            <w:tcW w:w="1530" w:type="dxa"/>
          </w:tcPr>
          <w:p w14:paraId="62C60D32" w14:textId="77777777" w:rsidR="004C5A9B" w:rsidRPr="001B6BE5" w:rsidRDefault="004C5A9B" w:rsidP="004C5A9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3</w:t>
            </w:r>
          </w:p>
          <w:p w14:paraId="7753B99D" w14:textId="62F5320B" w:rsidR="004C5A9B" w:rsidRPr="001B6BE5" w:rsidRDefault="004C5A9B" w:rsidP="004C5A9B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(1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2B07217C" w14:textId="77777777" w:rsidR="00C04A57" w:rsidRPr="001B6BE5" w:rsidRDefault="00C04A57" w:rsidP="004C5A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ความเจ็บปวด การปวดศีรษะ และการคัน</w:t>
            </w:r>
          </w:p>
          <w:p w14:paraId="6204B08C" w14:textId="0291B631" w:rsidR="004C5A9B" w:rsidRPr="001B6BE5" w:rsidRDefault="004C5A9B" w:rsidP="004C5A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Pain, headache and itch</w:t>
            </w:r>
          </w:p>
        </w:tc>
        <w:tc>
          <w:tcPr>
            <w:tcW w:w="3690" w:type="dxa"/>
          </w:tcPr>
          <w:p w14:paraId="7D4D7783" w14:textId="77777777" w:rsidR="004C5A9B" w:rsidRPr="001B6BE5" w:rsidRDefault="004C5A9B" w:rsidP="004C5A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1. อธิบายสรีรวิทยาและพยาธิสรีรวิทยาของการปวดประเภทต่างๆ</w:t>
            </w:r>
          </w:p>
          <w:p w14:paraId="1FEED72D" w14:textId="77777777" w:rsidR="004C5A9B" w:rsidRPr="001B6BE5" w:rsidRDefault="004C5A9B" w:rsidP="004C5A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2. อธิบายสรีรวิทยาและพยาธิสรีรวิทยาของการปวดศีรษะ</w:t>
            </w:r>
          </w:p>
          <w:p w14:paraId="68F5D614" w14:textId="28C1931E" w:rsidR="004C5A9B" w:rsidRPr="001B6BE5" w:rsidRDefault="004C5A9B" w:rsidP="004C5A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3. อธิบายระดับ สิ่งกระตุ้น และกลไกการเกิดการคัน</w:t>
            </w:r>
          </w:p>
        </w:tc>
        <w:tc>
          <w:tcPr>
            <w:tcW w:w="2970" w:type="dxa"/>
          </w:tcPr>
          <w:p w14:paraId="09A7AAE1" w14:textId="77777777" w:rsidR="004C5A9B" w:rsidRPr="001B6BE5" w:rsidRDefault="004C5A9B" w:rsidP="004C5A9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แจ้งวัตถุประสงค์การเรียนรู้</w:t>
            </w:r>
          </w:p>
          <w:p w14:paraId="00534100" w14:textId="77777777" w:rsidR="004C5A9B" w:rsidRPr="001B6BE5" w:rsidRDefault="004C5A9B" w:rsidP="004C5A9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บรรยาย</w:t>
            </w:r>
          </w:p>
          <w:p w14:paraId="14F14683" w14:textId="77777777" w:rsidR="004C5A9B" w:rsidRPr="001B6BE5" w:rsidRDefault="004C5A9B" w:rsidP="004C5A9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การซักถามข้อสงสัยในชั้นเรียน</w:t>
            </w:r>
          </w:p>
          <w:p w14:paraId="072ADB33" w14:textId="77777777" w:rsidR="004C5A9B" w:rsidRPr="001B6BE5" w:rsidRDefault="004C5A9B" w:rsidP="004C5A9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แจ้งแหล่งเรียนรู้เพิ่มเติม</w:t>
            </w:r>
          </w:p>
          <w:p w14:paraId="3A22BAB2" w14:textId="1227D993" w:rsidR="004C5A9B" w:rsidRPr="001B6BE5" w:rsidRDefault="004C5A9B" w:rsidP="004C5A9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แจ้งการทำแบบทดสอบหลังเรียน</w:t>
            </w:r>
          </w:p>
        </w:tc>
        <w:tc>
          <w:tcPr>
            <w:tcW w:w="1710" w:type="dxa"/>
          </w:tcPr>
          <w:p w14:paraId="1DD2A238" w14:textId="77777777" w:rsidR="004C5A9B" w:rsidRPr="001B6BE5" w:rsidRDefault="004C5A9B" w:rsidP="004C5A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การทดสอบหลังเรียน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(post-test)</w:t>
            </w:r>
          </w:p>
          <w:p w14:paraId="34A604C2" w14:textId="77777777" w:rsidR="004C5A9B" w:rsidRPr="001B6BE5" w:rsidRDefault="004C5A9B" w:rsidP="004C5A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การสอบกลางภาค</w:t>
            </w:r>
          </w:p>
          <w:p w14:paraId="61611B0D" w14:textId="77777777" w:rsidR="004C5A9B" w:rsidRPr="001B6BE5" w:rsidRDefault="004C5A9B" w:rsidP="004C5A9B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900" w:type="dxa"/>
          </w:tcPr>
          <w:p w14:paraId="65579A23" w14:textId="7D79E8AD" w:rsidR="004C5A9B" w:rsidRPr="001B6BE5" w:rsidRDefault="001B6BE5" w:rsidP="004C5A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2</w:t>
            </w:r>
          </w:p>
        </w:tc>
        <w:tc>
          <w:tcPr>
            <w:tcW w:w="1620" w:type="dxa"/>
          </w:tcPr>
          <w:p w14:paraId="6CC11770" w14:textId="60115E4A" w:rsidR="004C5A9B" w:rsidRPr="001B6BE5" w:rsidRDefault="004C5A9B" w:rsidP="004C5A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</w:rPr>
              <w:t>≥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45%</w:t>
            </w:r>
          </w:p>
        </w:tc>
        <w:tc>
          <w:tcPr>
            <w:tcW w:w="1440" w:type="dxa"/>
          </w:tcPr>
          <w:p w14:paraId="46AD2503" w14:textId="155B3898" w:rsidR="004C5A9B" w:rsidRPr="001B6BE5" w:rsidRDefault="004C5A9B" w:rsidP="004C5A9B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รศ.พญ.ภารดี เอื้อวิชญาแพทย์</w:t>
            </w:r>
          </w:p>
        </w:tc>
      </w:tr>
      <w:tr w:rsidR="001B6BE5" w:rsidRPr="001B6BE5" w14:paraId="07F5B495" w14:textId="77777777" w:rsidTr="004C5A9B">
        <w:tc>
          <w:tcPr>
            <w:tcW w:w="1530" w:type="dxa"/>
          </w:tcPr>
          <w:p w14:paraId="67CE1D27" w14:textId="2C4BC183" w:rsidR="00692ABB" w:rsidRPr="001B6BE5" w:rsidRDefault="00692ABB" w:rsidP="00692AB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>4</w:t>
            </w:r>
          </w:p>
          <w:p w14:paraId="74F8CE4D" w14:textId="69415F6C" w:rsidR="00692ABB" w:rsidRPr="001B6BE5" w:rsidRDefault="00692ABB" w:rsidP="00692ABB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2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0BF68E8D" w14:textId="77777777" w:rsidR="00692ABB" w:rsidRPr="001B6BE5" w:rsidRDefault="00692ABB" w:rsidP="00692AB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LAB: Contraction of skeletal</w:t>
            </w:r>
          </w:p>
          <w:p w14:paraId="0CC7624F" w14:textId="77777777" w:rsidR="00692ABB" w:rsidRPr="001B6BE5" w:rsidRDefault="00692ABB" w:rsidP="00692AB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muscle [VDO]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br/>
              <w:t>(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การหดตัวของกล้ามเนื้อลาย)</w:t>
            </w:r>
          </w:p>
          <w:p w14:paraId="080F50F8" w14:textId="599F022F" w:rsidR="00692ABB" w:rsidRPr="001B6BE5" w:rsidRDefault="00692ABB" w:rsidP="00692ABB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690" w:type="dxa"/>
          </w:tcPr>
          <w:p w14:paraId="5813352F" w14:textId="77777777" w:rsidR="00692ABB" w:rsidRPr="001B6BE5" w:rsidRDefault="00692ABB" w:rsidP="00692AB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1.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อธิบายวิธีการทดลองการหดตัวของกล้ามเนื้อลายในสิ่งมีชีวิต</w:t>
            </w:r>
          </w:p>
          <w:p w14:paraId="73EC26A9" w14:textId="77777777" w:rsidR="00692ABB" w:rsidRPr="001B6BE5" w:rsidRDefault="00692ABB" w:rsidP="00692AB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2.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อธิบายคุณสมบัติเชิงกลที่สำคัญของการหดตัวของกล้ามเนื้อทั้งมัด</w:t>
            </w:r>
          </w:p>
          <w:p w14:paraId="45941263" w14:textId="77777777" w:rsidR="00692ABB" w:rsidRPr="001B6BE5" w:rsidRDefault="00692ABB" w:rsidP="00692AB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3.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อธิบายอิทธิพลของความล้าต่อการหดตัวของกล้ามเนื้อลาย</w:t>
            </w:r>
          </w:p>
          <w:p w14:paraId="4EA1EA46" w14:textId="5C923681" w:rsidR="00692ABB" w:rsidRPr="001B6BE5" w:rsidRDefault="00692ABB" w:rsidP="00692AB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4.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อธิบาย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force-length relationship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ของกล้ามเนื้อลาย</w:t>
            </w:r>
          </w:p>
        </w:tc>
        <w:tc>
          <w:tcPr>
            <w:tcW w:w="2970" w:type="dxa"/>
          </w:tcPr>
          <w:p w14:paraId="7041EB32" w14:textId="77777777" w:rsidR="00692ABB" w:rsidRPr="001B6BE5" w:rsidRDefault="00692ABB" w:rsidP="00692AB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</w:rPr>
              <w:t xml:space="preserve">- </w:t>
            </w: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แจ้งวัตถุประสงค์การเรียนรู้</w:t>
            </w:r>
          </w:p>
          <w:p w14:paraId="2BE8D26E" w14:textId="77777777" w:rsidR="00692ABB" w:rsidRPr="001B6BE5" w:rsidRDefault="00692ABB" w:rsidP="00692AB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</w:rPr>
              <w:t xml:space="preserve">- </w:t>
            </w: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เปิดวีดิทัศน์และบรรยาย/</w:t>
            </w:r>
          </w:p>
          <w:p w14:paraId="1DDD83C7" w14:textId="77777777" w:rsidR="00692ABB" w:rsidRPr="001B6BE5" w:rsidRDefault="00692ABB" w:rsidP="00692AB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อธิบายประกอบ</w:t>
            </w:r>
          </w:p>
          <w:p w14:paraId="56153D83" w14:textId="77777777" w:rsidR="00692ABB" w:rsidRPr="001B6BE5" w:rsidRDefault="00692ABB" w:rsidP="00692AB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</w:rPr>
              <w:t xml:space="preserve">- </w:t>
            </w: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การซักถามข้อสงสัยในประเด็น</w:t>
            </w:r>
          </w:p>
          <w:p w14:paraId="07E5AABA" w14:textId="77777777" w:rsidR="00692ABB" w:rsidRPr="001B6BE5" w:rsidRDefault="00692ABB" w:rsidP="00692AB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ต่างๆ</w:t>
            </w:r>
          </w:p>
          <w:p w14:paraId="10D356C6" w14:textId="77777777" w:rsidR="00692ABB" w:rsidRPr="001B6BE5" w:rsidRDefault="00692ABB" w:rsidP="00692AB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</w:rPr>
              <w:t xml:space="preserve">- </w:t>
            </w: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สรุปความรู้ที่ได้และตอบคำถาม</w:t>
            </w:r>
          </w:p>
          <w:p w14:paraId="16B49C0F" w14:textId="77777777" w:rsidR="00692ABB" w:rsidRPr="001B6BE5" w:rsidRDefault="00692ABB" w:rsidP="00692AB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ท้ายชั่วโมงเรียน</w:t>
            </w:r>
          </w:p>
          <w:p w14:paraId="29D3B2C8" w14:textId="77777777" w:rsidR="00692ABB" w:rsidRPr="001B6BE5" w:rsidRDefault="00692ABB" w:rsidP="00692AB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</w:rPr>
              <w:t xml:space="preserve">- </w:t>
            </w: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แจ้งทำแบบทดสอบหลังเรียน</w:t>
            </w:r>
          </w:p>
          <w:p w14:paraId="397E7980" w14:textId="77777777" w:rsidR="00692ABB" w:rsidRPr="001B6BE5" w:rsidRDefault="00692ABB" w:rsidP="00692AB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โดยถือการเข้าทำแบบทดสอบเป็น</w:t>
            </w:r>
          </w:p>
          <w:p w14:paraId="34A55167" w14:textId="4407EAFB" w:rsidR="00692ABB" w:rsidRPr="001B6BE5" w:rsidRDefault="00692ABB" w:rsidP="00692AB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การเซ็นชื่อเข้าเรียนไปพร้อมด้วย</w:t>
            </w:r>
          </w:p>
        </w:tc>
        <w:tc>
          <w:tcPr>
            <w:tcW w:w="1710" w:type="dxa"/>
          </w:tcPr>
          <w:p w14:paraId="7ECE83F5" w14:textId="77777777" w:rsidR="00692ABB" w:rsidRPr="001B6BE5" w:rsidRDefault="00692ABB" w:rsidP="00692AB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การ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เช็คชื่อ</w:t>
            </w:r>
          </w:p>
          <w:p w14:paraId="53A959F8" w14:textId="77777777" w:rsidR="00692ABB" w:rsidRPr="001B6BE5" w:rsidRDefault="00692ABB" w:rsidP="00692AB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อภิปราย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แ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ลกเปลี่ยนความคิดเห็น</w:t>
            </w:r>
          </w:p>
          <w:p w14:paraId="22ED64A0" w14:textId="77777777" w:rsidR="00692ABB" w:rsidRPr="001B6BE5" w:rsidRDefault="00692ABB" w:rsidP="00692AB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หลัง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เรียน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(post-test)</w:t>
            </w:r>
          </w:p>
          <w:p w14:paraId="083A0653" w14:textId="77777777" w:rsidR="00692ABB" w:rsidRPr="001B6BE5" w:rsidRDefault="00692ABB" w:rsidP="00692AB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การสอบกลางภาค</w:t>
            </w:r>
          </w:p>
          <w:p w14:paraId="4530AB51" w14:textId="77777777" w:rsidR="00692ABB" w:rsidRPr="001B6BE5" w:rsidRDefault="00692ABB" w:rsidP="00692ABB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900" w:type="dxa"/>
          </w:tcPr>
          <w:p w14:paraId="77292687" w14:textId="25FD72CB" w:rsidR="00692ABB" w:rsidRPr="001B6BE5" w:rsidRDefault="00692ABB" w:rsidP="00692AB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1.</w:t>
            </w:r>
            <w:r w:rsidR="001B6BE5"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4</w:t>
            </w:r>
          </w:p>
        </w:tc>
        <w:tc>
          <w:tcPr>
            <w:tcW w:w="1620" w:type="dxa"/>
          </w:tcPr>
          <w:p w14:paraId="00B7FCA9" w14:textId="49DD74BB" w:rsidR="00692ABB" w:rsidRPr="001B6BE5" w:rsidRDefault="00DA1925" w:rsidP="00692AB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</w:rPr>
              <w:t>≥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45%</w:t>
            </w:r>
          </w:p>
        </w:tc>
        <w:tc>
          <w:tcPr>
            <w:tcW w:w="1440" w:type="dxa"/>
          </w:tcPr>
          <w:p w14:paraId="2D649D5D" w14:textId="16E32E6F" w:rsidR="00692ABB" w:rsidRPr="001B6BE5" w:rsidRDefault="00BF42F4" w:rsidP="00692ABB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ร</w:t>
            </w:r>
            <w:r w:rsidR="00692ABB"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ศ.พัชรวิภา</w:t>
            </w:r>
            <w:r w:rsidR="00692ABB"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="00692ABB" w:rsidRPr="001B6BE5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="00692ABB"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มณีไสย</w:t>
            </w:r>
          </w:p>
        </w:tc>
      </w:tr>
      <w:tr w:rsidR="001B6BE5" w:rsidRPr="001B6BE5" w14:paraId="0B806EC8" w14:textId="77777777" w:rsidTr="004C5A9B">
        <w:trPr>
          <w:trHeight w:val="3460"/>
        </w:trPr>
        <w:tc>
          <w:tcPr>
            <w:tcW w:w="1530" w:type="dxa"/>
          </w:tcPr>
          <w:p w14:paraId="72B1ADAC" w14:textId="07ABB930" w:rsidR="00692ABB" w:rsidRPr="001B6BE5" w:rsidRDefault="00D724F5" w:rsidP="00692AB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5</w:t>
            </w:r>
          </w:p>
          <w:p w14:paraId="193F6BB4" w14:textId="256089F6" w:rsidR="00692ABB" w:rsidRPr="001B6BE5" w:rsidRDefault="00692ABB" w:rsidP="00692ABB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(1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396DB31E" w14:textId="77777777" w:rsidR="00C04A57" w:rsidRPr="001B6BE5" w:rsidRDefault="00C04A57" w:rsidP="00692AB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ระบบประสาทอัตโนวัติ</w:t>
            </w:r>
          </w:p>
          <w:p w14:paraId="31139F33" w14:textId="11886A96" w:rsidR="00692ABB" w:rsidRPr="001B6BE5" w:rsidRDefault="00692ABB" w:rsidP="00692AB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Autonomic nervous system</w:t>
            </w:r>
          </w:p>
        </w:tc>
        <w:tc>
          <w:tcPr>
            <w:tcW w:w="3690" w:type="dxa"/>
          </w:tcPr>
          <w:p w14:paraId="01AE9540" w14:textId="398E38F9" w:rsidR="00692ABB" w:rsidRPr="001B6BE5" w:rsidRDefault="00692ABB" w:rsidP="00692AB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1.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อธิบายการจำแนกประเภทของระบบประสาทอัตโนวัติ</w:t>
            </w:r>
          </w:p>
          <w:p w14:paraId="5CC5DE8C" w14:textId="7D3199C4" w:rsidR="00692ABB" w:rsidRPr="001B6BE5" w:rsidRDefault="00692ABB" w:rsidP="00692AB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2.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อธิบายการสร้าง การคัดหลั่งสารสื่อประสาทและการส่งผ่านสารสื่อประสาทที่จุดประสาน (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synapse)</w:t>
            </w:r>
          </w:p>
          <w:p w14:paraId="69F03FE4" w14:textId="18D90C7C" w:rsidR="00692ABB" w:rsidRPr="001B6BE5" w:rsidRDefault="00692ABB" w:rsidP="00692AB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3.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บอกชนิดของตัวรับในระบบประสาทอัตโนวัติ</w:t>
            </w:r>
          </w:p>
          <w:p w14:paraId="070ACDDA" w14:textId="59C0A558" w:rsidR="00692ABB" w:rsidRPr="001B6BE5" w:rsidRDefault="00692ABB" w:rsidP="00692AB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4.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อธิบายการควบคุมการทำงานของระบบประสาทอัตโนวัติ</w:t>
            </w:r>
          </w:p>
          <w:p w14:paraId="58CF33F4" w14:textId="39920ED6" w:rsidR="00692ABB" w:rsidRPr="001B6BE5" w:rsidRDefault="00692ABB" w:rsidP="00692AB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5.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บอกการตอบสนองของอวัยวะต่าง ๆ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ต่อการกระตุ้น (เฉพาะที่สำคัญ)</w:t>
            </w:r>
          </w:p>
        </w:tc>
        <w:tc>
          <w:tcPr>
            <w:tcW w:w="2970" w:type="dxa"/>
          </w:tcPr>
          <w:p w14:paraId="57400B12" w14:textId="77777777" w:rsidR="00692ABB" w:rsidRPr="001B6BE5" w:rsidRDefault="00692ABB" w:rsidP="00692AB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แจ้งวัตถุประสงค์การเรียนรู้</w:t>
            </w:r>
          </w:p>
          <w:p w14:paraId="4EF59904" w14:textId="77777777" w:rsidR="00692ABB" w:rsidRPr="001B6BE5" w:rsidRDefault="00692ABB" w:rsidP="00692AB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บรรยาย</w:t>
            </w:r>
          </w:p>
          <w:p w14:paraId="3EFC0260" w14:textId="77777777" w:rsidR="00692ABB" w:rsidRPr="001B6BE5" w:rsidRDefault="00692ABB" w:rsidP="00692AB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การซักถามข้อสงสัยในชั้นเรียน</w:t>
            </w:r>
          </w:p>
          <w:p w14:paraId="64F3E122" w14:textId="77777777" w:rsidR="00692ABB" w:rsidRPr="001B6BE5" w:rsidRDefault="00692ABB" w:rsidP="00692AB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แจ้งแหล่งเรียนรู้เพิ่มเติม</w:t>
            </w:r>
          </w:p>
          <w:p w14:paraId="7B10C165" w14:textId="79F63F9F" w:rsidR="00692ABB" w:rsidRPr="001B6BE5" w:rsidRDefault="00692ABB" w:rsidP="00692AB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แจ้งการทำแบบทดสอบหลังเรียน</w:t>
            </w:r>
          </w:p>
          <w:p w14:paraId="2008FBF9" w14:textId="77777777" w:rsidR="00692ABB" w:rsidRPr="001B6BE5" w:rsidRDefault="00692ABB" w:rsidP="00692AB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710" w:type="dxa"/>
          </w:tcPr>
          <w:p w14:paraId="1934F0B4" w14:textId="77777777" w:rsidR="00692ABB" w:rsidRPr="001B6BE5" w:rsidRDefault="00692ABB" w:rsidP="00692AB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การทดสอบหลังเรียน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(post-test)</w:t>
            </w:r>
          </w:p>
          <w:p w14:paraId="1F02E543" w14:textId="77777777" w:rsidR="00692ABB" w:rsidRPr="001B6BE5" w:rsidRDefault="00692ABB" w:rsidP="00692AB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การสอบกลางภาค</w:t>
            </w:r>
          </w:p>
          <w:p w14:paraId="13B73B41" w14:textId="77777777" w:rsidR="00692ABB" w:rsidRPr="001B6BE5" w:rsidRDefault="00692ABB" w:rsidP="00692ABB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900" w:type="dxa"/>
          </w:tcPr>
          <w:p w14:paraId="7768DE23" w14:textId="6398724D" w:rsidR="00692ABB" w:rsidRPr="001B6BE5" w:rsidRDefault="00692ABB" w:rsidP="00692AB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1620" w:type="dxa"/>
          </w:tcPr>
          <w:p w14:paraId="0D1EE765" w14:textId="1A16B05C" w:rsidR="00692ABB" w:rsidRPr="001B6BE5" w:rsidRDefault="00692ABB" w:rsidP="00692AB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</w:rPr>
              <w:t>≥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45%</w:t>
            </w:r>
          </w:p>
        </w:tc>
        <w:tc>
          <w:tcPr>
            <w:tcW w:w="1440" w:type="dxa"/>
          </w:tcPr>
          <w:p w14:paraId="759FB8C6" w14:textId="099BFC11" w:rsidR="00692ABB" w:rsidRPr="001B6BE5" w:rsidRDefault="00692ABB" w:rsidP="00692AB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ผศ.</w:t>
            </w:r>
            <w:r w:rsidR="00D724F5"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สุภาพร </w:t>
            </w:r>
            <w:r w:rsidR="00D724F5" w:rsidRPr="001B6BE5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="00D724F5"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มัชฌิมะปุระ</w:t>
            </w:r>
          </w:p>
        </w:tc>
      </w:tr>
      <w:tr w:rsidR="001B6BE5" w:rsidRPr="001B6BE5" w14:paraId="547768CE" w14:textId="77777777" w:rsidTr="004C5A9B">
        <w:tc>
          <w:tcPr>
            <w:tcW w:w="1530" w:type="dxa"/>
          </w:tcPr>
          <w:p w14:paraId="25211C3B" w14:textId="764A9F9B" w:rsidR="0015511C" w:rsidRPr="001B6BE5" w:rsidRDefault="0015511C" w:rsidP="0015511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5</w:t>
            </w:r>
          </w:p>
          <w:p w14:paraId="4C20A44A" w14:textId="0244BF15" w:rsidR="0015511C" w:rsidRPr="001B6BE5" w:rsidRDefault="0015511C" w:rsidP="0015511C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2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1B4B75E3" w14:textId="638C295D" w:rsidR="0015511C" w:rsidRPr="001B6BE5" w:rsidRDefault="00C04A57" w:rsidP="0015511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ระบบสัมผัสพิเศษ </w:t>
            </w:r>
            <w:r w:rsidR="0015511C" w:rsidRPr="001B6BE5">
              <w:rPr>
                <w:rFonts w:ascii="TH SarabunPSK" w:hAnsi="TH SarabunPSK" w:cs="TH SarabunPSK"/>
                <w:sz w:val="28"/>
                <w:szCs w:val="28"/>
              </w:rPr>
              <w:t>Special senses</w:t>
            </w:r>
          </w:p>
        </w:tc>
        <w:tc>
          <w:tcPr>
            <w:tcW w:w="3690" w:type="dxa"/>
          </w:tcPr>
          <w:p w14:paraId="1BD290B5" w14:textId="230E13DE" w:rsidR="0015511C" w:rsidRPr="001B6BE5" w:rsidRDefault="0015511C" w:rsidP="0015511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1. บอก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ส่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วนประกอบ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ต่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าง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ๆ ของตา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และ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อธิบายถึงห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น้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าที่ของตาและกลไกในการรับภาพ</w:t>
            </w:r>
          </w:p>
          <w:p w14:paraId="1E37A378" w14:textId="28593E0E" w:rsidR="0015511C" w:rsidRPr="001B6BE5" w:rsidRDefault="0015511C" w:rsidP="0015511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 xml:space="preserve">2.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มีความเ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ข้า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ใจเกี่ยวกับรีเฟล็กปรับสายตา (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Accommodation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reflex)</w:t>
            </w:r>
          </w:p>
          <w:p w14:paraId="5787040A" w14:textId="7A63F86E" w:rsidR="0015511C" w:rsidRPr="001B6BE5" w:rsidRDefault="0015511C" w:rsidP="0015511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3.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อธิบาย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ความผิดปกติของการโฟกัสภาพ (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Defects in focusing)</w:t>
            </w:r>
          </w:p>
          <w:p w14:paraId="71B2DE7A" w14:textId="183E4BCC" w:rsidR="0015511C" w:rsidRPr="001B6BE5" w:rsidRDefault="0015511C" w:rsidP="0015511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4. อธิบายกลไก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การเคลื่อนไหวของลูกตา </w:t>
            </w:r>
          </w:p>
          <w:p w14:paraId="0FA11B23" w14:textId="0CD98538" w:rsidR="0015511C" w:rsidRPr="001B6BE5" w:rsidRDefault="0015511C" w:rsidP="0015511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5.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อธิบาย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สารสีรับแสงและกลไกการทำงาน (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Photoreceptors and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transduction in photoreceptors)</w:t>
            </w:r>
          </w:p>
          <w:p w14:paraId="51A444E6" w14:textId="187D9CBA" w:rsidR="0015511C" w:rsidRPr="001B6BE5" w:rsidRDefault="0015511C" w:rsidP="0015511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6. อธิบายกลไก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การเห็นในเวลากลางวันและกลางคืน (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Photopic and scotopic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vision)</w:t>
            </w:r>
          </w:p>
          <w:p w14:paraId="6BEE1A55" w14:textId="77777777" w:rsidR="0015511C" w:rsidRPr="001B6BE5" w:rsidRDefault="0015511C" w:rsidP="0015511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7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.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อธิบายกลไกการเห็นภาพสี</w:t>
            </w:r>
          </w:p>
          <w:p w14:paraId="08910605" w14:textId="77777777" w:rsidR="00806723" w:rsidRPr="001B6BE5" w:rsidRDefault="0015511C" w:rsidP="0015511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8. </w:t>
            </w:r>
            <w:r w:rsidR="00806723"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บอกส่วนประกอบของลิ้นและตุ่มรับรส</w:t>
            </w:r>
          </w:p>
          <w:p w14:paraId="127FC3C2" w14:textId="77777777" w:rsidR="00806723" w:rsidRPr="001B6BE5" w:rsidRDefault="00806723" w:rsidP="0015511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9. บอกหน้าทีและกลไกในการรับรส</w:t>
            </w:r>
          </w:p>
          <w:p w14:paraId="37B9A186" w14:textId="77777777" w:rsidR="00BA6036" w:rsidRPr="001B6BE5" w:rsidRDefault="00806723" w:rsidP="0015511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10. </w:t>
            </w:r>
            <w:r w:rsidR="00BA6036"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บอกส่วนประกอบของอวัยวะในการรับกลิ่น</w:t>
            </w:r>
          </w:p>
          <w:p w14:paraId="602D1B77" w14:textId="77777777" w:rsidR="00BA6036" w:rsidRPr="001B6BE5" w:rsidRDefault="00BA6036" w:rsidP="0015511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11. บอกกลไกในการรับกลิ่น</w:t>
            </w:r>
          </w:p>
          <w:p w14:paraId="25E04472" w14:textId="77777777" w:rsidR="00BA6036" w:rsidRPr="001B6BE5" w:rsidRDefault="00BA6036" w:rsidP="0015511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12. บอกส่วนประกอบของหูชั้นนอก หูชั้นกลางและหูชั้นใน</w:t>
            </w:r>
          </w:p>
          <w:p w14:paraId="61B70C46" w14:textId="77777777" w:rsidR="00A60FED" w:rsidRPr="001B6BE5" w:rsidRDefault="00BA6036" w:rsidP="0015511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13. อธิบาย</w:t>
            </w:r>
            <w:r w:rsidR="00A60FED"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กลไกในการรับเสียงและวงจรประสาทเกี่ยวกับการได้ยิน</w:t>
            </w:r>
          </w:p>
          <w:p w14:paraId="2F1231D8" w14:textId="77777777" w:rsidR="00A60FED" w:rsidRPr="001B6BE5" w:rsidRDefault="00A60FED" w:rsidP="0015511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14. บอกส่วนประกอบของอวัยวะในการทรงตัว</w:t>
            </w:r>
          </w:p>
          <w:p w14:paraId="4B40D0FC" w14:textId="77777777" w:rsidR="00A60FED" w:rsidRPr="001B6BE5" w:rsidRDefault="00A60FED" w:rsidP="0015511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15. อธิบายการทำงานของระบบเวสทิบูลาในขณะที่ร่างกายอยู่นิ่งและเคลื่อนไหว</w:t>
            </w:r>
          </w:p>
          <w:p w14:paraId="38F6587C" w14:textId="7F3DE44E" w:rsidR="0015511C" w:rsidRPr="001B6BE5" w:rsidRDefault="00A60FED" w:rsidP="0015511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16. อธิบายวงจรประสาทเกี่ยวกับการทรงตัว</w:t>
            </w:r>
          </w:p>
        </w:tc>
        <w:tc>
          <w:tcPr>
            <w:tcW w:w="2970" w:type="dxa"/>
          </w:tcPr>
          <w:p w14:paraId="1F938D71" w14:textId="77777777" w:rsidR="0015511C" w:rsidRPr="001B6BE5" w:rsidRDefault="0015511C" w:rsidP="0015511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lastRenderedPageBreak/>
              <w:t>- แจ้งวัตถุประสงค์การเรียนรู้</w:t>
            </w:r>
          </w:p>
          <w:p w14:paraId="7AA5DFF2" w14:textId="77777777" w:rsidR="0015511C" w:rsidRPr="001B6BE5" w:rsidRDefault="0015511C" w:rsidP="0015511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บรรยาย</w:t>
            </w:r>
          </w:p>
          <w:p w14:paraId="488D3416" w14:textId="77777777" w:rsidR="0015511C" w:rsidRPr="001B6BE5" w:rsidRDefault="0015511C" w:rsidP="0015511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การซักถามข้อสงสัยในชั้นเรียน</w:t>
            </w:r>
          </w:p>
          <w:p w14:paraId="6C13FC7E" w14:textId="77777777" w:rsidR="0015511C" w:rsidRPr="001B6BE5" w:rsidRDefault="0015511C" w:rsidP="0015511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lastRenderedPageBreak/>
              <w:t>- แจ้งแหล่งเรียนรู้เพิ่มเติม</w:t>
            </w:r>
          </w:p>
          <w:p w14:paraId="5DAD70C6" w14:textId="55CA5912" w:rsidR="0015511C" w:rsidRPr="001B6BE5" w:rsidRDefault="0015511C" w:rsidP="0015511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แจ้งการทำแบบทดสอบหลังเรียน</w:t>
            </w:r>
          </w:p>
        </w:tc>
        <w:tc>
          <w:tcPr>
            <w:tcW w:w="1710" w:type="dxa"/>
          </w:tcPr>
          <w:p w14:paraId="4EC7E593" w14:textId="77777777" w:rsidR="0015511C" w:rsidRPr="001B6BE5" w:rsidRDefault="0015511C" w:rsidP="0015511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lastRenderedPageBreak/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การทดสอบหลังเรียน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(post-test)</w:t>
            </w:r>
          </w:p>
          <w:p w14:paraId="65BF10AA" w14:textId="77777777" w:rsidR="0015511C" w:rsidRPr="001B6BE5" w:rsidRDefault="0015511C" w:rsidP="0015511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การสอบกลางภาค</w:t>
            </w:r>
          </w:p>
          <w:p w14:paraId="61CC5310" w14:textId="77777777" w:rsidR="0015511C" w:rsidRPr="001B6BE5" w:rsidRDefault="0015511C" w:rsidP="0015511C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900" w:type="dxa"/>
          </w:tcPr>
          <w:p w14:paraId="769B85AB" w14:textId="63AE7B85" w:rsidR="0015511C" w:rsidRPr="001B6BE5" w:rsidRDefault="0015511C" w:rsidP="0015511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lastRenderedPageBreak/>
              <w:t>4</w:t>
            </w:r>
          </w:p>
        </w:tc>
        <w:tc>
          <w:tcPr>
            <w:tcW w:w="1620" w:type="dxa"/>
          </w:tcPr>
          <w:p w14:paraId="4763F0CC" w14:textId="0FCCF5DA" w:rsidR="0015511C" w:rsidRPr="001B6BE5" w:rsidRDefault="0015511C" w:rsidP="0015511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</w:rPr>
              <w:t>≥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45%</w:t>
            </w:r>
          </w:p>
        </w:tc>
        <w:tc>
          <w:tcPr>
            <w:tcW w:w="1440" w:type="dxa"/>
          </w:tcPr>
          <w:p w14:paraId="6019AFBA" w14:textId="47C26B3F" w:rsidR="0015511C" w:rsidRPr="001B6BE5" w:rsidRDefault="0015511C" w:rsidP="0015511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ผศ.พญ.วิยะดา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ปัญจรัก</w:t>
            </w:r>
          </w:p>
        </w:tc>
      </w:tr>
      <w:tr w:rsidR="001B6BE5" w:rsidRPr="001B6BE5" w14:paraId="3C0FD3C0" w14:textId="77777777" w:rsidTr="004C5A9B">
        <w:trPr>
          <w:trHeight w:val="3730"/>
        </w:trPr>
        <w:tc>
          <w:tcPr>
            <w:tcW w:w="1530" w:type="dxa"/>
          </w:tcPr>
          <w:p w14:paraId="0957A8DD" w14:textId="47C6157C" w:rsidR="00C04A57" w:rsidRPr="001B6BE5" w:rsidRDefault="00C04A57" w:rsidP="00C04A57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>6</w:t>
            </w:r>
          </w:p>
          <w:p w14:paraId="088B92D4" w14:textId="02F5E96D" w:rsidR="00C04A57" w:rsidRPr="001B6BE5" w:rsidRDefault="00C04A57" w:rsidP="00C04A57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(2 ชม.)</w:t>
            </w:r>
          </w:p>
        </w:tc>
        <w:tc>
          <w:tcPr>
            <w:tcW w:w="1620" w:type="dxa"/>
          </w:tcPr>
          <w:p w14:paraId="6D8C9406" w14:textId="2F08A47C" w:rsidR="00C04A57" w:rsidRPr="001B6BE5" w:rsidRDefault="00C04A57" w:rsidP="00C04A5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LAB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: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The special sense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[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VDO] (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ระบบสัมผัสพิเศษ) </w:t>
            </w:r>
          </w:p>
        </w:tc>
        <w:tc>
          <w:tcPr>
            <w:tcW w:w="3690" w:type="dxa"/>
          </w:tcPr>
          <w:p w14:paraId="799AF121" w14:textId="77777777" w:rsidR="00C04A57" w:rsidRPr="001B6BE5" w:rsidRDefault="00C04A57" w:rsidP="00C04A5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1. อธิบายความสัมพันธ์ระหว่างการทำงานของลูกตาและสมองรวมถึงการแปลผลของภาพ</w:t>
            </w:r>
          </w:p>
          <w:p w14:paraId="482165CA" w14:textId="77777777" w:rsidR="00C04A57" w:rsidRPr="001B6BE5" w:rsidRDefault="00C04A57" w:rsidP="00C04A5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2.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อธิบายวิธีทดสอบการเกิดปฏิกิริยาทางไฟฟ้าของจอประสาทตา</w:t>
            </w:r>
          </w:p>
          <w:p w14:paraId="444AD850" w14:textId="77777777" w:rsidR="00C04A57" w:rsidRPr="001B6BE5" w:rsidRDefault="00C04A57" w:rsidP="00C04A5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3. อธิบายถึงกลไกการมองภาพต่อเนื่องทำให้เกิดการเคลื่อนไหวของภาพ</w:t>
            </w:r>
          </w:p>
          <w:p w14:paraId="06595E6A" w14:textId="77777777" w:rsidR="00C04A57" w:rsidRPr="001B6BE5" w:rsidRDefault="00C04A57" w:rsidP="00C04A5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4. อธิบายกลไกในการทำงานของเลนส์ขณะมองวัตถุที่อยู่ใกล้/ไกล</w:t>
            </w:r>
          </w:p>
          <w:p w14:paraId="2D87CAD2" w14:textId="77777777" w:rsidR="00C04A57" w:rsidRPr="001B6BE5" w:rsidRDefault="00C04A57" w:rsidP="00C04A5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5. อธิบายการตอบสนองของรูม่านตาต่อแสง</w:t>
            </w:r>
          </w:p>
          <w:p w14:paraId="4D7CAA9D" w14:textId="77777777" w:rsidR="00C04A57" w:rsidRPr="001B6BE5" w:rsidRDefault="00C04A57" w:rsidP="00C04A5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6. เปรียบเทียบกลไกการทำงานของส่วนต่างๆ ของลูกตาเทียบกับกล้องถ่ายรูป</w:t>
            </w:r>
          </w:p>
          <w:p w14:paraId="42AA1816" w14:textId="77777777" w:rsidR="00C04A57" w:rsidRPr="001B6BE5" w:rsidRDefault="00C04A57" w:rsidP="00C04A5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7. อธิบายกลไกการทำงานของโครงสร้างของหูส่วนต่างๆ</w:t>
            </w:r>
          </w:p>
          <w:p w14:paraId="126ACFAC" w14:textId="77777777" w:rsidR="00C04A57" w:rsidRPr="001B6BE5" w:rsidRDefault="00C04A57" w:rsidP="00C04A5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8. บอกทางเดินประสาทของหูและกลไกการได้ยิน</w:t>
            </w:r>
          </w:p>
          <w:p w14:paraId="45178F2F" w14:textId="26ADBE7F" w:rsidR="00C04A57" w:rsidRPr="001B6BE5" w:rsidRDefault="00C04A57" w:rsidP="00C04A5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9. อธิบายการทำงานของ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vestibular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system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ต่อการทรงตัว</w:t>
            </w:r>
          </w:p>
        </w:tc>
        <w:tc>
          <w:tcPr>
            <w:tcW w:w="2970" w:type="dxa"/>
          </w:tcPr>
          <w:p w14:paraId="7271CCC6" w14:textId="77777777" w:rsidR="00C04A57" w:rsidRPr="001B6BE5" w:rsidRDefault="00C04A57" w:rsidP="00C04A57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แจ้งวัตถุประสงค์การเรียนรู้</w:t>
            </w:r>
          </w:p>
          <w:p w14:paraId="12C9C271" w14:textId="77777777" w:rsidR="00C04A57" w:rsidRPr="001B6BE5" w:rsidRDefault="00C04A57" w:rsidP="00C04A57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เปิดวีดิทัศน์และบรรยาย/อธิบายประกอบ</w:t>
            </w:r>
          </w:p>
          <w:p w14:paraId="61351BED" w14:textId="77777777" w:rsidR="00C04A57" w:rsidRPr="001B6BE5" w:rsidRDefault="00C04A57" w:rsidP="00C04A57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การซักถามข้อสงสัยในประเด็นต่างๆ</w:t>
            </w:r>
          </w:p>
          <w:p w14:paraId="4D7D39C0" w14:textId="77777777" w:rsidR="00C04A57" w:rsidRPr="001B6BE5" w:rsidRDefault="00C04A57" w:rsidP="00C04A57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สรุปความรู้ที่ได้และตอบคำถามท้ายชั่วโมงเรียน</w:t>
            </w:r>
          </w:p>
          <w:p w14:paraId="33DCD238" w14:textId="581D4EBE" w:rsidR="00C04A57" w:rsidRPr="001B6BE5" w:rsidRDefault="00C04A57" w:rsidP="00C04A57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แจ้งทำแบบทดสอบหลังเรียนโดยถือการเข้าทำแบบทดสอบเป็นการเซ็นชื่อเข้าเรียนไปพร้อมด้วย</w:t>
            </w:r>
          </w:p>
        </w:tc>
        <w:tc>
          <w:tcPr>
            <w:tcW w:w="1710" w:type="dxa"/>
          </w:tcPr>
          <w:p w14:paraId="7762C09D" w14:textId="77777777" w:rsidR="00C04A57" w:rsidRPr="001B6BE5" w:rsidRDefault="00C04A57" w:rsidP="00C04A5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การ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เช็คชื่อ</w:t>
            </w:r>
          </w:p>
          <w:p w14:paraId="22842EF6" w14:textId="77777777" w:rsidR="00C04A57" w:rsidRPr="001B6BE5" w:rsidRDefault="00C04A57" w:rsidP="00C04A5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อภิปราย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แ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ลกเปลี่ยนความคิดเห็น</w:t>
            </w:r>
          </w:p>
          <w:p w14:paraId="440A6ACF" w14:textId="77777777" w:rsidR="00C04A57" w:rsidRPr="001B6BE5" w:rsidRDefault="00C04A57" w:rsidP="00C04A5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หลัง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เรียน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(post-test)</w:t>
            </w:r>
          </w:p>
          <w:p w14:paraId="5EB06010" w14:textId="77777777" w:rsidR="00C04A57" w:rsidRPr="001B6BE5" w:rsidRDefault="00C04A57" w:rsidP="00C04A5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การสอบกลางภาค</w:t>
            </w:r>
          </w:p>
          <w:p w14:paraId="39798782" w14:textId="77777777" w:rsidR="00C04A57" w:rsidRPr="001B6BE5" w:rsidRDefault="00C04A57" w:rsidP="00C04A57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900" w:type="dxa"/>
          </w:tcPr>
          <w:p w14:paraId="065065EA" w14:textId="567DF709" w:rsidR="00C04A57" w:rsidRPr="001B6BE5" w:rsidRDefault="00C04A57" w:rsidP="00C04A5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1.</w:t>
            </w:r>
            <w:r w:rsidR="001B6BE5"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4</w:t>
            </w:r>
          </w:p>
        </w:tc>
        <w:tc>
          <w:tcPr>
            <w:tcW w:w="1620" w:type="dxa"/>
          </w:tcPr>
          <w:p w14:paraId="556273C2" w14:textId="10DB1803" w:rsidR="00C04A57" w:rsidRPr="001B6BE5" w:rsidRDefault="00DA1925" w:rsidP="00C04A5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</w:rPr>
              <w:t>≥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45%</w:t>
            </w:r>
          </w:p>
        </w:tc>
        <w:tc>
          <w:tcPr>
            <w:tcW w:w="1440" w:type="dxa"/>
          </w:tcPr>
          <w:p w14:paraId="3CFFCAB2" w14:textId="5C08E036" w:rsidR="00C04A57" w:rsidRPr="001B6BE5" w:rsidRDefault="00C04A57" w:rsidP="00C04A57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ผศ.พญ.วิยะดา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ปัญจรัก</w:t>
            </w:r>
          </w:p>
        </w:tc>
      </w:tr>
      <w:tr w:rsidR="001B6BE5" w:rsidRPr="001B6BE5" w14:paraId="1C5EED03" w14:textId="77777777" w:rsidTr="004C5A9B">
        <w:trPr>
          <w:trHeight w:val="850"/>
        </w:trPr>
        <w:tc>
          <w:tcPr>
            <w:tcW w:w="1530" w:type="dxa"/>
          </w:tcPr>
          <w:p w14:paraId="354CD12C" w14:textId="5701E650" w:rsidR="00E01263" w:rsidRPr="001B6BE5" w:rsidRDefault="00E01263" w:rsidP="00E0126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7</w:t>
            </w:r>
          </w:p>
          <w:p w14:paraId="5DBD5BB9" w14:textId="756436A8" w:rsidR="00E01263" w:rsidRPr="001B6BE5" w:rsidRDefault="00E01263" w:rsidP="00E01263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(1 ชม.)</w:t>
            </w:r>
          </w:p>
        </w:tc>
        <w:tc>
          <w:tcPr>
            <w:tcW w:w="1620" w:type="dxa"/>
          </w:tcPr>
          <w:p w14:paraId="6E174C21" w14:textId="22F1821C" w:rsidR="00E01263" w:rsidRPr="001B6BE5" w:rsidRDefault="00E01263" w:rsidP="00E0126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ระบบประสาท</w:t>
            </w:r>
            <w:r w:rsidR="002157A1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สั่งการ</w:t>
            </w:r>
          </w:p>
          <w:p w14:paraId="4474AE1C" w14:textId="5496D59F" w:rsidR="00E01263" w:rsidRPr="001B6BE5" w:rsidRDefault="00E01263" w:rsidP="00E0126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Motor system</w:t>
            </w:r>
          </w:p>
        </w:tc>
        <w:tc>
          <w:tcPr>
            <w:tcW w:w="3690" w:type="dxa"/>
          </w:tcPr>
          <w:p w14:paraId="40A94C4C" w14:textId="77777777" w:rsidR="00E01263" w:rsidRPr="001B6BE5" w:rsidRDefault="00E01263" w:rsidP="00E0126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1.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บอกหน้าที่และองค์ประกอบของระบบประสาทสั่งการ</w:t>
            </w:r>
          </w:p>
          <w:p w14:paraId="39E0CE6F" w14:textId="00D21444" w:rsidR="00E01263" w:rsidRPr="001B6BE5" w:rsidRDefault="00E01263" w:rsidP="00E0126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2.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อธิบายการควบคุมการท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ำ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งานของระบบประสาทสั่งการ</w:t>
            </w:r>
          </w:p>
          <w:p w14:paraId="005C5577" w14:textId="77777777" w:rsidR="00E01263" w:rsidRPr="001B6BE5" w:rsidRDefault="00E01263" w:rsidP="00E0126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3.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อธิบายกลไกการเคลื่อนไหว</w:t>
            </w:r>
          </w:p>
          <w:p w14:paraId="7147613D" w14:textId="77777777" w:rsidR="00E01263" w:rsidRPr="001B6BE5" w:rsidRDefault="00E01263" w:rsidP="00E0126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lastRenderedPageBreak/>
              <w:t xml:space="preserve">4.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อธิบายบทบาทโครงสร้างของระบบประสาทสั่งการต่อการควบคุมการเคลื่อนไหว</w:t>
            </w:r>
          </w:p>
          <w:p w14:paraId="4B484336" w14:textId="0384AC48" w:rsidR="00E01263" w:rsidRPr="001B6BE5" w:rsidRDefault="00E01263" w:rsidP="00E0126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5.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น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ำ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ความรู้ไปประยุกต์ใช้อธิบายความผิดปกติของระบบประสาทสั่งการ</w:t>
            </w:r>
          </w:p>
        </w:tc>
        <w:tc>
          <w:tcPr>
            <w:tcW w:w="2970" w:type="dxa"/>
          </w:tcPr>
          <w:p w14:paraId="1EBE30A9" w14:textId="77777777" w:rsidR="00E01263" w:rsidRPr="001B6BE5" w:rsidRDefault="00E01263" w:rsidP="00E01263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lastRenderedPageBreak/>
              <w:t>- แจ้งวัตถุประสงค์การเรียนรู้</w:t>
            </w:r>
          </w:p>
          <w:p w14:paraId="015D7347" w14:textId="77777777" w:rsidR="00E01263" w:rsidRPr="001B6BE5" w:rsidRDefault="00E01263" w:rsidP="00E01263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บรรยาย</w:t>
            </w:r>
          </w:p>
          <w:p w14:paraId="791C20E3" w14:textId="77777777" w:rsidR="00E01263" w:rsidRPr="001B6BE5" w:rsidRDefault="00E01263" w:rsidP="00E01263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การซักถามข้อสงสัยในชั้นเรียน</w:t>
            </w:r>
          </w:p>
          <w:p w14:paraId="4726AA37" w14:textId="77777777" w:rsidR="00E01263" w:rsidRPr="001B6BE5" w:rsidRDefault="00E01263" w:rsidP="00E01263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แจ้งแหล่งเรียนรู้เพิ่มเติม</w:t>
            </w:r>
          </w:p>
          <w:p w14:paraId="315CC7D7" w14:textId="77777777" w:rsidR="00E01263" w:rsidRPr="001B6BE5" w:rsidRDefault="00E01263" w:rsidP="00E01263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แจ้งการทำแบบทดสอบหลังเรียน</w:t>
            </w:r>
          </w:p>
          <w:p w14:paraId="2E473CB2" w14:textId="46E2F4EC" w:rsidR="00E01263" w:rsidRPr="001B6BE5" w:rsidRDefault="00E01263" w:rsidP="00E01263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710" w:type="dxa"/>
          </w:tcPr>
          <w:p w14:paraId="4F6B3E00" w14:textId="77777777" w:rsidR="00E01263" w:rsidRPr="001B6BE5" w:rsidRDefault="00E01263" w:rsidP="00E0126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การทดสอบหลังเรียน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(post-test)</w:t>
            </w:r>
          </w:p>
          <w:p w14:paraId="603656FF" w14:textId="77777777" w:rsidR="00E01263" w:rsidRPr="001B6BE5" w:rsidRDefault="00E01263" w:rsidP="00E0126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การสอบกลางภาค</w:t>
            </w:r>
          </w:p>
          <w:p w14:paraId="7DF0367A" w14:textId="77777777" w:rsidR="00E01263" w:rsidRPr="001B6BE5" w:rsidRDefault="00E01263" w:rsidP="00E01263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900" w:type="dxa"/>
          </w:tcPr>
          <w:p w14:paraId="0366E0E8" w14:textId="397AE618" w:rsidR="00E01263" w:rsidRPr="001B6BE5" w:rsidRDefault="001B6BE5" w:rsidP="00E0126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2</w:t>
            </w:r>
          </w:p>
        </w:tc>
        <w:tc>
          <w:tcPr>
            <w:tcW w:w="1620" w:type="dxa"/>
          </w:tcPr>
          <w:p w14:paraId="1CCEDE0E" w14:textId="0D84C8B0" w:rsidR="00E01263" w:rsidRPr="001B6BE5" w:rsidRDefault="00E01263" w:rsidP="00E0126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</w:rPr>
              <w:t>≥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4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5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%</w:t>
            </w:r>
          </w:p>
        </w:tc>
        <w:tc>
          <w:tcPr>
            <w:tcW w:w="1440" w:type="dxa"/>
          </w:tcPr>
          <w:p w14:paraId="47297449" w14:textId="571129A8" w:rsidR="00E01263" w:rsidRPr="001B6BE5" w:rsidRDefault="00E01263" w:rsidP="00E0126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อ.จุฑามาศ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คำสีแก้ว</w:t>
            </w:r>
          </w:p>
        </w:tc>
      </w:tr>
      <w:tr w:rsidR="001B6BE5" w:rsidRPr="001B6BE5" w14:paraId="5C286B74" w14:textId="77777777" w:rsidTr="00AB6B6C">
        <w:trPr>
          <w:trHeight w:val="175"/>
        </w:trPr>
        <w:tc>
          <w:tcPr>
            <w:tcW w:w="1530" w:type="dxa"/>
          </w:tcPr>
          <w:p w14:paraId="1ED0FA3F" w14:textId="77777777" w:rsidR="00AB6B6C" w:rsidRPr="001B6BE5" w:rsidRDefault="00AB6B6C" w:rsidP="00AB6B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7</w:t>
            </w:r>
          </w:p>
          <w:p w14:paraId="5EF532F7" w14:textId="521D06D9" w:rsidR="00AB6B6C" w:rsidRPr="001B6BE5" w:rsidRDefault="00AB6B6C" w:rsidP="00AB6B6C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(1 ชม.)</w:t>
            </w:r>
          </w:p>
        </w:tc>
        <w:tc>
          <w:tcPr>
            <w:tcW w:w="1620" w:type="dxa"/>
          </w:tcPr>
          <w:p w14:paraId="3E9C8301" w14:textId="77777777" w:rsidR="00AB6B6C" w:rsidRPr="001B6BE5" w:rsidRDefault="00AB6B6C" w:rsidP="00AB6B6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รีเฟล็กซ์ </w:t>
            </w:r>
          </w:p>
          <w:p w14:paraId="7FB123AA" w14:textId="155AA4D8" w:rsidR="00AB6B6C" w:rsidRPr="001B6BE5" w:rsidRDefault="00AB6B6C" w:rsidP="00AB6B6C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Reflexes</w:t>
            </w:r>
          </w:p>
        </w:tc>
        <w:tc>
          <w:tcPr>
            <w:tcW w:w="3690" w:type="dxa"/>
          </w:tcPr>
          <w:p w14:paraId="5172A006" w14:textId="77777777" w:rsidR="00AB6B6C" w:rsidRPr="001B6BE5" w:rsidRDefault="00AB6B6C" w:rsidP="00AB6B6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1. บอกคำจำกัดความของรีเฟล็กซ์และประโยชน์ของรีเฟล็กซ์ได้ </w:t>
            </w:r>
          </w:p>
          <w:p w14:paraId="3571F0CE" w14:textId="77777777" w:rsidR="00AB6B6C" w:rsidRPr="001B6BE5" w:rsidRDefault="00AB6B6C" w:rsidP="00AB6B6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2. อธิบายองค์ประกอบของวงรีเฟล็กซ์ และปฏิกิริยารีเฟล็กซ์ได้</w:t>
            </w:r>
          </w:p>
          <w:p w14:paraId="6F2FD484" w14:textId="77777777" w:rsidR="00AB6B6C" w:rsidRPr="001B6BE5" w:rsidRDefault="00AB6B6C" w:rsidP="00AB6B6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3. จำแนกชนิดและอธิบายการทำงานของรีเฟล็กซ์บางชนิดได้ </w:t>
            </w:r>
          </w:p>
          <w:p w14:paraId="18F8C950" w14:textId="77777777" w:rsidR="00AB6B6C" w:rsidRPr="001B6BE5" w:rsidRDefault="00AB6B6C" w:rsidP="00AB6B6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4. บอกชนิดความผิดปกติของรีเฟล็กซ์เชิงคลินิกสัมพันธ์ได้พอสังเขป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และ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อธิบายภาวะช็อคเหตุไขสันหลัง (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spinal shock)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ได้ </w:t>
            </w:r>
          </w:p>
          <w:p w14:paraId="49B22D37" w14:textId="1B4FB132" w:rsidR="00AB6B6C" w:rsidRPr="001B6BE5" w:rsidRDefault="00AB6B6C" w:rsidP="00AB6B6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5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. นำความรู้ไปใช้ในการตรวจปฏิกิริยารีเฟล็กซ์ที่จำเป็นทางคลินิกได้</w:t>
            </w:r>
          </w:p>
        </w:tc>
        <w:tc>
          <w:tcPr>
            <w:tcW w:w="2970" w:type="dxa"/>
          </w:tcPr>
          <w:p w14:paraId="5B4D884E" w14:textId="77777777" w:rsidR="00AB6B6C" w:rsidRPr="001B6BE5" w:rsidRDefault="00AB6B6C" w:rsidP="00AB6B6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แจ้งวัตถุประสงค์การเรียนรู้</w:t>
            </w:r>
          </w:p>
          <w:p w14:paraId="4872FA91" w14:textId="77777777" w:rsidR="00AB6B6C" w:rsidRPr="001B6BE5" w:rsidRDefault="00AB6B6C" w:rsidP="00AB6B6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บรรยาย</w:t>
            </w:r>
          </w:p>
          <w:p w14:paraId="7E036B88" w14:textId="77777777" w:rsidR="00AB6B6C" w:rsidRPr="001B6BE5" w:rsidRDefault="00AB6B6C" w:rsidP="00AB6B6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การซักถามข้อสงสัยในชั้นเรียน</w:t>
            </w:r>
          </w:p>
          <w:p w14:paraId="64413EF5" w14:textId="77777777" w:rsidR="00AB6B6C" w:rsidRPr="001B6BE5" w:rsidRDefault="00AB6B6C" w:rsidP="00AB6B6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แจ้งแหล่งเรียนรู้เพิ่มเติม</w:t>
            </w:r>
          </w:p>
          <w:p w14:paraId="36193544" w14:textId="77777777" w:rsidR="00AB6B6C" w:rsidRPr="001B6BE5" w:rsidRDefault="00AB6B6C" w:rsidP="00AB6B6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แจ้งการทำแบบทดสอบหลังเรียน</w:t>
            </w:r>
          </w:p>
          <w:p w14:paraId="537D6594" w14:textId="001D39A3" w:rsidR="00AB6B6C" w:rsidRPr="001B6BE5" w:rsidRDefault="00AB6B6C" w:rsidP="00AB6B6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แจ้งผู้เรียนศึกษาคู่มือ “ปฏิบัติการ</w:t>
            </w:r>
            <w:r w:rsidRPr="001B6BE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การตรวจประเมินรีเฟล็กซ์</w:t>
            </w: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” และ ศึกษาวีดิทัศน์ประกอบการท</w:t>
            </w:r>
            <w:r w:rsidRPr="001B6BE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ำ</w:t>
            </w: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ปฏิบัติการมาล่วงหน้า ก่อนเข้าเรียนในชั่วโมงปฏิบัติการจริง</w:t>
            </w:r>
          </w:p>
        </w:tc>
        <w:tc>
          <w:tcPr>
            <w:tcW w:w="1710" w:type="dxa"/>
          </w:tcPr>
          <w:p w14:paraId="7C38E413" w14:textId="77777777" w:rsidR="00AB6B6C" w:rsidRPr="001B6BE5" w:rsidRDefault="00AB6B6C" w:rsidP="00AB6B6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การทดสอบหลังเรียน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(post-test)</w:t>
            </w:r>
          </w:p>
          <w:p w14:paraId="2D92A025" w14:textId="77777777" w:rsidR="00AB6B6C" w:rsidRPr="001B6BE5" w:rsidRDefault="00AB6B6C" w:rsidP="00AB6B6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การสอบกลางภาค</w:t>
            </w:r>
          </w:p>
          <w:p w14:paraId="0CAECD5D" w14:textId="77777777" w:rsidR="00AB6B6C" w:rsidRPr="001B6BE5" w:rsidRDefault="00AB6B6C" w:rsidP="00AB6B6C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900" w:type="dxa"/>
          </w:tcPr>
          <w:p w14:paraId="29092029" w14:textId="3AD9E7AF" w:rsidR="00AB6B6C" w:rsidRPr="001B6BE5" w:rsidRDefault="001B6BE5" w:rsidP="00AB6B6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2</w:t>
            </w:r>
          </w:p>
        </w:tc>
        <w:tc>
          <w:tcPr>
            <w:tcW w:w="1620" w:type="dxa"/>
          </w:tcPr>
          <w:p w14:paraId="5E238149" w14:textId="6D167B3D" w:rsidR="00AB6B6C" w:rsidRPr="001B6BE5" w:rsidRDefault="00AB6B6C" w:rsidP="00AB6B6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</w:rPr>
              <w:t>≥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4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5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%</w:t>
            </w:r>
          </w:p>
        </w:tc>
        <w:tc>
          <w:tcPr>
            <w:tcW w:w="1440" w:type="dxa"/>
          </w:tcPr>
          <w:p w14:paraId="1323B6CC" w14:textId="1282BE29" w:rsidR="00AB6B6C" w:rsidRPr="001B6BE5" w:rsidRDefault="00AB6B6C" w:rsidP="00AB6B6C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อ.จุฑามาศ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คำสีแก้ว</w:t>
            </w:r>
          </w:p>
        </w:tc>
      </w:tr>
      <w:tr w:rsidR="001B6BE5" w:rsidRPr="001B6BE5" w14:paraId="78029579" w14:textId="77777777" w:rsidTr="004C5A9B">
        <w:trPr>
          <w:trHeight w:val="760"/>
        </w:trPr>
        <w:tc>
          <w:tcPr>
            <w:tcW w:w="1530" w:type="dxa"/>
          </w:tcPr>
          <w:p w14:paraId="38F78C3A" w14:textId="011AA563" w:rsidR="00AB6B6C" w:rsidRPr="001B6BE5" w:rsidRDefault="00AB6B6C" w:rsidP="00AB6B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7</w:t>
            </w:r>
          </w:p>
          <w:p w14:paraId="757AD975" w14:textId="65F22FA8" w:rsidR="00AB6B6C" w:rsidRPr="001B6BE5" w:rsidRDefault="00AB6B6C" w:rsidP="00AB6B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(1 ชม.)</w:t>
            </w:r>
          </w:p>
        </w:tc>
        <w:tc>
          <w:tcPr>
            <w:tcW w:w="1620" w:type="dxa"/>
          </w:tcPr>
          <w:p w14:paraId="206A9C3C" w14:textId="77777777" w:rsidR="006A5CA2" w:rsidRPr="001B6BE5" w:rsidRDefault="006A5CA2" w:rsidP="006A5CA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ระบบประสาทชั้นสูง</w:t>
            </w:r>
          </w:p>
          <w:p w14:paraId="04F54476" w14:textId="34F85FF9" w:rsidR="00AB6B6C" w:rsidRPr="001B6BE5" w:rsidRDefault="006A5CA2" w:rsidP="006A5CA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Higher brain function</w:t>
            </w:r>
          </w:p>
        </w:tc>
        <w:tc>
          <w:tcPr>
            <w:tcW w:w="3690" w:type="dxa"/>
          </w:tcPr>
          <w:p w14:paraId="45CB8CBE" w14:textId="77777777" w:rsidR="006A5CA2" w:rsidRPr="001B6BE5" w:rsidRDefault="006A5CA2" w:rsidP="006A5CA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1. อธิบายบทบาทของ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sensory inputs, reticular formation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และ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cerebral cortex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ในการควบคุมความมีสติ และการตื่นตัว</w:t>
            </w:r>
          </w:p>
          <w:p w14:paraId="6CEB9FC1" w14:textId="77777777" w:rsidR="006A5CA2" w:rsidRPr="001B6BE5" w:rsidRDefault="006A5CA2" w:rsidP="006A5CA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2. บอกปัจจัยต่างๆ ที่มีผลต่อความมีสติ และการตื่นตัว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</w:p>
          <w:p w14:paraId="4BC3DE0C" w14:textId="18A429FD" w:rsidR="006A5CA2" w:rsidRPr="001B6BE5" w:rsidRDefault="006A5CA2" w:rsidP="006A5CA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3. อธิบายภาวะปกติและกลไกการควบคุมการนอนหลับโดยไม่มีฝันและมีฝันร่วมด้วย</w:t>
            </w:r>
          </w:p>
          <w:p w14:paraId="342A4EF9" w14:textId="77777777" w:rsidR="006A5CA2" w:rsidRPr="001B6BE5" w:rsidRDefault="006A5CA2" w:rsidP="006A5CA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4. บอกความผิดปกติของการนอนหลับ</w:t>
            </w:r>
          </w:p>
          <w:p w14:paraId="56246D6A" w14:textId="4F3A1F33" w:rsidR="006A5CA2" w:rsidRPr="001B6BE5" w:rsidRDefault="006A5CA2" w:rsidP="006A5CA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lastRenderedPageBreak/>
              <w:t>5. บอกคำจำกัดความ ชนิดของการจำ และการเรียนรู้</w:t>
            </w:r>
          </w:p>
          <w:p w14:paraId="4E8655DF" w14:textId="39FFADBF" w:rsidR="006A5CA2" w:rsidRPr="001B6BE5" w:rsidRDefault="006A5CA2" w:rsidP="006A5CA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6. อธิบายวงจรประสาทเกี่ยวกับการจำและการเรียนรู้</w:t>
            </w:r>
          </w:p>
          <w:p w14:paraId="50500628" w14:textId="7D21D471" w:rsidR="00AB6B6C" w:rsidRPr="001B6BE5" w:rsidRDefault="006A5CA2" w:rsidP="006A5CA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7. บอกผลของความผิดปกติของสมองส่วนที่มีผลต่อการจำและการเรียนรู้</w:t>
            </w:r>
          </w:p>
        </w:tc>
        <w:tc>
          <w:tcPr>
            <w:tcW w:w="2970" w:type="dxa"/>
          </w:tcPr>
          <w:p w14:paraId="03CA6DF6" w14:textId="77777777" w:rsidR="00AB6B6C" w:rsidRPr="001B6BE5" w:rsidRDefault="00AB6B6C" w:rsidP="00AB6B6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lastRenderedPageBreak/>
              <w:t>- แจ้งวัตถุประสงค์การเรียนรู้</w:t>
            </w:r>
          </w:p>
          <w:p w14:paraId="07E926B4" w14:textId="77777777" w:rsidR="00AB6B6C" w:rsidRPr="001B6BE5" w:rsidRDefault="00AB6B6C" w:rsidP="00AB6B6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บรรยาย</w:t>
            </w:r>
          </w:p>
          <w:p w14:paraId="167E7192" w14:textId="77777777" w:rsidR="00AB6B6C" w:rsidRPr="001B6BE5" w:rsidRDefault="00AB6B6C" w:rsidP="00AB6B6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การซักถามข้อสงสัยในชั้นเรียน</w:t>
            </w:r>
          </w:p>
          <w:p w14:paraId="0BD79C60" w14:textId="77777777" w:rsidR="00AB6B6C" w:rsidRPr="001B6BE5" w:rsidRDefault="00AB6B6C" w:rsidP="00AB6B6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แจ้งแหล่งเรียนรู้เพิ่มเติม</w:t>
            </w:r>
          </w:p>
          <w:p w14:paraId="6996D382" w14:textId="51E085BD" w:rsidR="00AB6B6C" w:rsidRPr="001B6BE5" w:rsidRDefault="00AB6B6C" w:rsidP="00AB6B6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แจ้งการทำแบบทดสอบหลังเรียน</w:t>
            </w:r>
          </w:p>
          <w:p w14:paraId="29091B94" w14:textId="77777777" w:rsidR="00AB6B6C" w:rsidRPr="001B6BE5" w:rsidRDefault="00AB6B6C" w:rsidP="00AB6B6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710" w:type="dxa"/>
          </w:tcPr>
          <w:p w14:paraId="096715CC" w14:textId="77777777" w:rsidR="00AB6B6C" w:rsidRPr="001B6BE5" w:rsidRDefault="00AB6B6C" w:rsidP="00AB6B6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การทดสอบหลังเรียน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(post-test)</w:t>
            </w:r>
          </w:p>
          <w:p w14:paraId="52BBD7C0" w14:textId="77777777" w:rsidR="00AB6B6C" w:rsidRPr="001B6BE5" w:rsidRDefault="00AB6B6C" w:rsidP="00AB6B6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การสอบกลางภาค</w:t>
            </w:r>
          </w:p>
          <w:p w14:paraId="5D73B795" w14:textId="77777777" w:rsidR="00AB6B6C" w:rsidRPr="001B6BE5" w:rsidRDefault="00AB6B6C" w:rsidP="00AB6B6C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900" w:type="dxa"/>
          </w:tcPr>
          <w:p w14:paraId="3B56BF86" w14:textId="2FC83C74" w:rsidR="00AB6B6C" w:rsidRPr="001B6BE5" w:rsidRDefault="00AB6B6C" w:rsidP="00AB6B6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1620" w:type="dxa"/>
          </w:tcPr>
          <w:p w14:paraId="09FE3CD8" w14:textId="54D57CE2" w:rsidR="00AB6B6C" w:rsidRPr="001B6BE5" w:rsidRDefault="00AB6B6C" w:rsidP="00AB6B6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</w:rPr>
              <w:t>≥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45%</w:t>
            </w:r>
          </w:p>
        </w:tc>
        <w:tc>
          <w:tcPr>
            <w:tcW w:w="1440" w:type="dxa"/>
          </w:tcPr>
          <w:p w14:paraId="7970D0AE" w14:textId="6AE4589F" w:rsidR="00AB6B6C" w:rsidRPr="001B6BE5" w:rsidRDefault="00AB6B6C" w:rsidP="00AB6B6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ผศ.สุภาพร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มัชฌิมะปุระ</w:t>
            </w:r>
          </w:p>
        </w:tc>
      </w:tr>
      <w:tr w:rsidR="001B6BE5" w:rsidRPr="001B6BE5" w14:paraId="4620F503" w14:textId="77777777" w:rsidTr="004C5A9B">
        <w:trPr>
          <w:trHeight w:val="5206"/>
        </w:trPr>
        <w:tc>
          <w:tcPr>
            <w:tcW w:w="1530" w:type="dxa"/>
          </w:tcPr>
          <w:p w14:paraId="5B3170FE" w14:textId="5529B2DC" w:rsidR="00AB6B6C" w:rsidRPr="001B6BE5" w:rsidRDefault="00B252E7" w:rsidP="00AB6B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8</w:t>
            </w:r>
          </w:p>
          <w:p w14:paraId="3E3E3EAB" w14:textId="06D60503" w:rsidR="00AB6B6C" w:rsidRPr="001B6BE5" w:rsidRDefault="00AB6B6C" w:rsidP="00AB6B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(3 ชม.)</w:t>
            </w:r>
          </w:p>
        </w:tc>
        <w:tc>
          <w:tcPr>
            <w:tcW w:w="1620" w:type="dxa"/>
          </w:tcPr>
          <w:p w14:paraId="74F6F791" w14:textId="4F8B933F" w:rsidR="00AB6B6C" w:rsidRPr="001B6BE5" w:rsidRDefault="00AB6B6C" w:rsidP="00AB6B6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LAB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: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Reflexes in man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การตรวจสอบปฏิกิริยารีเฟล็กซ์)</w:t>
            </w:r>
          </w:p>
        </w:tc>
        <w:tc>
          <w:tcPr>
            <w:tcW w:w="3690" w:type="dxa"/>
          </w:tcPr>
          <w:p w14:paraId="412EF37A" w14:textId="484FD612" w:rsidR="00AB6B6C" w:rsidRPr="001B6BE5" w:rsidRDefault="00AB6B6C" w:rsidP="00AB6B6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1.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แสดงการ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ตรวจปฏิกิริยารีเฟล็กซ์ที่จำเป็นบางรีเฟล็กซ์ในทางคลินิกได้ถูกวิธี</w:t>
            </w:r>
          </w:p>
          <w:p w14:paraId="3A8F4619" w14:textId="39D44A9B" w:rsidR="00AB6B6C" w:rsidRPr="001B6BE5" w:rsidRDefault="00AB6B6C" w:rsidP="00AB6B6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2. อธิบายปฏิกิริยาตอบสนองตามปกติของรีเฟล็กซ์ต่างๆ</w:t>
            </w:r>
          </w:p>
          <w:p w14:paraId="25810CEB" w14:textId="77777777" w:rsidR="00AB6B6C" w:rsidRPr="001B6BE5" w:rsidRDefault="00AB6B6C" w:rsidP="00AB6B6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3. อธิบายวงรีเฟล็กซ์ต่างๆ ที่สำคัญ</w:t>
            </w:r>
          </w:p>
          <w:p w14:paraId="26DDDE58" w14:textId="79325E4D" w:rsidR="00AB6B6C" w:rsidRPr="001B6BE5" w:rsidRDefault="00AB6B6C" w:rsidP="00AB6B6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(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อาจารย์หัวหน้าแลป: อ.</w:t>
            </w:r>
            <w:r w:rsidR="007760B1"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จุฑามาศ คำสีแก้ว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)</w:t>
            </w:r>
          </w:p>
          <w:p w14:paraId="42BA5943" w14:textId="77777777" w:rsidR="007760B1" w:rsidRPr="001B6BE5" w:rsidRDefault="007760B1" w:rsidP="00AB6B6C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41846086" w14:textId="16FA9262" w:rsidR="007760B1" w:rsidRPr="001B6BE5" w:rsidRDefault="007760B1" w:rsidP="00AB6B6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หมายเหตุ: ได้มีการแจ้งผู้เรียนในชั่วโมงเรียน “ปฏิกิริยารีเฟล็กซ์” เพื่ออ่านคู่มือปฏิบัติการที่ 4 และศึกษาวีดิทัศน์ประกอบการทาปฏิบัติการมาล่วงหน้า</w:t>
            </w:r>
          </w:p>
        </w:tc>
        <w:tc>
          <w:tcPr>
            <w:tcW w:w="2970" w:type="dxa"/>
          </w:tcPr>
          <w:p w14:paraId="58D2007C" w14:textId="654FAE4F" w:rsidR="00AB6B6C" w:rsidRPr="001B6BE5" w:rsidRDefault="00AB6B6C" w:rsidP="00AB6B6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แจ้งผู้เรียนเซ็นชื่อเข้าเรียนตามแฟ้มประจำกลุ่ม</w:t>
            </w:r>
          </w:p>
          <w:p w14:paraId="0B697EED" w14:textId="77777777" w:rsidR="00AB6B6C" w:rsidRPr="001B6BE5" w:rsidRDefault="00AB6B6C" w:rsidP="00AB6B6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แจ้งวัตถุประสงค์การเรียนรู้</w:t>
            </w:r>
          </w:p>
          <w:p w14:paraId="7BB3B8B4" w14:textId="6BEF2EBA" w:rsidR="00AB6B6C" w:rsidRPr="001B6BE5" w:rsidRDefault="00AB6B6C" w:rsidP="00AB6B6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แจ้งทำแบบทดสอบก่อนเรียน</w:t>
            </w:r>
          </w:p>
          <w:p w14:paraId="7D593422" w14:textId="518F07A7" w:rsidR="00AB6B6C" w:rsidRPr="001B6BE5" w:rsidRDefault="00AB6B6C" w:rsidP="00AB6B6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การบรรยายและแนะนำแนวทางการทำปฏิบัติการ</w:t>
            </w:r>
          </w:p>
          <w:p w14:paraId="330BC166" w14:textId="772576F8" w:rsidR="00AB6B6C" w:rsidRPr="001B6BE5" w:rsidRDefault="00AB6B6C" w:rsidP="00AB6B6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สาธิตวิธีการทำปฏิบัติการโดยอาจารย์ประจำกลุ่ม</w:t>
            </w:r>
          </w:p>
          <w:p w14:paraId="64935578" w14:textId="2AA8394B" w:rsidR="00AB6B6C" w:rsidRPr="001B6BE5" w:rsidRDefault="00AB6B6C" w:rsidP="00AB6B6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ผู้เรียนทำปฏิบัติการโดยมีอาจารย์ประจากลุ่มและเจ้าหน้าที่ปฏิบัติการคอยให้คำแนะนำ</w:t>
            </w:r>
          </w:p>
          <w:p w14:paraId="0342D54F" w14:textId="77777777" w:rsidR="00AB6B6C" w:rsidRPr="001B6BE5" w:rsidRDefault="00AB6B6C" w:rsidP="00AB6B6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สรุปผลการปฏิบัติการ</w:t>
            </w:r>
          </w:p>
          <w:p w14:paraId="0E77CF6C" w14:textId="12AAB41C" w:rsidR="00AB6B6C" w:rsidRPr="001B6BE5" w:rsidRDefault="00AB6B6C" w:rsidP="00AB6B6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อภิปรายผลการปฏิบัติการร่วมกันและตอบคำถามท้ายปฏิบัติการ</w:t>
            </w:r>
          </w:p>
        </w:tc>
        <w:tc>
          <w:tcPr>
            <w:tcW w:w="1710" w:type="dxa"/>
          </w:tcPr>
          <w:p w14:paraId="3CBE2451" w14:textId="77777777" w:rsidR="00AB6B6C" w:rsidRPr="001B6BE5" w:rsidRDefault="00AB6B6C" w:rsidP="00AB6B6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การ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เช็คชื่อ</w:t>
            </w:r>
          </w:p>
          <w:p w14:paraId="65841695" w14:textId="77777777" w:rsidR="00AB6B6C" w:rsidRPr="001B6BE5" w:rsidRDefault="00AB6B6C" w:rsidP="00AB6B6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ก่อน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เรียน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(pre-test)</w:t>
            </w:r>
          </w:p>
          <w:p w14:paraId="71C05E7E" w14:textId="7F93AD64" w:rsidR="00AB6B6C" w:rsidRPr="001B6BE5" w:rsidRDefault="00AB6B6C" w:rsidP="00AB6B6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การสังเกต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พ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ฤติกรรม</w:t>
            </w:r>
          </w:p>
          <w:p w14:paraId="7BF5EC06" w14:textId="77777777" w:rsidR="00AB6B6C" w:rsidRPr="001B6BE5" w:rsidRDefault="00AB6B6C" w:rsidP="00AB6B6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อภิปราย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แ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ลกเปลี่ยนความคิดเห็น</w:t>
            </w:r>
          </w:p>
          <w:p w14:paraId="17634632" w14:textId="77777777" w:rsidR="00AB6B6C" w:rsidRPr="001B6BE5" w:rsidRDefault="00AB6B6C" w:rsidP="00AB6B6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การสอบกลางภาค</w:t>
            </w:r>
          </w:p>
          <w:p w14:paraId="255D1470" w14:textId="77777777" w:rsidR="00AB6B6C" w:rsidRPr="001B6BE5" w:rsidRDefault="00AB6B6C" w:rsidP="00AB6B6C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900" w:type="dxa"/>
          </w:tcPr>
          <w:p w14:paraId="7EE5DAFC" w14:textId="2AF312EF" w:rsidR="00AB6B6C" w:rsidRPr="001B6BE5" w:rsidRDefault="00AB6B6C" w:rsidP="00AB6B6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1.</w:t>
            </w:r>
            <w:r w:rsidR="001B6BE5"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76</w:t>
            </w:r>
          </w:p>
        </w:tc>
        <w:tc>
          <w:tcPr>
            <w:tcW w:w="1620" w:type="dxa"/>
          </w:tcPr>
          <w:p w14:paraId="530EEEA1" w14:textId="13234C6D" w:rsidR="00AB6B6C" w:rsidRPr="001B6BE5" w:rsidRDefault="00DA1925" w:rsidP="00AB6B6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</w:rPr>
              <w:t>≥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45%</w:t>
            </w:r>
          </w:p>
        </w:tc>
        <w:tc>
          <w:tcPr>
            <w:tcW w:w="1440" w:type="dxa"/>
          </w:tcPr>
          <w:p w14:paraId="7EE584B4" w14:textId="7433E413" w:rsidR="00AB6B6C" w:rsidRPr="001B6BE5" w:rsidRDefault="00AB6B6C" w:rsidP="00AB6B6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อ.</w:t>
            </w:r>
            <w:r w:rsidR="007760B1"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จุฑามาศ </w:t>
            </w:r>
            <w:r w:rsidR="007760B1" w:rsidRPr="001B6BE5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="007760B1"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คำสีแก้ว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และคณาจารย์</w:t>
            </w:r>
          </w:p>
        </w:tc>
      </w:tr>
      <w:tr w:rsidR="001B6BE5" w:rsidRPr="001B6BE5" w14:paraId="3377E2FC" w14:textId="77777777" w:rsidTr="004C5A9B">
        <w:tc>
          <w:tcPr>
            <w:tcW w:w="1530" w:type="dxa"/>
          </w:tcPr>
          <w:p w14:paraId="7E78413F" w14:textId="1C0E99D8" w:rsidR="00AB6B6C" w:rsidRPr="001B6BE5" w:rsidRDefault="007978F8" w:rsidP="00AB6B6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8</w:t>
            </w:r>
          </w:p>
          <w:p w14:paraId="2C8B8C29" w14:textId="0AC51E62" w:rsidR="00AB6B6C" w:rsidRPr="001B6BE5" w:rsidRDefault="00AB6B6C" w:rsidP="00AB6B6C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(2 ชม.)</w:t>
            </w:r>
          </w:p>
        </w:tc>
        <w:tc>
          <w:tcPr>
            <w:tcW w:w="1620" w:type="dxa"/>
          </w:tcPr>
          <w:p w14:paraId="3C7B86DD" w14:textId="77777777" w:rsidR="007978F8" w:rsidRPr="001B6BE5" w:rsidRDefault="007978F8" w:rsidP="00AB6B6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ระบบไหลเวียนโลหิต</w:t>
            </w:r>
          </w:p>
          <w:p w14:paraId="008CBC9E" w14:textId="3BAB7A31" w:rsidR="00AB6B6C" w:rsidRPr="001B6BE5" w:rsidRDefault="00AB6B6C" w:rsidP="00AB6B6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lastRenderedPageBreak/>
              <w:t>Cardiovascular system (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1-</w:t>
            </w:r>
            <w:r w:rsidR="007978F8" w:rsidRPr="001B6BE5">
              <w:rPr>
                <w:rFonts w:ascii="TH SarabunPSK" w:hAnsi="TH SarabunPSK" w:cs="TH SarabunPSK"/>
                <w:sz w:val="28"/>
                <w:szCs w:val="28"/>
              </w:rPr>
              <w:t>3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)</w:t>
            </w:r>
          </w:p>
        </w:tc>
        <w:tc>
          <w:tcPr>
            <w:tcW w:w="3690" w:type="dxa"/>
          </w:tcPr>
          <w:p w14:paraId="00305767" w14:textId="6DBD482A" w:rsidR="00AB6B6C" w:rsidRPr="001B6BE5" w:rsidRDefault="00AB6B6C" w:rsidP="00AB6B6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lastRenderedPageBreak/>
              <w:t xml:space="preserve">1.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อธิบาย</w:t>
            </w:r>
            <w:r w:rsidR="007978F8"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คุณสมบัติทางไฟฟ้าของเซลล์หัวใจ คลื่นไฟฟ้าหัวใจและการวัดคลื่นไฟฟ้าหัวใจ</w:t>
            </w:r>
          </w:p>
          <w:p w14:paraId="34C5171E" w14:textId="77777777" w:rsidR="00AB6B6C" w:rsidRPr="001B6BE5" w:rsidRDefault="00AB6B6C" w:rsidP="007978F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lastRenderedPageBreak/>
              <w:t xml:space="preserve">2.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อธิบาย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การทำงานของหัวใจและ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cardiac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cycle</w:t>
            </w:r>
          </w:p>
          <w:p w14:paraId="36C91C84" w14:textId="552264A7" w:rsidR="007978F8" w:rsidRPr="001B6BE5" w:rsidRDefault="007978F8" w:rsidP="007978F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3.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อธิบาย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กลไกการไหลเวียนเลือด รวมถึงปัจจัยทางฟิสิกส์ที่มีอิทธิพลต่อการไหลของเลือด ความสัมพันธ์ระหว่างการไหลความดันและความต้านทานต่อการไหลของเลือดความดันเลือด และวิธีการวัดความดันเลือด</w:t>
            </w:r>
          </w:p>
          <w:p w14:paraId="0E92DDAE" w14:textId="096306E8" w:rsidR="007978F8" w:rsidRPr="001B6BE5" w:rsidRDefault="007978F8" w:rsidP="007978F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4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.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อธิบาย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กลไกการควบคุมการท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ำ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งานของระบบไหลเวียนเลือด</w:t>
            </w:r>
          </w:p>
          <w:p w14:paraId="322CA3F5" w14:textId="09B8C78A" w:rsidR="00CC5920" w:rsidRPr="001B6BE5" w:rsidRDefault="007978F8" w:rsidP="007978F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5.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อธิบาย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พยาธิสรีรวิทยาของภาวะช็อค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(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shock)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และภาวะเป็นลม</w:t>
            </w:r>
          </w:p>
        </w:tc>
        <w:tc>
          <w:tcPr>
            <w:tcW w:w="2970" w:type="dxa"/>
          </w:tcPr>
          <w:p w14:paraId="672AE515" w14:textId="77777777" w:rsidR="00AB6B6C" w:rsidRPr="001B6BE5" w:rsidRDefault="00AB6B6C" w:rsidP="00AB6B6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lastRenderedPageBreak/>
              <w:t>- แจ้งวัตถุประสงค์การเรียนรู้</w:t>
            </w:r>
          </w:p>
          <w:p w14:paraId="73A3321D" w14:textId="77777777" w:rsidR="00AB6B6C" w:rsidRPr="001B6BE5" w:rsidRDefault="00AB6B6C" w:rsidP="00AB6B6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บรรยาย</w:t>
            </w:r>
          </w:p>
          <w:p w14:paraId="56C67A6B" w14:textId="77777777" w:rsidR="00AB6B6C" w:rsidRPr="001B6BE5" w:rsidRDefault="00AB6B6C" w:rsidP="00AB6B6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การซักถามข้อสงสัยในชั้นเรียน</w:t>
            </w:r>
          </w:p>
          <w:p w14:paraId="17534CB1" w14:textId="77777777" w:rsidR="00AB6B6C" w:rsidRPr="001B6BE5" w:rsidRDefault="00AB6B6C" w:rsidP="00AB6B6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lastRenderedPageBreak/>
              <w:t>- แจ้งแหล่งเรียนรู้เพิ่มเติม</w:t>
            </w:r>
          </w:p>
          <w:p w14:paraId="759ACE6F" w14:textId="6814402F" w:rsidR="00AB6B6C" w:rsidRPr="001B6BE5" w:rsidRDefault="00AB6B6C" w:rsidP="00AB6B6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แจ้งการทำแบบทดสอบหลังเรียน</w:t>
            </w:r>
          </w:p>
        </w:tc>
        <w:tc>
          <w:tcPr>
            <w:tcW w:w="1710" w:type="dxa"/>
          </w:tcPr>
          <w:p w14:paraId="73FA5F47" w14:textId="77777777" w:rsidR="00AB6B6C" w:rsidRPr="001B6BE5" w:rsidRDefault="00AB6B6C" w:rsidP="00AB6B6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lastRenderedPageBreak/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การทดสอบหลังเรียน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(post-test)</w:t>
            </w:r>
          </w:p>
          <w:p w14:paraId="6726105D" w14:textId="1687C6E9" w:rsidR="00AB6B6C" w:rsidRPr="001B6BE5" w:rsidRDefault="00AB6B6C" w:rsidP="00AB6B6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การสอบ</w:t>
            </w:r>
            <w:r w:rsidR="00B252E7"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ปลาย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ภาค</w:t>
            </w:r>
          </w:p>
          <w:p w14:paraId="4EEE7B43" w14:textId="77777777" w:rsidR="00AB6B6C" w:rsidRPr="001B6BE5" w:rsidRDefault="00AB6B6C" w:rsidP="00AB6B6C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900" w:type="dxa"/>
          </w:tcPr>
          <w:p w14:paraId="2DFB9009" w14:textId="25E5D474" w:rsidR="00AB6B6C" w:rsidRPr="001B6BE5" w:rsidRDefault="001B6BE5" w:rsidP="00AB6B6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>6</w:t>
            </w:r>
          </w:p>
        </w:tc>
        <w:tc>
          <w:tcPr>
            <w:tcW w:w="1620" w:type="dxa"/>
          </w:tcPr>
          <w:p w14:paraId="26D162D1" w14:textId="0633685D" w:rsidR="00AB6B6C" w:rsidRPr="001B6BE5" w:rsidRDefault="00AB6B6C" w:rsidP="00AB6B6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</w:rPr>
              <w:t>≥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45%</w:t>
            </w:r>
          </w:p>
        </w:tc>
        <w:tc>
          <w:tcPr>
            <w:tcW w:w="1440" w:type="dxa"/>
          </w:tcPr>
          <w:p w14:paraId="49C8B295" w14:textId="500CBB06" w:rsidR="00AB6B6C" w:rsidRPr="001B6BE5" w:rsidRDefault="00CC5920" w:rsidP="00AB6B6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ศ.พวงรัตน์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ภักดีโชติ</w:t>
            </w:r>
          </w:p>
        </w:tc>
      </w:tr>
      <w:tr w:rsidR="001B6BE5" w:rsidRPr="001B6BE5" w14:paraId="27B72B6E" w14:textId="77777777" w:rsidTr="00C21A79">
        <w:tc>
          <w:tcPr>
            <w:tcW w:w="15480" w:type="dxa"/>
            <w:gridSpan w:val="8"/>
            <w:shd w:val="clear" w:color="auto" w:fill="F2F2F2" w:themeFill="background1" w:themeFillShade="F2"/>
          </w:tcPr>
          <w:p w14:paraId="743B72FC" w14:textId="7735DFD1" w:rsidR="00C21A79" w:rsidRPr="001B6BE5" w:rsidRDefault="00C21A79" w:rsidP="00D74EF2">
            <w:pPr>
              <w:jc w:val="center"/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 w:hint="cs"/>
                <w:i/>
                <w:iCs/>
                <w:sz w:val="28"/>
                <w:szCs w:val="28"/>
                <w:cs/>
              </w:rPr>
              <w:t>สัปดาห์สอบกลางภาค</w:t>
            </w:r>
          </w:p>
        </w:tc>
      </w:tr>
      <w:tr w:rsidR="001B6BE5" w:rsidRPr="001B6BE5" w14:paraId="289F7E30" w14:textId="77777777" w:rsidTr="004C5A9B">
        <w:tc>
          <w:tcPr>
            <w:tcW w:w="1530" w:type="dxa"/>
          </w:tcPr>
          <w:p w14:paraId="6F7A2F3A" w14:textId="6764B37F" w:rsidR="005A4F9A" w:rsidRPr="001B6BE5" w:rsidRDefault="005A4F9A" w:rsidP="005A4F9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9</w:t>
            </w:r>
          </w:p>
          <w:p w14:paraId="7A247AD9" w14:textId="3D72C8C5" w:rsidR="005A4F9A" w:rsidRPr="001B6BE5" w:rsidRDefault="005A4F9A" w:rsidP="005A4F9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(3 ชม.)</w:t>
            </w:r>
          </w:p>
        </w:tc>
        <w:tc>
          <w:tcPr>
            <w:tcW w:w="1620" w:type="dxa"/>
          </w:tcPr>
          <w:p w14:paraId="6489C114" w14:textId="778CFB6A" w:rsidR="005A4F9A" w:rsidRPr="001B6BE5" w:rsidRDefault="005A4F9A" w:rsidP="005A4F9A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LAB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: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EKG </w:t>
            </w:r>
            <w:r w:rsidRPr="001B6BE5">
              <w:rPr>
                <w:rFonts w:ascii="TH SarabunPSK" w:hAnsi="TH SarabunPSK" w:cs="TH SarabunPSK"/>
                <w:sz w:val="24"/>
                <w:szCs w:val="24"/>
              </w:rPr>
              <w:t xml:space="preserve">Electrocardiograph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br/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การวัดคลื่นไฟฟ้าหัวใจ</w:t>
            </w:r>
          </w:p>
        </w:tc>
        <w:tc>
          <w:tcPr>
            <w:tcW w:w="3690" w:type="dxa"/>
          </w:tcPr>
          <w:p w14:paraId="76960724" w14:textId="77777777" w:rsidR="005A4F9A" w:rsidRPr="001B6BE5" w:rsidRDefault="005A4F9A" w:rsidP="005A4F9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1.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อธิบายเทคนิคและวิธีการวัดคลื่นไฟฟ้าหัวใจ</w:t>
            </w:r>
          </w:p>
          <w:p w14:paraId="749CF72C" w14:textId="77777777" w:rsidR="005A4F9A" w:rsidRPr="001B6BE5" w:rsidRDefault="005A4F9A" w:rsidP="005A4F9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2.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อธิบายส่วนประกอบในภาพบันทึกคลื่นไฟฟ้าหัวใจ</w:t>
            </w:r>
          </w:p>
          <w:p w14:paraId="44C34001" w14:textId="77777777" w:rsidR="005A4F9A" w:rsidRPr="001B6BE5" w:rsidRDefault="005A4F9A" w:rsidP="005A4F9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3.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แปลผลคลื่นไฟฟ้าหัวใจปกติ</w:t>
            </w:r>
          </w:p>
          <w:p w14:paraId="13C10BFD" w14:textId="45FFF51C" w:rsidR="005A4F9A" w:rsidRPr="001B6BE5" w:rsidRDefault="005A4F9A" w:rsidP="005A4F9A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(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อาจารย์หัวหน้าแลป: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ศ.พวงรัตน์ ภักดีโชติ)</w:t>
            </w:r>
          </w:p>
        </w:tc>
        <w:tc>
          <w:tcPr>
            <w:tcW w:w="2970" w:type="dxa"/>
          </w:tcPr>
          <w:p w14:paraId="4204496C" w14:textId="77777777" w:rsidR="005A4F9A" w:rsidRPr="001B6BE5" w:rsidRDefault="005A4F9A" w:rsidP="005A4F9A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แจ้งผู้เรียนเซ็นชื่อเข้าเรียนตามแฟ้มประจำกลุ่ม</w:t>
            </w:r>
          </w:p>
          <w:p w14:paraId="39819185" w14:textId="77777777" w:rsidR="005A4F9A" w:rsidRPr="001B6BE5" w:rsidRDefault="005A4F9A" w:rsidP="005A4F9A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แจ้งวัตถุประสงค์การเรียนรู้</w:t>
            </w:r>
          </w:p>
          <w:p w14:paraId="3AB87AA0" w14:textId="77777777" w:rsidR="005A4F9A" w:rsidRPr="001B6BE5" w:rsidRDefault="005A4F9A" w:rsidP="005A4F9A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แจ้งทำแบบทดสอบก่อนเรียน</w:t>
            </w:r>
          </w:p>
          <w:p w14:paraId="524527C3" w14:textId="77777777" w:rsidR="005A4F9A" w:rsidRPr="001B6BE5" w:rsidRDefault="005A4F9A" w:rsidP="005A4F9A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การบรรยายสั้น ๆ เพื่อแนะนำหลักการและขั้นตอนการทำปฏิบัติการ</w:t>
            </w:r>
          </w:p>
          <w:p w14:paraId="4213434C" w14:textId="77777777" w:rsidR="005A4F9A" w:rsidRPr="001B6BE5" w:rsidRDefault="005A4F9A" w:rsidP="005A4F9A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 xml:space="preserve">- อาจารย์ประจำกลุ่มแนะนำอุปกรณ์และวิธีการวัด </w:t>
            </w: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</w:rPr>
              <w:t>ECG</w:t>
            </w:r>
          </w:p>
          <w:p w14:paraId="7809A42E" w14:textId="77777777" w:rsidR="005A4F9A" w:rsidRPr="001B6BE5" w:rsidRDefault="005A4F9A" w:rsidP="005A4F9A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ผู้เรียนทำปฏิบัติการโดยมีอาจารย์ประจำกลุ่มดูแลให้คำแนะนำ</w:t>
            </w:r>
          </w:p>
          <w:p w14:paraId="24EC764B" w14:textId="77777777" w:rsidR="005A4F9A" w:rsidRPr="001B6BE5" w:rsidRDefault="005A4F9A" w:rsidP="005A4F9A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lastRenderedPageBreak/>
              <w:t xml:space="preserve">- คำนวณค่าต่าง ๆ จากแผ่นบันทึก </w:t>
            </w: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</w:rPr>
              <w:t xml:space="preserve">ECG </w:t>
            </w: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ที่วัดได้</w:t>
            </w:r>
          </w:p>
          <w:p w14:paraId="6FF595B7" w14:textId="1E82DF35" w:rsidR="005A4F9A" w:rsidRPr="001B6BE5" w:rsidRDefault="005A4F9A" w:rsidP="005A4F9A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สรุปและอภิปรายผลการปฏิบัติการร่วมกันและตอบคำถามท้ายปฏิบัติการ</w:t>
            </w:r>
          </w:p>
        </w:tc>
        <w:tc>
          <w:tcPr>
            <w:tcW w:w="1710" w:type="dxa"/>
          </w:tcPr>
          <w:p w14:paraId="1DB9C46E" w14:textId="77777777" w:rsidR="005A4F9A" w:rsidRPr="001B6BE5" w:rsidRDefault="005A4F9A" w:rsidP="005A4F9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lastRenderedPageBreak/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การ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เช็คชื่อ</w:t>
            </w:r>
          </w:p>
          <w:p w14:paraId="7AB17112" w14:textId="77777777" w:rsidR="005A4F9A" w:rsidRPr="001B6BE5" w:rsidRDefault="005A4F9A" w:rsidP="005A4F9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ก่อน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เรียน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(pre-test)</w:t>
            </w:r>
          </w:p>
          <w:p w14:paraId="044BB9D3" w14:textId="77777777" w:rsidR="005A4F9A" w:rsidRPr="001B6BE5" w:rsidRDefault="005A4F9A" w:rsidP="005A4F9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การสังเกต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พ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ฤติกรรม</w:t>
            </w:r>
          </w:p>
          <w:p w14:paraId="682497E9" w14:textId="77777777" w:rsidR="005A4F9A" w:rsidRPr="001B6BE5" w:rsidRDefault="005A4F9A" w:rsidP="005A4F9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อภิปราย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แ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ลกเปลี่ยนความคิดเห็น</w:t>
            </w:r>
          </w:p>
          <w:p w14:paraId="5EE4B1B1" w14:textId="77777777" w:rsidR="005A4F9A" w:rsidRPr="001B6BE5" w:rsidRDefault="005A4F9A" w:rsidP="005A4F9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การสอบ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ปลาย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ภาค</w:t>
            </w:r>
          </w:p>
          <w:p w14:paraId="3B7D7F26" w14:textId="77777777" w:rsidR="005A4F9A" w:rsidRPr="001B6BE5" w:rsidRDefault="005A4F9A" w:rsidP="005A4F9A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900" w:type="dxa"/>
          </w:tcPr>
          <w:p w14:paraId="58839D69" w14:textId="78AFD125" w:rsidR="005A4F9A" w:rsidRPr="001B6BE5" w:rsidRDefault="005A4F9A" w:rsidP="005A4F9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1.</w:t>
            </w:r>
            <w:r w:rsidR="001B6BE5"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76</w:t>
            </w:r>
          </w:p>
        </w:tc>
        <w:tc>
          <w:tcPr>
            <w:tcW w:w="1620" w:type="dxa"/>
          </w:tcPr>
          <w:p w14:paraId="4C3A9F5C" w14:textId="376ED4AA" w:rsidR="005A4F9A" w:rsidRPr="001B6BE5" w:rsidRDefault="005A4F9A" w:rsidP="005A4F9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</w:rPr>
              <w:t>≥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45%</w:t>
            </w:r>
          </w:p>
        </w:tc>
        <w:tc>
          <w:tcPr>
            <w:tcW w:w="1440" w:type="dxa"/>
          </w:tcPr>
          <w:p w14:paraId="00005A94" w14:textId="1C6415C7" w:rsidR="005A4F9A" w:rsidRPr="001B6BE5" w:rsidRDefault="005A4F9A" w:rsidP="005A4F9A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ศ.พวงรัตน์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ภักดีโชติ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และคณาจารย์</w:t>
            </w:r>
          </w:p>
        </w:tc>
      </w:tr>
      <w:tr w:rsidR="001B6BE5" w:rsidRPr="001B6BE5" w14:paraId="63D7E918" w14:textId="77777777" w:rsidTr="00F009E8">
        <w:trPr>
          <w:trHeight w:val="1282"/>
        </w:trPr>
        <w:tc>
          <w:tcPr>
            <w:tcW w:w="1530" w:type="dxa"/>
          </w:tcPr>
          <w:p w14:paraId="1C3ED979" w14:textId="77777777" w:rsidR="00C21A79" w:rsidRPr="001B6BE5" w:rsidRDefault="00C21A79" w:rsidP="00C21A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</w:rPr>
              <w:t>9</w:t>
            </w:r>
          </w:p>
          <w:p w14:paraId="162D4350" w14:textId="3229A929" w:rsidR="00C21A79" w:rsidRPr="001B6BE5" w:rsidRDefault="00C21A79" w:rsidP="00C21A7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(3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443ECCBD" w14:textId="77777777" w:rsidR="008B2020" w:rsidRPr="001B6BE5" w:rsidRDefault="008B2020" w:rsidP="00C21A7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ระบบหายใจ</w:t>
            </w:r>
          </w:p>
          <w:p w14:paraId="617C0D62" w14:textId="38BCF639" w:rsidR="00C21A79" w:rsidRPr="001B6BE5" w:rsidRDefault="00C21A79" w:rsidP="00C21A7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Respiratory system</w:t>
            </w:r>
          </w:p>
        </w:tc>
        <w:tc>
          <w:tcPr>
            <w:tcW w:w="3690" w:type="dxa"/>
          </w:tcPr>
          <w:p w14:paraId="7C8348E2" w14:textId="77777777" w:rsidR="00C21A79" w:rsidRPr="001B6BE5" w:rsidRDefault="00C21A79" w:rsidP="00C21A7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1.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อธิบาย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โครงสร้างและหน้าที่ของระบบหายใจ</w:t>
            </w:r>
          </w:p>
          <w:p w14:paraId="538FF453" w14:textId="77777777" w:rsidR="00C21A79" w:rsidRPr="001B6BE5" w:rsidRDefault="00C21A79" w:rsidP="00C21A7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2.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อธิบาย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กลศาสตร์ของการหายใจ</w:t>
            </w:r>
          </w:p>
          <w:p w14:paraId="549CE60C" w14:textId="77777777" w:rsidR="00C21A79" w:rsidRPr="001B6BE5" w:rsidRDefault="00C21A79" w:rsidP="00C21A7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3.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อธิบาย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การระบายอากาศ</w:t>
            </w:r>
          </w:p>
          <w:p w14:paraId="223248A8" w14:textId="77777777" w:rsidR="00C21A79" w:rsidRPr="001B6BE5" w:rsidRDefault="00C21A79" w:rsidP="00C21A7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4.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อธิบาย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การแลกเปลี่ยนก๊าซ</w:t>
            </w:r>
          </w:p>
          <w:p w14:paraId="7E1A16E4" w14:textId="77777777" w:rsidR="00C21A79" w:rsidRPr="001B6BE5" w:rsidRDefault="00C21A79" w:rsidP="00C21A7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5.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อธิบาย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การขนส่งก๊าซ</w:t>
            </w:r>
          </w:p>
          <w:p w14:paraId="49ED1C11" w14:textId="77777777" w:rsidR="00C21A79" w:rsidRPr="001B6BE5" w:rsidRDefault="00C21A79" w:rsidP="00C21A7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6.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อธิบาย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การควบคุมการหายใจ</w:t>
            </w:r>
          </w:p>
          <w:p w14:paraId="285AA01A" w14:textId="77777777" w:rsidR="00C21A79" w:rsidRPr="001B6BE5" w:rsidRDefault="00C21A79" w:rsidP="00C21A7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7.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อธิบาย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การทดสอบสมรรถภาพปอด</w:t>
            </w:r>
          </w:p>
          <w:p w14:paraId="6F1A40B7" w14:textId="37BCDCD0" w:rsidR="00C21A79" w:rsidRPr="001B6BE5" w:rsidRDefault="00C21A79" w:rsidP="00C21A7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8.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อธิบาย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การปรับตัวของการหายใจต่อภาวะต่างๆ</w:t>
            </w:r>
          </w:p>
        </w:tc>
        <w:tc>
          <w:tcPr>
            <w:tcW w:w="2970" w:type="dxa"/>
          </w:tcPr>
          <w:p w14:paraId="636FE975" w14:textId="77777777" w:rsidR="00C21A79" w:rsidRPr="001B6BE5" w:rsidRDefault="00C21A79" w:rsidP="00C21A79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แจ้งวัตถุประสงค์การเรียนรู้</w:t>
            </w:r>
          </w:p>
          <w:p w14:paraId="575C1BCC" w14:textId="77777777" w:rsidR="00C21A79" w:rsidRPr="001B6BE5" w:rsidRDefault="00C21A79" w:rsidP="00C21A79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บรรยาย</w:t>
            </w:r>
          </w:p>
          <w:p w14:paraId="03A34957" w14:textId="77777777" w:rsidR="00C21A79" w:rsidRPr="001B6BE5" w:rsidRDefault="00C21A79" w:rsidP="00C21A79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การซักถามข้อสงสัยในชั้นเรียน</w:t>
            </w:r>
          </w:p>
          <w:p w14:paraId="2A41351F" w14:textId="77777777" w:rsidR="00C21A79" w:rsidRPr="001B6BE5" w:rsidRDefault="00C21A79" w:rsidP="00C21A79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แจ้งแหล่งเรียนรู้เพิ่มเติม</w:t>
            </w:r>
          </w:p>
          <w:p w14:paraId="229FA7AD" w14:textId="77777777" w:rsidR="00C21A79" w:rsidRPr="001B6BE5" w:rsidRDefault="00C21A79" w:rsidP="00C21A79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แจ้งทำแบบทดสอบก่อนเรียน</w:t>
            </w:r>
            <w:r w:rsidRPr="001B6BE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 </w:t>
            </w:r>
          </w:p>
          <w:p w14:paraId="5D319DB2" w14:textId="61F06147" w:rsidR="00C21A79" w:rsidRPr="001B6BE5" w:rsidRDefault="00C21A79" w:rsidP="00C21A79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แจ้งผู้เรียนศึกษาคู่มือ “ปฏิบัติการที่ 8”และศึกษาวีดิทัศน์ประกอบการทำปฏิบัติการมาล่วงหน้า ก่อนเข้าเรียนในชั่วโมงปฏิบัติการจริง</w:t>
            </w:r>
          </w:p>
        </w:tc>
        <w:tc>
          <w:tcPr>
            <w:tcW w:w="1710" w:type="dxa"/>
          </w:tcPr>
          <w:p w14:paraId="5DD0BAEE" w14:textId="77777777" w:rsidR="00C21A79" w:rsidRPr="001B6BE5" w:rsidRDefault="00C21A79" w:rsidP="00C21A7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การทดสอบหลังเรียน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(post-test)</w:t>
            </w:r>
          </w:p>
          <w:p w14:paraId="2BA02A02" w14:textId="77777777" w:rsidR="00C21A79" w:rsidRPr="001B6BE5" w:rsidRDefault="00C21A79" w:rsidP="00C21A7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การสอบ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ปลาย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ภาค</w:t>
            </w:r>
          </w:p>
          <w:p w14:paraId="537BA12F" w14:textId="77777777" w:rsidR="00C21A79" w:rsidRPr="001B6BE5" w:rsidRDefault="00C21A79" w:rsidP="00C21A79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900" w:type="dxa"/>
          </w:tcPr>
          <w:p w14:paraId="48E37B04" w14:textId="2DF6599F" w:rsidR="00C21A79" w:rsidRPr="001B6BE5" w:rsidRDefault="00C21A79" w:rsidP="00C21A7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6</w:t>
            </w:r>
          </w:p>
        </w:tc>
        <w:tc>
          <w:tcPr>
            <w:tcW w:w="1620" w:type="dxa"/>
          </w:tcPr>
          <w:p w14:paraId="59F3145B" w14:textId="35C6B194" w:rsidR="00C21A79" w:rsidRPr="001B6BE5" w:rsidRDefault="00C21A79" w:rsidP="00C21A7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</w:rPr>
              <w:t>≥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45%</w:t>
            </w:r>
          </w:p>
        </w:tc>
        <w:tc>
          <w:tcPr>
            <w:tcW w:w="1440" w:type="dxa"/>
          </w:tcPr>
          <w:p w14:paraId="5D60C0F9" w14:textId="2297386F" w:rsidR="00C21A79" w:rsidRPr="001B6BE5" w:rsidRDefault="00C21A79" w:rsidP="00C21A7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ผศ.อรทัย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ตันกำเนิดไทย</w:t>
            </w:r>
          </w:p>
        </w:tc>
      </w:tr>
      <w:tr w:rsidR="001B6BE5" w:rsidRPr="001B6BE5" w14:paraId="1D8DDB9F" w14:textId="77777777" w:rsidTr="00F009E8">
        <w:trPr>
          <w:trHeight w:val="1282"/>
        </w:trPr>
        <w:tc>
          <w:tcPr>
            <w:tcW w:w="1530" w:type="dxa"/>
          </w:tcPr>
          <w:p w14:paraId="3DE171BE" w14:textId="77777777" w:rsidR="00D74EF2" w:rsidRPr="001B6BE5" w:rsidRDefault="00D74EF2" w:rsidP="00D74EF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10</w:t>
            </w:r>
          </w:p>
          <w:p w14:paraId="2CA9314B" w14:textId="0CD54E2F" w:rsidR="00D74EF2" w:rsidRPr="001B6BE5" w:rsidRDefault="00D74EF2" w:rsidP="00D74EF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(3 ชม.)</w:t>
            </w:r>
          </w:p>
        </w:tc>
        <w:tc>
          <w:tcPr>
            <w:tcW w:w="1620" w:type="dxa"/>
          </w:tcPr>
          <w:p w14:paraId="6E25117A" w14:textId="77777777" w:rsidR="00D74EF2" w:rsidRPr="001B6BE5" w:rsidRDefault="00D74EF2" w:rsidP="00D74EF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LAB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: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Arterial blood pressure</w:t>
            </w:r>
          </w:p>
          <w:p w14:paraId="71D4CC08" w14:textId="1F1C5C33" w:rsidR="00D74EF2" w:rsidRPr="001B6BE5" w:rsidRDefault="00D74EF2" w:rsidP="00D74EF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(การวัดความดันเลือดแดง)</w:t>
            </w:r>
          </w:p>
        </w:tc>
        <w:tc>
          <w:tcPr>
            <w:tcW w:w="3690" w:type="dxa"/>
          </w:tcPr>
          <w:p w14:paraId="1E09D324" w14:textId="77777777" w:rsidR="00D74EF2" w:rsidRPr="001B6BE5" w:rsidRDefault="00D74EF2" w:rsidP="00D74EF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1. แสดงเทคนิค วิธีการวัดความดันเลือดแดง และอัตราการเต้นของหัวใจ</w:t>
            </w:r>
          </w:p>
          <w:p w14:paraId="79F5D1E8" w14:textId="77777777" w:rsidR="00D74EF2" w:rsidRPr="001B6BE5" w:rsidRDefault="00D74EF2" w:rsidP="00D74EF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2. อธิบายผลของตัวแปรต่าง ๆ ต่อความดันเลือดแดงและอัตราการเต้นของหัวใจ</w:t>
            </w:r>
          </w:p>
          <w:p w14:paraId="6682BC92" w14:textId="77777777" w:rsidR="00D74EF2" w:rsidRPr="001B6BE5" w:rsidRDefault="00D74EF2" w:rsidP="00D74EF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3. อธิบายความสัมพันธ์ระหว่างการเปลี่ยนท่าทรงตัวกับความดันเลือดแดงและอัตราการเต้นของหัวใจ</w:t>
            </w:r>
          </w:p>
          <w:p w14:paraId="0BA43B2E" w14:textId="408920A7" w:rsidR="00D74EF2" w:rsidRPr="001B6BE5" w:rsidRDefault="00D74EF2" w:rsidP="00D74EF2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(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อาจารย์หัวหน้าแลป: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ศ.พวงรัตน์ ภักดีโชติ)</w:t>
            </w:r>
          </w:p>
        </w:tc>
        <w:tc>
          <w:tcPr>
            <w:tcW w:w="2970" w:type="dxa"/>
          </w:tcPr>
          <w:p w14:paraId="67B68AEC" w14:textId="77777777" w:rsidR="00D74EF2" w:rsidRPr="001B6BE5" w:rsidRDefault="00D74EF2" w:rsidP="00D74EF2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แจ้งผู้เรียนเซ็นชื่อเข้าเรียนตามแฟ้มประจำกลุ่ม</w:t>
            </w:r>
          </w:p>
          <w:p w14:paraId="60FC5AEC" w14:textId="77777777" w:rsidR="00D74EF2" w:rsidRPr="001B6BE5" w:rsidRDefault="00D74EF2" w:rsidP="00D74EF2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แจ้งวัตถุประสงค์การเรียนรู้</w:t>
            </w:r>
          </w:p>
          <w:p w14:paraId="4C38EBBF" w14:textId="77777777" w:rsidR="00D74EF2" w:rsidRPr="001B6BE5" w:rsidRDefault="00D74EF2" w:rsidP="00D74EF2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แจ้งทำแบบทดสอบก่อนเรียน</w:t>
            </w:r>
          </w:p>
          <w:p w14:paraId="3EB8DA53" w14:textId="77777777" w:rsidR="00D74EF2" w:rsidRPr="001B6BE5" w:rsidRDefault="00D74EF2" w:rsidP="00D74EF2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การบรรยายสั้น ๆ และ เปิดวีดิทัศน์เพื่อแนะนาหลักการและขั้นตอนการวัดความดันเลือด</w:t>
            </w:r>
          </w:p>
          <w:p w14:paraId="549C771F" w14:textId="77777777" w:rsidR="00D74EF2" w:rsidRPr="001B6BE5" w:rsidRDefault="00D74EF2" w:rsidP="00D74EF2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อาจารย์ประจำกลุ่มแนะนำอุปกรณ์และสาธิตการวัดความดันเลือด</w:t>
            </w:r>
          </w:p>
          <w:p w14:paraId="1192B95B" w14:textId="77777777" w:rsidR="00D74EF2" w:rsidRPr="001B6BE5" w:rsidRDefault="00D74EF2" w:rsidP="00D74EF2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lastRenderedPageBreak/>
              <w:t>- ผู้เรียนทำปฏิบัติการโดยมีอาจารย์ประจำกลุ่มดูแลให้ค</w:t>
            </w:r>
            <w:r w:rsidRPr="001B6BE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ำ</w:t>
            </w: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แนะนำ</w:t>
            </w:r>
          </w:p>
          <w:p w14:paraId="367F1952" w14:textId="44DD8A69" w:rsidR="00D74EF2" w:rsidRPr="001B6BE5" w:rsidRDefault="00D74EF2" w:rsidP="00D74EF2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สรุปและอภิปรายผลการปฏิบัติการร่วมกันและตอบคำถามท้ายปฏิบัติการ</w:t>
            </w:r>
          </w:p>
        </w:tc>
        <w:tc>
          <w:tcPr>
            <w:tcW w:w="1710" w:type="dxa"/>
          </w:tcPr>
          <w:p w14:paraId="0213BA63" w14:textId="77777777" w:rsidR="00D74EF2" w:rsidRPr="001B6BE5" w:rsidRDefault="00D74EF2" w:rsidP="00D74EF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lastRenderedPageBreak/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การ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เช็คชื่อ</w:t>
            </w:r>
          </w:p>
          <w:p w14:paraId="49E20C14" w14:textId="77777777" w:rsidR="00D74EF2" w:rsidRPr="001B6BE5" w:rsidRDefault="00D74EF2" w:rsidP="00D74EF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ก่อน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เรียน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(pre-test)</w:t>
            </w:r>
          </w:p>
          <w:p w14:paraId="7FF64A3C" w14:textId="77777777" w:rsidR="00D74EF2" w:rsidRPr="001B6BE5" w:rsidRDefault="00D74EF2" w:rsidP="00D74EF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การสังเกต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พ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ฤติกรรม</w:t>
            </w:r>
          </w:p>
          <w:p w14:paraId="268AD104" w14:textId="77777777" w:rsidR="00D74EF2" w:rsidRPr="001B6BE5" w:rsidRDefault="00D74EF2" w:rsidP="00D74EF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อภิปราย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แ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ลกเปลี่ยนความคิดเห็น</w:t>
            </w:r>
          </w:p>
          <w:p w14:paraId="36814B9D" w14:textId="77777777" w:rsidR="00D74EF2" w:rsidRPr="001B6BE5" w:rsidRDefault="00D74EF2" w:rsidP="00D74EF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การสอบ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ปลาย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ภาค</w:t>
            </w:r>
          </w:p>
          <w:p w14:paraId="44FB2ED0" w14:textId="77777777" w:rsidR="00D74EF2" w:rsidRPr="001B6BE5" w:rsidRDefault="00D74EF2" w:rsidP="00D74EF2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900" w:type="dxa"/>
          </w:tcPr>
          <w:p w14:paraId="733FBB19" w14:textId="54F5554F" w:rsidR="00D74EF2" w:rsidRPr="001B6BE5" w:rsidRDefault="00D74EF2" w:rsidP="00D74EF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1.</w:t>
            </w:r>
            <w:r w:rsidR="001B6BE5"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76</w:t>
            </w:r>
          </w:p>
        </w:tc>
        <w:tc>
          <w:tcPr>
            <w:tcW w:w="1620" w:type="dxa"/>
          </w:tcPr>
          <w:p w14:paraId="6EF9B09B" w14:textId="108B5CF1" w:rsidR="00D74EF2" w:rsidRPr="001B6BE5" w:rsidRDefault="00D74EF2" w:rsidP="00D74EF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</w:rPr>
              <w:t>≥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45%</w:t>
            </w:r>
          </w:p>
        </w:tc>
        <w:tc>
          <w:tcPr>
            <w:tcW w:w="1440" w:type="dxa"/>
          </w:tcPr>
          <w:p w14:paraId="7BF91454" w14:textId="4D793D1A" w:rsidR="00D74EF2" w:rsidRPr="001B6BE5" w:rsidRDefault="00D74EF2" w:rsidP="00D74EF2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ศ.พวงรัตน์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ภักดีโชติ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และคณาจารย์</w:t>
            </w:r>
          </w:p>
        </w:tc>
      </w:tr>
      <w:tr w:rsidR="001B6BE5" w:rsidRPr="001B6BE5" w14:paraId="1547B435" w14:textId="77777777" w:rsidTr="00D74EF2">
        <w:trPr>
          <w:trHeight w:val="445"/>
        </w:trPr>
        <w:tc>
          <w:tcPr>
            <w:tcW w:w="1530" w:type="dxa"/>
          </w:tcPr>
          <w:p w14:paraId="1756EE12" w14:textId="6DDC71C9" w:rsidR="0096237C" w:rsidRPr="001B6BE5" w:rsidRDefault="0096237C" w:rsidP="0096237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10</w:t>
            </w:r>
          </w:p>
          <w:p w14:paraId="6D163959" w14:textId="7CF7EC6C" w:rsidR="0096237C" w:rsidRPr="001B6BE5" w:rsidRDefault="0096237C" w:rsidP="0096237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2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5B4155BF" w14:textId="77777777" w:rsidR="0096237C" w:rsidRPr="001B6BE5" w:rsidRDefault="0096237C" w:rsidP="0096237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ระบบทางเดินอาหาร</w:t>
            </w:r>
          </w:p>
          <w:p w14:paraId="08A3004C" w14:textId="6B4F461A" w:rsidR="0096237C" w:rsidRPr="001B6BE5" w:rsidRDefault="0096237C" w:rsidP="0096237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Gastrointestinal system</w:t>
            </w:r>
          </w:p>
        </w:tc>
        <w:tc>
          <w:tcPr>
            <w:tcW w:w="3690" w:type="dxa"/>
          </w:tcPr>
          <w:p w14:paraId="78F61FF6" w14:textId="1C4D7433" w:rsidR="0096237C" w:rsidRPr="001B6BE5" w:rsidRDefault="0096237C" w:rsidP="0096237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1. อธิบายชนิดของการเคลื่อนไหวของทางเดินอาหาร</w:t>
            </w:r>
          </w:p>
          <w:p w14:paraId="15351FC0" w14:textId="626F94CD" w:rsidR="0096237C" w:rsidRPr="001B6BE5" w:rsidRDefault="0096237C" w:rsidP="0096237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2. อธิบายปัจจัยที่มีผลต่อการเคลื่อนไหวของระบบทางเดินอาหาร</w:t>
            </w:r>
          </w:p>
          <w:p w14:paraId="320FB422" w14:textId="6DAC793A" w:rsidR="0096237C" w:rsidRPr="001B6BE5" w:rsidRDefault="0096237C" w:rsidP="0096237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3. อธิบายปัจจัยที่มีผลต่อการคัดหลั่งสารต่างๆ ของระบบทางเดินอาหาร</w:t>
            </w:r>
          </w:p>
          <w:p w14:paraId="1F7E5CB6" w14:textId="0CB39079" w:rsidR="0096237C" w:rsidRPr="001B6BE5" w:rsidRDefault="0096237C" w:rsidP="0096237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4. อธิบายการย่อยและการดูดซึมสารอาหาร</w:t>
            </w:r>
          </w:p>
          <w:p w14:paraId="704F2BEA" w14:textId="0388FFF7" w:rsidR="0096237C" w:rsidRPr="001B6BE5" w:rsidRDefault="0096237C" w:rsidP="0096237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5. อธิบายคลินิกสัมพันธ์โรคสำคัญและพบบ่อยในระบบทางเดินอาหาร</w:t>
            </w:r>
          </w:p>
        </w:tc>
        <w:tc>
          <w:tcPr>
            <w:tcW w:w="2970" w:type="dxa"/>
          </w:tcPr>
          <w:p w14:paraId="15B27622" w14:textId="77777777" w:rsidR="0096237C" w:rsidRPr="001B6BE5" w:rsidRDefault="0096237C" w:rsidP="0096237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แจ้งวัตถุประสงค์การเรียนรู้</w:t>
            </w:r>
          </w:p>
          <w:p w14:paraId="7A6AA33B" w14:textId="77777777" w:rsidR="0096237C" w:rsidRPr="001B6BE5" w:rsidRDefault="0096237C" w:rsidP="0096237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บรรยาย</w:t>
            </w:r>
          </w:p>
          <w:p w14:paraId="68050711" w14:textId="77777777" w:rsidR="0096237C" w:rsidRPr="001B6BE5" w:rsidRDefault="0096237C" w:rsidP="0096237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การซักถามข้อสงสัยในชั้นเรียน</w:t>
            </w:r>
          </w:p>
          <w:p w14:paraId="23ED021A" w14:textId="77777777" w:rsidR="0096237C" w:rsidRPr="001B6BE5" w:rsidRDefault="0096237C" w:rsidP="0096237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แจ้งแหล่งเรียนรู้เพิ่มเติม</w:t>
            </w:r>
          </w:p>
          <w:p w14:paraId="285494B7" w14:textId="56765AA3" w:rsidR="0096237C" w:rsidRPr="001B6BE5" w:rsidRDefault="0096237C" w:rsidP="0096237C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แจ้งทำแบบทดสอบก่อนเรียน</w:t>
            </w:r>
            <w:r w:rsidRPr="001B6BE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1710" w:type="dxa"/>
          </w:tcPr>
          <w:p w14:paraId="15800C17" w14:textId="77777777" w:rsidR="0096237C" w:rsidRPr="001B6BE5" w:rsidRDefault="0096237C" w:rsidP="0096237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การทดสอบหลังเรียน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(post-test)</w:t>
            </w:r>
          </w:p>
          <w:p w14:paraId="6C5C7EE8" w14:textId="77777777" w:rsidR="0096237C" w:rsidRPr="001B6BE5" w:rsidRDefault="0096237C" w:rsidP="0096237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การสอบ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ปลาย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ภาค</w:t>
            </w:r>
          </w:p>
          <w:p w14:paraId="4FD9E8C0" w14:textId="77777777" w:rsidR="0096237C" w:rsidRPr="001B6BE5" w:rsidRDefault="0096237C" w:rsidP="0096237C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900" w:type="dxa"/>
          </w:tcPr>
          <w:p w14:paraId="75C2F765" w14:textId="5BCB361D" w:rsidR="0096237C" w:rsidRPr="001B6BE5" w:rsidRDefault="0096237C" w:rsidP="0096237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4</w:t>
            </w:r>
          </w:p>
        </w:tc>
        <w:tc>
          <w:tcPr>
            <w:tcW w:w="1620" w:type="dxa"/>
          </w:tcPr>
          <w:p w14:paraId="5399E23D" w14:textId="70819C73" w:rsidR="0096237C" w:rsidRPr="001B6BE5" w:rsidRDefault="0096237C" w:rsidP="0096237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</w:rPr>
              <w:t>≥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45%</w:t>
            </w:r>
          </w:p>
        </w:tc>
        <w:tc>
          <w:tcPr>
            <w:tcW w:w="1440" w:type="dxa"/>
          </w:tcPr>
          <w:p w14:paraId="375BD4B9" w14:textId="7AE5E13F" w:rsidR="0096237C" w:rsidRPr="001B6BE5" w:rsidRDefault="00A1578D" w:rsidP="0096237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ร</w:t>
            </w:r>
            <w:r w:rsidR="0096237C"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ศ.</w:t>
            </w:r>
            <w:r w:rsidR="0096237C"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พัชรวิภา มณีไสย</w:t>
            </w:r>
          </w:p>
          <w:p w14:paraId="51892470" w14:textId="30760091" w:rsidR="0096237C" w:rsidRPr="001B6BE5" w:rsidRDefault="0096237C" w:rsidP="0096237C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1B6BE5" w:rsidRPr="001B6BE5" w14:paraId="2AA0E3CA" w14:textId="77777777" w:rsidTr="004C5A9B">
        <w:trPr>
          <w:trHeight w:val="1120"/>
        </w:trPr>
        <w:tc>
          <w:tcPr>
            <w:tcW w:w="1530" w:type="dxa"/>
          </w:tcPr>
          <w:p w14:paraId="3D85EDA2" w14:textId="02F8D374" w:rsidR="00401043" w:rsidRPr="001B6BE5" w:rsidRDefault="00401043" w:rsidP="0040104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1</w:t>
            </w:r>
          </w:p>
          <w:p w14:paraId="51DC0B2C" w14:textId="55FA289B" w:rsidR="00401043" w:rsidRPr="001B6BE5" w:rsidRDefault="00401043" w:rsidP="0040104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(3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78F4AA75" w14:textId="40FE840D" w:rsidR="00401043" w:rsidRPr="001B6BE5" w:rsidRDefault="00401043" w:rsidP="0040104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LAB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: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Lung volume and capacity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(VDO)</w:t>
            </w:r>
          </w:p>
          <w:p w14:paraId="01A578FF" w14:textId="4D06EC07" w:rsidR="00401043" w:rsidRPr="001B6BE5" w:rsidRDefault="00401043" w:rsidP="0040104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ปฏิบัติการการวัด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ปริมาตรและความจุปอด</w:t>
            </w:r>
          </w:p>
        </w:tc>
        <w:tc>
          <w:tcPr>
            <w:tcW w:w="3690" w:type="dxa"/>
          </w:tcPr>
          <w:p w14:paraId="6A0E35E6" w14:textId="77777777" w:rsidR="00401043" w:rsidRPr="001B6BE5" w:rsidRDefault="00401043" w:rsidP="0040104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1. อธิบายคำศัพท์เฉพาะที่ใช้เรียกปริมาตรปอด</w:t>
            </w:r>
          </w:p>
          <w:p w14:paraId="3E36AEF1" w14:textId="77777777" w:rsidR="00401043" w:rsidRPr="001B6BE5" w:rsidRDefault="00401043" w:rsidP="0040104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2.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อธิบายหลักการและวิธีการทดสอบการทำงานของปอด</w:t>
            </w:r>
          </w:p>
          <w:p w14:paraId="52E22D17" w14:textId="77777777" w:rsidR="00401043" w:rsidRPr="001B6BE5" w:rsidRDefault="00401043" w:rsidP="0040104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3. คำนวณหาค่าปริมาตรปอด</w:t>
            </w:r>
          </w:p>
          <w:p w14:paraId="441F723A" w14:textId="1D99AAC7" w:rsidR="00401043" w:rsidRPr="001B6BE5" w:rsidRDefault="00401043" w:rsidP="00401043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2970" w:type="dxa"/>
          </w:tcPr>
          <w:p w14:paraId="7D6F5CD3" w14:textId="77777777" w:rsidR="00401043" w:rsidRPr="001B6BE5" w:rsidRDefault="00401043" w:rsidP="00401043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แจ้งผู้เรียนเซ็นชื่อเข้าเรียน</w:t>
            </w:r>
          </w:p>
          <w:p w14:paraId="3448FDBE" w14:textId="77777777" w:rsidR="00401043" w:rsidRPr="001B6BE5" w:rsidRDefault="00401043" w:rsidP="00401043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แจ้งวัตถุประสงค์การเรียนรู้</w:t>
            </w:r>
          </w:p>
          <w:p w14:paraId="6F3B3BDC" w14:textId="77777777" w:rsidR="00401043" w:rsidRPr="001B6BE5" w:rsidRDefault="00401043" w:rsidP="00401043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แจ้งทำแบบทดสอบก่อนเรียน</w:t>
            </w:r>
          </w:p>
          <w:p w14:paraId="4E745EF5" w14:textId="77777777" w:rsidR="00401043" w:rsidRPr="001B6BE5" w:rsidRDefault="00401043" w:rsidP="00401043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การบรรยายหลักการและวิธีการวัดปริมาตรและความจุปอด</w:t>
            </w:r>
          </w:p>
          <w:p w14:paraId="3980CA10" w14:textId="0772FA81" w:rsidR="000074AB" w:rsidRPr="001B6BE5" w:rsidRDefault="000074AB" w:rsidP="000074A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เปิดวีดิทัศน์แสดงการ</w:t>
            </w:r>
            <w:r w:rsidR="00A31F0A" w:rsidRPr="001B6BE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วัด</w:t>
            </w: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ปริมาตรและความจุปอดในคนที่ปฏิบัติจริงในทางคลินิก</w:t>
            </w:r>
          </w:p>
          <w:p w14:paraId="1CD49C69" w14:textId="23CA7B4D" w:rsidR="000074AB" w:rsidRPr="001B6BE5" w:rsidRDefault="000074AB" w:rsidP="000074A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lastRenderedPageBreak/>
              <w:t>- แจกใบงานเพื่อให้ผู้เรียนแต่ละกลุ่มค</w:t>
            </w:r>
            <w:r w:rsidR="00A31F0A" w:rsidRPr="001B6BE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ำ</w:t>
            </w: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นวณค่าปริมาตรและความจุปอดที่ก</w:t>
            </w:r>
            <w:r w:rsidR="00A31F0A" w:rsidRPr="001B6BE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ำ</w:t>
            </w: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หนดมาให้</w:t>
            </w:r>
          </w:p>
          <w:p w14:paraId="23811E65" w14:textId="77777777" w:rsidR="000074AB" w:rsidRPr="001B6BE5" w:rsidRDefault="000074AB" w:rsidP="000074A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ถามตอบข้อสงสัยต่างๆ</w:t>
            </w:r>
          </w:p>
          <w:p w14:paraId="056DFFA1" w14:textId="0C995B3C" w:rsidR="00401043" w:rsidRPr="001B6BE5" w:rsidRDefault="000074AB" w:rsidP="00401043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สรุปและอภิปรายผลร่วมกันและตอบค</w:t>
            </w:r>
            <w:r w:rsidR="00A31F0A" w:rsidRPr="001B6BE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ำ</w:t>
            </w: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ถามท้ายปฏิบัติการ</w:t>
            </w:r>
          </w:p>
        </w:tc>
        <w:tc>
          <w:tcPr>
            <w:tcW w:w="1710" w:type="dxa"/>
          </w:tcPr>
          <w:p w14:paraId="2AF74D16" w14:textId="77777777" w:rsidR="00401043" w:rsidRPr="001B6BE5" w:rsidRDefault="00401043" w:rsidP="0040104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lastRenderedPageBreak/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การ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เช็คชื่อ</w:t>
            </w:r>
          </w:p>
          <w:p w14:paraId="6C54FF6F" w14:textId="77777777" w:rsidR="00401043" w:rsidRPr="001B6BE5" w:rsidRDefault="00401043" w:rsidP="0040104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ก่อน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เรียน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(pre-test)</w:t>
            </w:r>
          </w:p>
          <w:p w14:paraId="13D8393E" w14:textId="77777777" w:rsidR="00401043" w:rsidRPr="001B6BE5" w:rsidRDefault="00401043" w:rsidP="0040104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การสังเกต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พ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ฤติกรรม</w:t>
            </w:r>
          </w:p>
          <w:p w14:paraId="6918B2FF" w14:textId="77777777" w:rsidR="00401043" w:rsidRPr="001B6BE5" w:rsidRDefault="00401043" w:rsidP="0040104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อภิปราย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แ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ลกเปลี่ยนความคิดเห็น</w:t>
            </w:r>
          </w:p>
          <w:p w14:paraId="7397D8AB" w14:textId="77777777" w:rsidR="00401043" w:rsidRPr="001B6BE5" w:rsidRDefault="00401043" w:rsidP="0040104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การสอบ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ปลาย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ภาค</w:t>
            </w:r>
          </w:p>
          <w:p w14:paraId="67F47949" w14:textId="77777777" w:rsidR="00401043" w:rsidRPr="001B6BE5" w:rsidRDefault="00401043" w:rsidP="00401043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900" w:type="dxa"/>
          </w:tcPr>
          <w:p w14:paraId="28DDCF65" w14:textId="1FE3539A" w:rsidR="00401043" w:rsidRPr="001B6BE5" w:rsidRDefault="00401043" w:rsidP="0040104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1.</w:t>
            </w:r>
            <w:r w:rsidR="001B6BE5"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4</w:t>
            </w:r>
          </w:p>
        </w:tc>
        <w:tc>
          <w:tcPr>
            <w:tcW w:w="1620" w:type="dxa"/>
          </w:tcPr>
          <w:p w14:paraId="606A226B" w14:textId="3880BAAD" w:rsidR="00401043" w:rsidRPr="001B6BE5" w:rsidRDefault="00401043" w:rsidP="0040104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</w:rPr>
              <w:t>≥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45%</w:t>
            </w:r>
          </w:p>
        </w:tc>
        <w:tc>
          <w:tcPr>
            <w:tcW w:w="1440" w:type="dxa"/>
          </w:tcPr>
          <w:p w14:paraId="62B73CB5" w14:textId="5043B993" w:rsidR="00401043" w:rsidRPr="001B6BE5" w:rsidRDefault="00401043" w:rsidP="00401043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ผศ.อรทัย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ตันกำเนิดไทย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</w:p>
        </w:tc>
      </w:tr>
      <w:tr w:rsidR="001B6BE5" w:rsidRPr="001B6BE5" w14:paraId="54AB856B" w14:textId="77777777" w:rsidTr="004C5A9B">
        <w:trPr>
          <w:trHeight w:val="1120"/>
        </w:trPr>
        <w:tc>
          <w:tcPr>
            <w:tcW w:w="1530" w:type="dxa"/>
          </w:tcPr>
          <w:p w14:paraId="62430A8A" w14:textId="3FCC2535" w:rsidR="00847B0A" w:rsidRPr="001B6BE5" w:rsidRDefault="00847B0A" w:rsidP="00847B0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11</w:t>
            </w:r>
          </w:p>
          <w:p w14:paraId="482B1211" w14:textId="40F8373C" w:rsidR="00847B0A" w:rsidRPr="001B6BE5" w:rsidRDefault="00847B0A" w:rsidP="00847B0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2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3760DFC2" w14:textId="22944A7F" w:rsidR="00847B0A" w:rsidRPr="001B6BE5" w:rsidRDefault="00847B0A" w:rsidP="00847B0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ระบบขับถ่ายปัสสาวะ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(KUB)</w:t>
            </w:r>
          </w:p>
        </w:tc>
        <w:tc>
          <w:tcPr>
            <w:tcW w:w="3690" w:type="dxa"/>
          </w:tcPr>
          <w:p w14:paraId="2E14B545" w14:textId="77777777" w:rsidR="00847B0A" w:rsidRPr="001B6BE5" w:rsidRDefault="00847B0A" w:rsidP="00847B0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1. บอกหน้าที่ของไต โครงสร้างและหน้าที่ของเนฟรอน ระบบประสาทที่มาเลี้ยงไตและหน้าที่</w:t>
            </w:r>
          </w:p>
          <w:p w14:paraId="6B7AD821" w14:textId="77777777" w:rsidR="00847B0A" w:rsidRPr="001B6BE5" w:rsidRDefault="00847B0A" w:rsidP="00847B0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2. อธิบายกลไกการสร้างปัสสาวะ และภาวะการถ่ายปัสสาวะมาก/น้อยกว่าปกติ</w:t>
            </w:r>
          </w:p>
          <w:p w14:paraId="62C24F70" w14:textId="77777777" w:rsidR="00847B0A" w:rsidRPr="001B6BE5" w:rsidRDefault="00847B0A" w:rsidP="00847B0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3. บอกความหมายของ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GFR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ปัจจัยที่มีผลต่อ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GFR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และการวัด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GFR</w:t>
            </w:r>
          </w:p>
          <w:p w14:paraId="536E79CA" w14:textId="5DB6FF49" w:rsidR="00847B0A" w:rsidRPr="001B6BE5" w:rsidRDefault="00847B0A" w:rsidP="00847B0A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4. อธิบายการดูดกลับสารบางชนิดเช่น กลูโคส โซเดียม โพแทสเซียมและ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น้ำ</w:t>
            </w:r>
          </w:p>
          <w:p w14:paraId="38B30160" w14:textId="77777777" w:rsidR="00847B0A" w:rsidRPr="001B6BE5" w:rsidRDefault="00847B0A" w:rsidP="00847B0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5. อธิบายกลไกการควบคุม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GFR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และ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RBF</w:t>
            </w:r>
          </w:p>
          <w:p w14:paraId="1A74D731" w14:textId="327CFE10" w:rsidR="00847B0A" w:rsidRPr="001B6BE5" w:rsidRDefault="00847B0A" w:rsidP="00847B0A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6.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อธิบายกลไกการขับถ่ายปัสสาวะ (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micturition)</w:t>
            </w:r>
          </w:p>
        </w:tc>
        <w:tc>
          <w:tcPr>
            <w:tcW w:w="2970" w:type="dxa"/>
          </w:tcPr>
          <w:p w14:paraId="12B12736" w14:textId="77777777" w:rsidR="00847B0A" w:rsidRPr="001B6BE5" w:rsidRDefault="00847B0A" w:rsidP="00847B0A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แจ้งวัตถุประสงค์การเรียนรู้</w:t>
            </w:r>
          </w:p>
          <w:p w14:paraId="3139F56B" w14:textId="77777777" w:rsidR="00847B0A" w:rsidRPr="001B6BE5" w:rsidRDefault="00847B0A" w:rsidP="00847B0A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บรรยาย</w:t>
            </w:r>
          </w:p>
          <w:p w14:paraId="1788E98F" w14:textId="77777777" w:rsidR="00847B0A" w:rsidRPr="001B6BE5" w:rsidRDefault="00847B0A" w:rsidP="00847B0A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การซักถามข้อสงสัยในชั้นเรียน</w:t>
            </w:r>
          </w:p>
          <w:p w14:paraId="7A74C4B3" w14:textId="77777777" w:rsidR="00847B0A" w:rsidRPr="001B6BE5" w:rsidRDefault="00847B0A" w:rsidP="00847B0A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แจ้งแหล่งเรียนรู้เพิ่มเติม</w:t>
            </w:r>
          </w:p>
          <w:p w14:paraId="6CAAF83E" w14:textId="77777777" w:rsidR="00847B0A" w:rsidRPr="001B6BE5" w:rsidRDefault="00847B0A" w:rsidP="00847B0A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แจ้งทำแบบทดสอบก่อนเรียน</w:t>
            </w:r>
            <w:r w:rsidRPr="001B6BE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 </w:t>
            </w:r>
          </w:p>
          <w:p w14:paraId="0F7031BE" w14:textId="77777777" w:rsidR="00847B0A" w:rsidRPr="001B6BE5" w:rsidRDefault="00847B0A" w:rsidP="00847B0A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710" w:type="dxa"/>
          </w:tcPr>
          <w:p w14:paraId="76024E0B" w14:textId="77777777" w:rsidR="00847B0A" w:rsidRPr="001B6BE5" w:rsidRDefault="00847B0A" w:rsidP="00847B0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การทดสอบหลังเรียน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(post-test)</w:t>
            </w:r>
          </w:p>
          <w:p w14:paraId="5178EF03" w14:textId="77777777" w:rsidR="00847B0A" w:rsidRPr="001B6BE5" w:rsidRDefault="00847B0A" w:rsidP="00847B0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การสอบ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ปลาย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ภาค</w:t>
            </w:r>
          </w:p>
          <w:p w14:paraId="5E310FAD" w14:textId="77777777" w:rsidR="00847B0A" w:rsidRPr="001B6BE5" w:rsidRDefault="00847B0A" w:rsidP="00847B0A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900" w:type="dxa"/>
          </w:tcPr>
          <w:p w14:paraId="1B334EE5" w14:textId="16A21AC6" w:rsidR="00847B0A" w:rsidRPr="001B6BE5" w:rsidRDefault="00847B0A" w:rsidP="00847B0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4</w:t>
            </w:r>
          </w:p>
        </w:tc>
        <w:tc>
          <w:tcPr>
            <w:tcW w:w="1620" w:type="dxa"/>
          </w:tcPr>
          <w:p w14:paraId="1A666203" w14:textId="78AB4B07" w:rsidR="00847B0A" w:rsidRPr="001B6BE5" w:rsidRDefault="00847B0A" w:rsidP="00847B0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</w:rPr>
              <w:t>≥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45%</w:t>
            </w:r>
          </w:p>
        </w:tc>
        <w:tc>
          <w:tcPr>
            <w:tcW w:w="1440" w:type="dxa"/>
          </w:tcPr>
          <w:p w14:paraId="64CAD71E" w14:textId="5E6A46CC" w:rsidR="00847B0A" w:rsidRPr="001B6BE5" w:rsidRDefault="00847B0A" w:rsidP="00847B0A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รศ.เทอดไทย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ทองอุ่น</w:t>
            </w:r>
          </w:p>
        </w:tc>
      </w:tr>
      <w:tr w:rsidR="001B6BE5" w:rsidRPr="001B6BE5" w14:paraId="701A3FD6" w14:textId="77777777" w:rsidTr="004C5A9B">
        <w:trPr>
          <w:trHeight w:val="1120"/>
        </w:trPr>
        <w:tc>
          <w:tcPr>
            <w:tcW w:w="1530" w:type="dxa"/>
          </w:tcPr>
          <w:p w14:paraId="61BD3F52" w14:textId="77777777" w:rsidR="00C002A6" w:rsidRPr="001B6BE5" w:rsidRDefault="00C002A6" w:rsidP="00C002A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11</w:t>
            </w:r>
          </w:p>
          <w:p w14:paraId="28046B1F" w14:textId="4F6EBCF9" w:rsidR="00C002A6" w:rsidRPr="001B6BE5" w:rsidRDefault="00C002A6" w:rsidP="00C002A6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1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6C59D611" w14:textId="77777777" w:rsidR="00C002A6" w:rsidRPr="001B6BE5" w:rsidRDefault="00C002A6" w:rsidP="00C002A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การรักษาสมดุลกรด-ด่าง</w:t>
            </w:r>
          </w:p>
          <w:p w14:paraId="4C8E4766" w14:textId="4D763DCA" w:rsidR="00C002A6" w:rsidRPr="001B6BE5" w:rsidRDefault="00C002A6" w:rsidP="00C002A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Acid-base balance</w:t>
            </w:r>
          </w:p>
        </w:tc>
        <w:tc>
          <w:tcPr>
            <w:tcW w:w="3690" w:type="dxa"/>
          </w:tcPr>
          <w:p w14:paraId="06D3BF64" w14:textId="48EF2725" w:rsidR="00C002A6" w:rsidRPr="001B6BE5" w:rsidRDefault="00C002A6" w:rsidP="00C002A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1. อธิบายการสร้างและการ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กำจัด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กรดในร่างกาย</w:t>
            </w:r>
          </w:p>
          <w:p w14:paraId="046224DE" w14:textId="77777777" w:rsidR="00C002A6" w:rsidRPr="001B6BE5" w:rsidRDefault="00C002A6" w:rsidP="00C002A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2. อธิบายระบบบัฟเฟอร์</w:t>
            </w:r>
          </w:p>
          <w:p w14:paraId="442CFB57" w14:textId="77777777" w:rsidR="00C002A6" w:rsidRPr="001B6BE5" w:rsidRDefault="00C002A6" w:rsidP="00C002A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3. บอกสาเหตุและลักษณะของ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arterial blood gas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ที่พบเมื่อมีความผิดปกติของกรดด่าง</w:t>
            </w:r>
          </w:p>
          <w:p w14:paraId="0955E44E" w14:textId="0CB31645" w:rsidR="00C002A6" w:rsidRPr="001B6BE5" w:rsidRDefault="00C002A6" w:rsidP="00C002A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4. อธิบายพยาธิสรีรวิทยาของความผิดปกติของกรดด่างพอสังเขป</w:t>
            </w:r>
          </w:p>
        </w:tc>
        <w:tc>
          <w:tcPr>
            <w:tcW w:w="2970" w:type="dxa"/>
          </w:tcPr>
          <w:p w14:paraId="05A2069F" w14:textId="77777777" w:rsidR="00C002A6" w:rsidRPr="001B6BE5" w:rsidRDefault="00C002A6" w:rsidP="00C002A6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แจ้งวัตถุประสงค์การเรียนรู้</w:t>
            </w:r>
          </w:p>
          <w:p w14:paraId="33E4A760" w14:textId="77777777" w:rsidR="00C002A6" w:rsidRPr="001B6BE5" w:rsidRDefault="00C002A6" w:rsidP="00C002A6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บรรยาย</w:t>
            </w:r>
          </w:p>
          <w:p w14:paraId="65F5EEC1" w14:textId="77777777" w:rsidR="00C002A6" w:rsidRPr="001B6BE5" w:rsidRDefault="00C002A6" w:rsidP="00C002A6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การซักถามข้อสงสัยในชั้นเรียน</w:t>
            </w:r>
          </w:p>
          <w:p w14:paraId="26D55CFF" w14:textId="77777777" w:rsidR="00C002A6" w:rsidRPr="001B6BE5" w:rsidRDefault="00C002A6" w:rsidP="00C002A6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แจ้งแหล่งเรียนรู้เพิ่มเติม</w:t>
            </w:r>
          </w:p>
          <w:p w14:paraId="625D7847" w14:textId="77777777" w:rsidR="00C002A6" w:rsidRPr="001B6BE5" w:rsidRDefault="00C002A6" w:rsidP="00C002A6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แจ้งทำแบบทดสอบก่อนเรียน</w:t>
            </w:r>
            <w:r w:rsidRPr="001B6BE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 </w:t>
            </w:r>
          </w:p>
          <w:p w14:paraId="3F244C6B" w14:textId="2E86B4BD" w:rsidR="00C002A6" w:rsidRPr="001B6BE5" w:rsidRDefault="00C002A6" w:rsidP="00C002A6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710" w:type="dxa"/>
          </w:tcPr>
          <w:p w14:paraId="36DC2D3C" w14:textId="77777777" w:rsidR="00C002A6" w:rsidRPr="001B6BE5" w:rsidRDefault="00C002A6" w:rsidP="00C002A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การทดสอบหลังเรียน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(post-test)</w:t>
            </w:r>
          </w:p>
          <w:p w14:paraId="37C030C9" w14:textId="77777777" w:rsidR="00C002A6" w:rsidRPr="001B6BE5" w:rsidRDefault="00C002A6" w:rsidP="00C002A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การสอบ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ปลาย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ภาค</w:t>
            </w:r>
          </w:p>
          <w:p w14:paraId="6E9474AB" w14:textId="367E837A" w:rsidR="00C002A6" w:rsidRPr="001B6BE5" w:rsidRDefault="00C002A6" w:rsidP="00C002A6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900" w:type="dxa"/>
          </w:tcPr>
          <w:p w14:paraId="504CAF1E" w14:textId="3005D6B0" w:rsidR="00C002A6" w:rsidRPr="001B6BE5" w:rsidRDefault="001B6BE5" w:rsidP="00C002A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2</w:t>
            </w:r>
          </w:p>
        </w:tc>
        <w:tc>
          <w:tcPr>
            <w:tcW w:w="1620" w:type="dxa"/>
          </w:tcPr>
          <w:p w14:paraId="28E6FA6D" w14:textId="54CCE7A2" w:rsidR="00C002A6" w:rsidRPr="001B6BE5" w:rsidRDefault="00C002A6" w:rsidP="00C002A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</w:rPr>
              <w:t>≥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45%</w:t>
            </w:r>
          </w:p>
        </w:tc>
        <w:tc>
          <w:tcPr>
            <w:tcW w:w="1440" w:type="dxa"/>
          </w:tcPr>
          <w:p w14:paraId="4021E9FC" w14:textId="30EBB70A" w:rsidR="00C002A6" w:rsidRPr="001B6BE5" w:rsidRDefault="00C002A6" w:rsidP="00C002A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อ.จุฑามาศ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คำสีแก้ว</w:t>
            </w:r>
          </w:p>
        </w:tc>
      </w:tr>
      <w:tr w:rsidR="001B6BE5" w:rsidRPr="001B6BE5" w14:paraId="59819D12" w14:textId="77777777" w:rsidTr="004C5A9B">
        <w:trPr>
          <w:trHeight w:val="3289"/>
        </w:trPr>
        <w:tc>
          <w:tcPr>
            <w:tcW w:w="1530" w:type="dxa"/>
          </w:tcPr>
          <w:p w14:paraId="03C45F2F" w14:textId="77777777" w:rsidR="00CC38C3" w:rsidRPr="001B6BE5" w:rsidRDefault="00CC38C3" w:rsidP="00CC38C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>12</w:t>
            </w:r>
          </w:p>
          <w:p w14:paraId="7AD90EB8" w14:textId="1F843424" w:rsidR="00CC38C3" w:rsidRPr="001B6BE5" w:rsidRDefault="00CC38C3" w:rsidP="00CC38C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2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7416B542" w14:textId="2DD1070C" w:rsidR="00CC38C3" w:rsidRPr="001B6BE5" w:rsidRDefault="00CC38C3" w:rsidP="00CC38C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LAB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: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Gastrointestinal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System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[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short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case study] (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ระบบทางเดินอาหาร) </w:t>
            </w:r>
          </w:p>
        </w:tc>
        <w:tc>
          <w:tcPr>
            <w:tcW w:w="3690" w:type="dxa"/>
          </w:tcPr>
          <w:p w14:paraId="47081327" w14:textId="77777777" w:rsidR="00CC38C3" w:rsidRPr="001B6BE5" w:rsidRDefault="00CC38C3" w:rsidP="00CC38C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1. บอกสรีรวิทยาของระบบทางเดินอาหารที่สัมพันธ์กับโรคได้โดยสังเขป</w:t>
            </w:r>
          </w:p>
          <w:p w14:paraId="1BD39710" w14:textId="77777777" w:rsidR="00CC38C3" w:rsidRPr="001B6BE5" w:rsidRDefault="00CC38C3" w:rsidP="00CC38C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2. อธิบายอาการและอาการแสดงของโรคในระบบทางเดินอาหารที่พบบ่อย</w:t>
            </w:r>
          </w:p>
          <w:p w14:paraId="26348E1A" w14:textId="1F56F6C3" w:rsidR="00CC38C3" w:rsidRPr="001B6BE5" w:rsidRDefault="00CC38C3" w:rsidP="00CC38C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3. อธิบายพยาธิสรีรวิทยาและภาวะแทรกซ้อนที่สำคัญของโรคในระบบทางเดินอาหารที่พบบ่อยได้โดยสังเขป</w:t>
            </w:r>
          </w:p>
        </w:tc>
        <w:tc>
          <w:tcPr>
            <w:tcW w:w="2970" w:type="dxa"/>
          </w:tcPr>
          <w:p w14:paraId="66456849" w14:textId="77777777" w:rsidR="00CC38C3" w:rsidRPr="001B6BE5" w:rsidRDefault="00CC38C3" w:rsidP="00CC38C3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แต่ละกลุ่มส่งเล่มรายงานและ</w:t>
            </w:r>
          </w:p>
          <w:p w14:paraId="0FBEA35F" w14:textId="77777777" w:rsidR="00CC38C3" w:rsidRPr="001B6BE5" w:rsidRDefault="00CC38C3" w:rsidP="00CC38C3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 xml:space="preserve">นำเสนอ </w:t>
            </w: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</w:rPr>
              <w:t>short case study</w:t>
            </w:r>
            <w:r w:rsidRPr="001B6BE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 พร้อม</w:t>
            </w: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ตอบคำถามข้อสงสัยจากผู้ฟัง</w:t>
            </w:r>
          </w:p>
          <w:p w14:paraId="1F8E27BD" w14:textId="77777777" w:rsidR="00CC38C3" w:rsidRPr="001B6BE5" w:rsidRDefault="00CC38C3" w:rsidP="00CC38C3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ถกอภิปรายแลกเปลี่ยนความคิดเห็น</w:t>
            </w:r>
          </w:p>
          <w:p w14:paraId="2B97484A" w14:textId="77777777" w:rsidR="00CC38C3" w:rsidRPr="001B6BE5" w:rsidRDefault="00CC38C3" w:rsidP="00CC38C3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สรุปกรณีศึกษาโดยอาจารย์ผู้สอน</w:t>
            </w:r>
          </w:p>
          <w:p w14:paraId="493C4F4A" w14:textId="65BD156C" w:rsidR="00CC38C3" w:rsidRPr="001B6BE5" w:rsidRDefault="00CC38C3" w:rsidP="00CC38C3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แจ้งทำแบบทดสอบหลังเรียนโดยถือการเข้าทำแบบทดสอบเป็นการเซ็นชื่อเข้าเรียนไปพร้อมด้วย</w:t>
            </w:r>
          </w:p>
        </w:tc>
        <w:tc>
          <w:tcPr>
            <w:tcW w:w="1710" w:type="dxa"/>
          </w:tcPr>
          <w:p w14:paraId="21EBC892" w14:textId="77777777" w:rsidR="00CC38C3" w:rsidRPr="001B6BE5" w:rsidRDefault="00CC38C3" w:rsidP="00CC38C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การ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เช็คชื่อ</w:t>
            </w:r>
          </w:p>
          <w:p w14:paraId="6D7A57F0" w14:textId="77777777" w:rsidR="00CC38C3" w:rsidRPr="001B6BE5" w:rsidRDefault="00CC38C3" w:rsidP="00CC38C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อภิปราย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แ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ลกเปลี่ยนความคิดเห็น</w:t>
            </w:r>
          </w:p>
          <w:p w14:paraId="098C764C" w14:textId="77777777" w:rsidR="00CC38C3" w:rsidRPr="001B6BE5" w:rsidRDefault="00CC38C3" w:rsidP="00CC38C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หลัง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เรียน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(post-test)</w:t>
            </w:r>
          </w:p>
          <w:p w14:paraId="29BAAD8A" w14:textId="6CA2E87F" w:rsidR="00CC38C3" w:rsidRPr="001B6BE5" w:rsidRDefault="00CC38C3" w:rsidP="00CC38C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การสอบ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ปลาย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ภาค</w:t>
            </w:r>
          </w:p>
        </w:tc>
        <w:tc>
          <w:tcPr>
            <w:tcW w:w="900" w:type="dxa"/>
          </w:tcPr>
          <w:p w14:paraId="79A050EF" w14:textId="6CFCB537" w:rsidR="00CC38C3" w:rsidRPr="001B6BE5" w:rsidRDefault="00CC38C3" w:rsidP="00CC38C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1.</w:t>
            </w:r>
            <w:r w:rsidR="001B6BE5"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76</w:t>
            </w:r>
          </w:p>
        </w:tc>
        <w:tc>
          <w:tcPr>
            <w:tcW w:w="1620" w:type="dxa"/>
          </w:tcPr>
          <w:p w14:paraId="164DDDCF" w14:textId="5BECBBAA" w:rsidR="00CC38C3" w:rsidRPr="001B6BE5" w:rsidRDefault="00CC38C3" w:rsidP="00CC38C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</w:rPr>
              <w:t>≥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45%</w:t>
            </w:r>
          </w:p>
        </w:tc>
        <w:tc>
          <w:tcPr>
            <w:tcW w:w="1440" w:type="dxa"/>
          </w:tcPr>
          <w:p w14:paraId="23E852B5" w14:textId="223B3B10" w:rsidR="00CC38C3" w:rsidRPr="001B6BE5" w:rsidRDefault="005E29C9" w:rsidP="00CC38C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ร</w:t>
            </w:r>
            <w:r w:rsidR="00CC38C3"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ศ.</w:t>
            </w:r>
            <w:r w:rsidR="00CC38C3"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พัชรวิภา มณีไสย</w:t>
            </w:r>
          </w:p>
          <w:p w14:paraId="444300C7" w14:textId="34B6117C" w:rsidR="00CC38C3" w:rsidRPr="001B6BE5" w:rsidRDefault="00CC38C3" w:rsidP="00CC38C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1B6BE5" w:rsidRPr="001B6BE5" w14:paraId="6C643576" w14:textId="77777777" w:rsidTr="004C5A9B">
        <w:tc>
          <w:tcPr>
            <w:tcW w:w="1530" w:type="dxa"/>
          </w:tcPr>
          <w:p w14:paraId="08DD9FD2" w14:textId="3DB1B956" w:rsidR="00815B8A" w:rsidRPr="001B6BE5" w:rsidRDefault="00815B8A" w:rsidP="00815B8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12</w:t>
            </w:r>
          </w:p>
          <w:p w14:paraId="08F6CFDC" w14:textId="3948F762" w:rsidR="00815B8A" w:rsidRPr="001B6BE5" w:rsidRDefault="00815B8A" w:rsidP="00815B8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2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34ADEC33" w14:textId="77777777" w:rsidR="00815B8A" w:rsidRPr="001B6BE5" w:rsidRDefault="00815B8A" w:rsidP="00815B8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LAB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: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Renal function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[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VDO]</w:t>
            </w:r>
          </w:p>
          <w:p w14:paraId="7F90EF67" w14:textId="1D648779" w:rsidR="00815B8A" w:rsidRPr="001B6BE5" w:rsidRDefault="00815B8A" w:rsidP="00815B8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การทำงานของไต) </w:t>
            </w:r>
          </w:p>
        </w:tc>
        <w:tc>
          <w:tcPr>
            <w:tcW w:w="3690" w:type="dxa"/>
          </w:tcPr>
          <w:p w14:paraId="2A3C4A31" w14:textId="77777777" w:rsidR="00815B8A" w:rsidRPr="001B6BE5" w:rsidRDefault="00815B8A" w:rsidP="00815B8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1. อธิบายการทำงานของไตและการสร้างปัสสาวะ</w:t>
            </w:r>
          </w:p>
          <w:p w14:paraId="65F70CBF" w14:textId="77777777" w:rsidR="00815B8A" w:rsidRPr="001B6BE5" w:rsidRDefault="00815B8A" w:rsidP="00815B8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2. อธิบายภาวะโรคที่เกิดจากการไตทำงานผิดปกติ</w:t>
            </w:r>
          </w:p>
          <w:p w14:paraId="51B0D826" w14:textId="77777777" w:rsidR="00815B8A" w:rsidRPr="001B6BE5" w:rsidRDefault="00815B8A" w:rsidP="00815B8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3. อธิบายภาวะแทรกซ้อนที่เกิดขึ้นเมื่อเกิด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br/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ภาวะไตวาย</w:t>
            </w:r>
          </w:p>
          <w:p w14:paraId="763D435E" w14:textId="0860FEB4" w:rsidR="00815B8A" w:rsidRPr="001B6BE5" w:rsidRDefault="00815B8A" w:rsidP="00815B8A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4.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บอกข้อบ่งชี้และวิธีการรวมทั้งหลักการคร่าว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ๆ เกี่ยวกับการฟอกไต</w:t>
            </w:r>
          </w:p>
        </w:tc>
        <w:tc>
          <w:tcPr>
            <w:tcW w:w="2970" w:type="dxa"/>
          </w:tcPr>
          <w:p w14:paraId="0C17EB27" w14:textId="77777777" w:rsidR="00815B8A" w:rsidRPr="001B6BE5" w:rsidRDefault="00815B8A" w:rsidP="00815B8A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แจ้งวัตถุประสงค์การเรียนรู้</w:t>
            </w:r>
          </w:p>
          <w:p w14:paraId="0CA4EDA5" w14:textId="77777777" w:rsidR="00815B8A" w:rsidRPr="001B6BE5" w:rsidRDefault="00815B8A" w:rsidP="00815B8A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เปิดวีดิทัศน์ ร่วมกับบรรยายเพื่ออธิบายให้ผู้เรียนเข้าใจมากขึ้น</w:t>
            </w:r>
          </w:p>
          <w:p w14:paraId="2E3D8871" w14:textId="77777777" w:rsidR="00815B8A" w:rsidRPr="001B6BE5" w:rsidRDefault="00815B8A" w:rsidP="00815B8A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การซักถามข้อสงสัยในประเด็นต่างๆ</w:t>
            </w:r>
          </w:p>
          <w:p w14:paraId="09A8250E" w14:textId="77777777" w:rsidR="00815B8A" w:rsidRPr="001B6BE5" w:rsidRDefault="00815B8A" w:rsidP="00815B8A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สรุปความรู้ที่ได้และตอบคำถามท้ายชั่วโมงเรียน</w:t>
            </w:r>
          </w:p>
          <w:p w14:paraId="274E5E38" w14:textId="12A240F0" w:rsidR="00815B8A" w:rsidRPr="001B6BE5" w:rsidRDefault="00815B8A" w:rsidP="00815B8A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แจ้งทำแบบทดสอบหลังเรียน</w:t>
            </w:r>
            <w:r w:rsidRPr="001B6BE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โดยถือการเข้าทำแบบทดสอบเป็นการเซ็นชื่อเข้าเรียนไปพร้อมด้วย</w:t>
            </w:r>
          </w:p>
        </w:tc>
        <w:tc>
          <w:tcPr>
            <w:tcW w:w="1710" w:type="dxa"/>
          </w:tcPr>
          <w:p w14:paraId="75A1E929" w14:textId="77777777" w:rsidR="00815B8A" w:rsidRPr="001B6BE5" w:rsidRDefault="00815B8A" w:rsidP="00815B8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การ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เช็คชื่อ</w:t>
            </w:r>
          </w:p>
          <w:p w14:paraId="5F7AD004" w14:textId="77777777" w:rsidR="00815B8A" w:rsidRPr="001B6BE5" w:rsidRDefault="00815B8A" w:rsidP="00815B8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อภิปราย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แ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ลกเปลี่ยนความคิดเห็น</w:t>
            </w:r>
          </w:p>
          <w:p w14:paraId="058B08B1" w14:textId="77777777" w:rsidR="00815B8A" w:rsidRPr="001B6BE5" w:rsidRDefault="00815B8A" w:rsidP="00815B8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หลัง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เรียน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(post-test)</w:t>
            </w:r>
          </w:p>
          <w:p w14:paraId="41D91C9B" w14:textId="77777777" w:rsidR="00815B8A" w:rsidRPr="001B6BE5" w:rsidRDefault="00815B8A" w:rsidP="00815B8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การสอบ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ปลาย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ภาค</w:t>
            </w:r>
          </w:p>
          <w:p w14:paraId="04814192" w14:textId="77777777" w:rsidR="00815B8A" w:rsidRPr="001B6BE5" w:rsidRDefault="00815B8A" w:rsidP="00815B8A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900" w:type="dxa"/>
          </w:tcPr>
          <w:p w14:paraId="6DBD2C7E" w14:textId="17A6994D" w:rsidR="00815B8A" w:rsidRPr="001B6BE5" w:rsidRDefault="00815B8A" w:rsidP="00815B8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1.</w:t>
            </w:r>
            <w:r w:rsidR="001B6BE5"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4</w:t>
            </w:r>
          </w:p>
        </w:tc>
        <w:tc>
          <w:tcPr>
            <w:tcW w:w="1620" w:type="dxa"/>
          </w:tcPr>
          <w:p w14:paraId="0D60CF4B" w14:textId="34BE72AA" w:rsidR="00815B8A" w:rsidRPr="001B6BE5" w:rsidRDefault="00815B8A" w:rsidP="00815B8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</w:rPr>
              <w:t>≥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45%</w:t>
            </w:r>
          </w:p>
        </w:tc>
        <w:tc>
          <w:tcPr>
            <w:tcW w:w="1440" w:type="dxa"/>
          </w:tcPr>
          <w:p w14:paraId="55FD2AEA" w14:textId="0941BE80" w:rsidR="00815B8A" w:rsidRPr="001B6BE5" w:rsidRDefault="00815B8A" w:rsidP="00815B8A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รศ.เทอดไทย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ทองอุ่น</w:t>
            </w:r>
          </w:p>
        </w:tc>
      </w:tr>
      <w:tr w:rsidR="001B6BE5" w:rsidRPr="001B6BE5" w14:paraId="7B15CEA5" w14:textId="77777777" w:rsidTr="004C5A9B">
        <w:tc>
          <w:tcPr>
            <w:tcW w:w="1530" w:type="dxa"/>
          </w:tcPr>
          <w:p w14:paraId="3A20C9B8" w14:textId="341CA9D3" w:rsidR="001F2DF3" w:rsidRPr="001B6BE5" w:rsidRDefault="001F2DF3" w:rsidP="001F2DF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12</w:t>
            </w:r>
          </w:p>
          <w:p w14:paraId="039FDA52" w14:textId="16E770A3" w:rsidR="001F2DF3" w:rsidRPr="001B6BE5" w:rsidRDefault="001F2DF3" w:rsidP="001F2DF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2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26873244" w14:textId="47D8DA0E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Endocrine system</w:t>
            </w:r>
          </w:p>
        </w:tc>
        <w:tc>
          <w:tcPr>
            <w:tcW w:w="3690" w:type="dxa"/>
          </w:tcPr>
          <w:p w14:paraId="653237CE" w14:textId="77777777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1.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ให้คำจำกัดความและชนิดของฮอร์โมน</w:t>
            </w:r>
          </w:p>
          <w:p w14:paraId="5293C92E" w14:textId="77777777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2.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อธิบายความสัมพันธ์ของ</w:t>
            </w:r>
            <w:proofErr w:type="spellStart"/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ฮัย</w:t>
            </w:r>
            <w:proofErr w:type="spellEnd"/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โป</w:t>
            </w:r>
            <w:proofErr w:type="spellStart"/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ธัล</w:t>
            </w:r>
            <w:proofErr w:type="spellEnd"/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ลาม</w:t>
            </w:r>
            <w:proofErr w:type="spellStart"/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ัส</w:t>
            </w:r>
            <w:proofErr w:type="spellEnd"/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กับต่อมใต้สมอง</w:t>
            </w:r>
          </w:p>
          <w:p w14:paraId="0A99C068" w14:textId="77777777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3. อธิบายผลของฮอร์โมนของต่อมใต้สมองต่อ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br/>
              <w:t>ต่อมไร้ท่อต่างๆ</w:t>
            </w:r>
          </w:p>
          <w:p w14:paraId="47770F53" w14:textId="77777777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lastRenderedPageBreak/>
              <w:t>4. อธิบายการสังเคราะห์ การออกฤทธิ์การควบคุมการคัดหลั่งและความผิดปกติของไทรอยด์ฮอร์โมน</w:t>
            </w:r>
          </w:p>
          <w:p w14:paraId="3D93D02C" w14:textId="77777777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5. อธิบายฮอร์โมนและกลไกที่เกี่ยวกับ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calcium homeostasis</w:t>
            </w:r>
          </w:p>
          <w:p w14:paraId="6AA60CD6" w14:textId="77777777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6. อธิบายการสังเคราะห์ การคว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บ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คุมการคัดหลั่งการออกฤทธิ์และความผิดปกติของฮอร์โมนของต่อมหมวกไตชั้นนอก</w:t>
            </w:r>
          </w:p>
          <w:p w14:paraId="7F475A4F" w14:textId="77777777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7. อธิบายการสังเคราะห์ การคว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บ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คุมการคัดหลั่งการออกฤทธิ์และความผิดปกติของฮอร์โมนของต่อมหมวกไตชั้นใน</w:t>
            </w:r>
          </w:p>
          <w:p w14:paraId="6F609077" w14:textId="77777777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8. อธิบายการสังเคราะห์ การคว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บ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คุมการคัดหลั่ง การออกฤทธิ์และการขาดอินซูลิน</w:t>
            </w:r>
          </w:p>
          <w:p w14:paraId="2BA01034" w14:textId="66932A87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9. อธิบายการสังเคราะห์ การคว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บ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คุมการคัดหลั่งการออกฤทธิ์และความผิดปกติที่เกิดจากกลูคากอน</w:t>
            </w:r>
          </w:p>
        </w:tc>
        <w:tc>
          <w:tcPr>
            <w:tcW w:w="2970" w:type="dxa"/>
          </w:tcPr>
          <w:p w14:paraId="36D35C47" w14:textId="77777777" w:rsidR="001F2DF3" w:rsidRPr="001B6BE5" w:rsidRDefault="001F2DF3" w:rsidP="001F2DF3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lastRenderedPageBreak/>
              <w:t>- แจ้งวัตถุประสงค์การเรียนรู้</w:t>
            </w:r>
          </w:p>
          <w:p w14:paraId="6587E476" w14:textId="77777777" w:rsidR="001F2DF3" w:rsidRPr="001B6BE5" w:rsidRDefault="001F2DF3" w:rsidP="001F2DF3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บรรยาย</w:t>
            </w:r>
          </w:p>
          <w:p w14:paraId="29546673" w14:textId="77777777" w:rsidR="001F2DF3" w:rsidRPr="001B6BE5" w:rsidRDefault="001F2DF3" w:rsidP="001F2DF3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การซักถามข้อสงสัยในชั้นเรียน</w:t>
            </w:r>
          </w:p>
          <w:p w14:paraId="25EB0C9E" w14:textId="77777777" w:rsidR="001F2DF3" w:rsidRPr="001B6BE5" w:rsidRDefault="001F2DF3" w:rsidP="001F2DF3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แจ้งแหล่งเรียนรู้เพิ่มเติม</w:t>
            </w:r>
          </w:p>
          <w:p w14:paraId="369A68E4" w14:textId="454FBDC6" w:rsidR="001F2DF3" w:rsidRPr="001B6BE5" w:rsidRDefault="001F2DF3" w:rsidP="001F2DF3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แจ้งทำแบบทดสอบก่อนเรียน</w:t>
            </w:r>
            <w:r w:rsidRPr="001B6BE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1710" w:type="dxa"/>
          </w:tcPr>
          <w:p w14:paraId="1F302D7F" w14:textId="77777777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การทดสอบหลังเรียน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(post-test)</w:t>
            </w:r>
          </w:p>
          <w:p w14:paraId="164E2F71" w14:textId="77777777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การสอบ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ปลาย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ภาค</w:t>
            </w:r>
          </w:p>
          <w:p w14:paraId="5CB6D00A" w14:textId="77777777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900" w:type="dxa"/>
          </w:tcPr>
          <w:p w14:paraId="6C57E7F9" w14:textId="44F98939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4</w:t>
            </w:r>
          </w:p>
        </w:tc>
        <w:tc>
          <w:tcPr>
            <w:tcW w:w="1620" w:type="dxa"/>
          </w:tcPr>
          <w:p w14:paraId="036B1B38" w14:textId="26F5BA01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</w:rPr>
              <w:t>≥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45%</w:t>
            </w:r>
          </w:p>
        </w:tc>
        <w:tc>
          <w:tcPr>
            <w:tcW w:w="1440" w:type="dxa"/>
          </w:tcPr>
          <w:p w14:paraId="3EFFEC37" w14:textId="1954481D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ผศ.วีระพล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br/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แสงอาทิตย์</w:t>
            </w:r>
          </w:p>
        </w:tc>
      </w:tr>
      <w:tr w:rsidR="001B6BE5" w:rsidRPr="001B6BE5" w14:paraId="521DC3BE" w14:textId="77777777" w:rsidTr="004C5A9B">
        <w:tc>
          <w:tcPr>
            <w:tcW w:w="1530" w:type="dxa"/>
          </w:tcPr>
          <w:p w14:paraId="6F653F3E" w14:textId="685270D2" w:rsidR="001F2DF3" w:rsidRPr="001B6BE5" w:rsidRDefault="00862056" w:rsidP="001F2DF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13</w:t>
            </w:r>
          </w:p>
          <w:p w14:paraId="5E41CF9A" w14:textId="68A10588" w:rsidR="001F2DF3" w:rsidRPr="001B6BE5" w:rsidRDefault="001F2DF3" w:rsidP="001F2DF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(</w:t>
            </w:r>
            <w:r w:rsidR="00862056"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3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ชม.)</w:t>
            </w:r>
          </w:p>
        </w:tc>
        <w:tc>
          <w:tcPr>
            <w:tcW w:w="1620" w:type="dxa"/>
          </w:tcPr>
          <w:p w14:paraId="7FC55CFD" w14:textId="77777777" w:rsidR="00862056" w:rsidRPr="001B6BE5" w:rsidRDefault="00862056" w:rsidP="0086205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กรณีศึกษาที่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  <w:p w14:paraId="70FFBFFA" w14:textId="77777777" w:rsidR="00862056" w:rsidRPr="001B6BE5" w:rsidRDefault="00862056" w:rsidP="0086205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ระบบไหลเวียนโลหิตและระบบหายใจ</w:t>
            </w:r>
          </w:p>
          <w:p w14:paraId="78F1424C" w14:textId="32D08990" w:rsidR="001F2DF3" w:rsidRPr="001B6BE5" w:rsidRDefault="001F2DF3" w:rsidP="0086205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Case</w:t>
            </w:r>
            <w:r w:rsidR="00862056"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="00862056" w:rsidRPr="001B6BE5">
              <w:rPr>
                <w:rFonts w:ascii="TH SarabunPSK" w:hAnsi="TH SarabunPSK" w:cs="TH SarabunPSK"/>
                <w:sz w:val="28"/>
                <w:szCs w:val="28"/>
              </w:rPr>
              <w:t>study 1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:</w:t>
            </w:r>
          </w:p>
          <w:p w14:paraId="1DC63385" w14:textId="587F69B5" w:rsidR="001F2DF3" w:rsidRPr="001B6BE5" w:rsidRDefault="00862056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cardiovascular system (CVS)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lastRenderedPageBreak/>
              <w:t>and respiratory system (RS)</w:t>
            </w:r>
          </w:p>
        </w:tc>
        <w:tc>
          <w:tcPr>
            <w:tcW w:w="3690" w:type="dxa"/>
          </w:tcPr>
          <w:p w14:paraId="2E820DA5" w14:textId="77777777" w:rsidR="00862056" w:rsidRPr="001B6BE5" w:rsidRDefault="00862056" w:rsidP="0086205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lastRenderedPageBreak/>
              <w:t>1. บอกสรีรวิทยาของระบบไหลเวียนโลหิตและระบบหายใจที่สัมพันธ์กับโรคหัวใจล้มเหลวได้โดยสังเขป</w:t>
            </w:r>
          </w:p>
          <w:p w14:paraId="4E5243F0" w14:textId="77777777" w:rsidR="00862056" w:rsidRPr="001B6BE5" w:rsidRDefault="00862056" w:rsidP="0086205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2. อธิบายสาเหตุของอาการหอบเหนื่อย นอนราบไม่ได้ และรู้สึกเหนื่อยง่ายเวลาเดินขึ้นบันได</w:t>
            </w:r>
          </w:p>
          <w:p w14:paraId="45053597" w14:textId="77777777" w:rsidR="00862056" w:rsidRPr="001B6BE5" w:rsidRDefault="00862056" w:rsidP="0086205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3. อธิบายอาการและอาการแสดงของโรคหัวใจล้มเหลว</w:t>
            </w:r>
          </w:p>
          <w:p w14:paraId="73E5AECE" w14:textId="22B2E7B5" w:rsidR="00862056" w:rsidRPr="001B6BE5" w:rsidRDefault="00862056" w:rsidP="0086205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lastRenderedPageBreak/>
              <w:t>4. อธิบายพยาธิสรีรวิทยาและภาวะแทรกซ้อนที่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สำคัญ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ของโรคหัวใจล้มเหลวได้โดยสังเขป</w:t>
            </w:r>
          </w:p>
          <w:p w14:paraId="2354A2AB" w14:textId="77777777" w:rsidR="00862056" w:rsidRPr="001B6BE5" w:rsidRDefault="00862056" w:rsidP="00862056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57B3305C" w14:textId="6A3250DF" w:rsidR="001F2DF3" w:rsidRPr="001B6BE5" w:rsidRDefault="00862056" w:rsidP="0086205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หมายเหตุ: ได้มีการแจ้งผู้เรียนในชั่วโมงเรียน “ระบบไหลเวียนโลหิต” เพื่อเตรียมน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ำ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เสนอกรณีศึกษา</w:t>
            </w:r>
          </w:p>
        </w:tc>
        <w:tc>
          <w:tcPr>
            <w:tcW w:w="2970" w:type="dxa"/>
          </w:tcPr>
          <w:p w14:paraId="4517F2A1" w14:textId="77777777" w:rsidR="001F2DF3" w:rsidRPr="001B6BE5" w:rsidRDefault="001F2DF3" w:rsidP="001F2DF3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lastRenderedPageBreak/>
              <w:t>- ส่งรายงานกรณีศึกษาเป็นรายกลุ่ม</w:t>
            </w:r>
          </w:p>
          <w:p w14:paraId="42C3EDC5" w14:textId="51C7FB4E" w:rsidR="001F2DF3" w:rsidRPr="001B6BE5" w:rsidRDefault="001F2DF3" w:rsidP="001F2DF3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 xml:space="preserve">- </w:t>
            </w:r>
            <w:r w:rsidR="00CB1B1A" w:rsidRPr="001B6BE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แต่ละกลุ่ม</w:t>
            </w: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นำเสนอกรณีศึกษา และ ถกอภิปราย</w:t>
            </w:r>
            <w:r w:rsidR="00CB1B1A" w:rsidRPr="001B6BE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ในชั้นเรียน</w:t>
            </w:r>
          </w:p>
          <w:p w14:paraId="71856BE4" w14:textId="77777777" w:rsidR="001F2DF3" w:rsidRPr="001B6BE5" w:rsidRDefault="001F2DF3" w:rsidP="001F2DF3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ถามตอบข้อสงสัยของผู้ฟัง</w:t>
            </w:r>
          </w:p>
          <w:p w14:paraId="1053185C" w14:textId="2688F50D" w:rsidR="001F2DF3" w:rsidRPr="001B6BE5" w:rsidRDefault="001F2DF3" w:rsidP="001F2DF3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สรุปกรณีศึกษาโดยอาจารย์ผู้สอน</w:t>
            </w:r>
          </w:p>
        </w:tc>
        <w:tc>
          <w:tcPr>
            <w:tcW w:w="1710" w:type="dxa"/>
          </w:tcPr>
          <w:p w14:paraId="6F2DCADD" w14:textId="77777777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การ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เช็คชื่อ</w:t>
            </w:r>
          </w:p>
          <w:p w14:paraId="4ACC63A4" w14:textId="77777777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การทำ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รายงาน</w:t>
            </w:r>
          </w:p>
          <w:p w14:paraId="1E175F06" w14:textId="77777777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การนำเสนอ</w:t>
            </w:r>
          </w:p>
          <w:p w14:paraId="5EDA3A37" w14:textId="01A537DC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การ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อภิปรายแลกเปลี่ยนความคิดเห็น</w:t>
            </w:r>
          </w:p>
        </w:tc>
        <w:tc>
          <w:tcPr>
            <w:tcW w:w="900" w:type="dxa"/>
          </w:tcPr>
          <w:p w14:paraId="74F8440B" w14:textId="3A5C9BC2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5</w:t>
            </w:r>
          </w:p>
        </w:tc>
        <w:tc>
          <w:tcPr>
            <w:tcW w:w="1620" w:type="dxa"/>
          </w:tcPr>
          <w:p w14:paraId="735741B2" w14:textId="0DD03B18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</w:rPr>
              <w:t>≥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45%</w:t>
            </w:r>
          </w:p>
        </w:tc>
        <w:tc>
          <w:tcPr>
            <w:tcW w:w="1440" w:type="dxa"/>
          </w:tcPr>
          <w:p w14:paraId="7C06636B" w14:textId="4EC3729F" w:rsidR="00CB1B1A" w:rsidRPr="001B6BE5" w:rsidRDefault="00CB1B1A" w:rsidP="00CB1B1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ศ.พวงรัตน์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ภักดีโชติ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และ</w:t>
            </w:r>
          </w:p>
          <w:p w14:paraId="7580327C" w14:textId="0CF2FFEF" w:rsidR="001F2DF3" w:rsidRPr="001B6BE5" w:rsidRDefault="00CB1B1A" w:rsidP="00CB1B1A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ผศ.อรทัย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ตันกำเนิดไทย</w:t>
            </w:r>
          </w:p>
        </w:tc>
      </w:tr>
      <w:tr w:rsidR="001B6BE5" w:rsidRPr="001B6BE5" w14:paraId="1784FBFC" w14:textId="77777777" w:rsidTr="004C5A9B">
        <w:tc>
          <w:tcPr>
            <w:tcW w:w="1530" w:type="dxa"/>
          </w:tcPr>
          <w:p w14:paraId="21BF3D98" w14:textId="568DB423" w:rsidR="001F2DF3" w:rsidRPr="001B6BE5" w:rsidRDefault="005E29C9" w:rsidP="001F2DF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13</w:t>
            </w:r>
          </w:p>
          <w:p w14:paraId="5AEC319B" w14:textId="40AABBBF" w:rsidR="001F2DF3" w:rsidRPr="001B6BE5" w:rsidRDefault="001F2DF3" w:rsidP="001F2DF3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2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17D4BC8E" w14:textId="77777777" w:rsidR="005E29C9" w:rsidRPr="001B6BE5" w:rsidRDefault="005E29C9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ระบบสืบพันธุ์</w:t>
            </w:r>
          </w:p>
          <w:p w14:paraId="3237EE7C" w14:textId="6AE61587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Reproductive system</w:t>
            </w:r>
          </w:p>
        </w:tc>
        <w:tc>
          <w:tcPr>
            <w:tcW w:w="3690" w:type="dxa"/>
          </w:tcPr>
          <w:p w14:paraId="337D0E15" w14:textId="4D469008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1. อธิบายการทำงานและกลไกควบคุมการทำงานของระบบสืบพันธุ์เพศชาย</w:t>
            </w:r>
          </w:p>
          <w:p w14:paraId="438B0972" w14:textId="196CFA4B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2. อธิบายหน้าที่ของอัณฑะ การควบคุมการทำงานของอัณฑะและฤทธิ์ของฮอร์โมนเพศชาย</w:t>
            </w:r>
          </w:p>
          <w:p w14:paraId="49B2C522" w14:textId="04CAC75F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3. อธิบายการสร้างตัวอสุจิ และบอกส่วนประกอบของน้ำอสุจิ</w:t>
            </w:r>
          </w:p>
          <w:p w14:paraId="6D3ECCE3" w14:textId="724F3CDC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4. อธิบายการทำงานของระบบสืบพันธุ์หญิง</w:t>
            </w:r>
          </w:p>
          <w:p w14:paraId="1D4705D8" w14:textId="77777777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5. อธิบายหน้าที่ของรังไข่ </w:t>
            </w:r>
            <w:proofErr w:type="spellStart"/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วัฎ</w:t>
            </w:r>
            <w:proofErr w:type="spellEnd"/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จักรของไข่</w:t>
            </w:r>
          </w:p>
          <w:p w14:paraId="55EB3D26" w14:textId="64DEAA59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6. อธิบายฤทธิ์ของฮอร์โมนเพศหญิงและการควบคุมการสร้างฮอร์โมนเพศหญิง</w:t>
            </w:r>
          </w:p>
          <w:p w14:paraId="3888B48E" w14:textId="4D39FDDC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7. อธิบายรอบระดู ระยะของการมีระดูและวงจรของเยื่อบุมดลูก</w:t>
            </w:r>
          </w:p>
          <w:p w14:paraId="754BE7C5" w14:textId="7DDAB45C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8.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อธิบายการตั้งครรภ์และการให้นมบุตร</w:t>
            </w:r>
          </w:p>
          <w:p w14:paraId="26C4E975" w14:textId="4A463617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9. อธิบายวิธีการและข้อดีข้อเสียของการคุมกำเนิดวิธีต่าง ๆ</w:t>
            </w:r>
          </w:p>
        </w:tc>
        <w:tc>
          <w:tcPr>
            <w:tcW w:w="2970" w:type="dxa"/>
          </w:tcPr>
          <w:p w14:paraId="30953B75" w14:textId="77777777" w:rsidR="001F2DF3" w:rsidRPr="001B6BE5" w:rsidRDefault="001F2DF3" w:rsidP="001F2DF3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แจ้งวัตถุประสงค์การเรียนรู้</w:t>
            </w:r>
          </w:p>
          <w:p w14:paraId="6816C773" w14:textId="77777777" w:rsidR="001F2DF3" w:rsidRPr="001B6BE5" w:rsidRDefault="001F2DF3" w:rsidP="001F2DF3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บรรยาย</w:t>
            </w:r>
          </w:p>
          <w:p w14:paraId="4CEE7FB6" w14:textId="77777777" w:rsidR="001F2DF3" w:rsidRPr="001B6BE5" w:rsidRDefault="001F2DF3" w:rsidP="001F2DF3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การซักถามข้อสงสัยในชั้นเรียน</w:t>
            </w:r>
          </w:p>
          <w:p w14:paraId="74A64966" w14:textId="77777777" w:rsidR="001F2DF3" w:rsidRPr="001B6BE5" w:rsidRDefault="001F2DF3" w:rsidP="001F2DF3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แจ้งแหล่งเรียนรู้เพิ่มเติม</w:t>
            </w:r>
          </w:p>
          <w:p w14:paraId="6B3D023F" w14:textId="2A5AB78E" w:rsidR="001F2DF3" w:rsidRPr="001B6BE5" w:rsidRDefault="001F2DF3" w:rsidP="001F2DF3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แจ้งทำแบบทดสอบก่อนเรียน</w:t>
            </w:r>
            <w:r w:rsidRPr="001B6BE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1710" w:type="dxa"/>
          </w:tcPr>
          <w:p w14:paraId="754092D5" w14:textId="77777777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การทดสอบหลังเรียน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(post-test)</w:t>
            </w:r>
          </w:p>
          <w:p w14:paraId="494DE3D3" w14:textId="77777777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การสอบ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ปลาย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ภาค</w:t>
            </w:r>
          </w:p>
          <w:p w14:paraId="1E8C1570" w14:textId="77777777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900" w:type="dxa"/>
          </w:tcPr>
          <w:p w14:paraId="7F1F288C" w14:textId="38CDA627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4</w:t>
            </w:r>
          </w:p>
        </w:tc>
        <w:tc>
          <w:tcPr>
            <w:tcW w:w="1620" w:type="dxa"/>
          </w:tcPr>
          <w:p w14:paraId="69639245" w14:textId="5E8898E9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</w:rPr>
              <w:t>≥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45%</w:t>
            </w:r>
          </w:p>
        </w:tc>
        <w:tc>
          <w:tcPr>
            <w:tcW w:w="1440" w:type="dxa"/>
          </w:tcPr>
          <w:p w14:paraId="2BEF5462" w14:textId="48E9B93F" w:rsidR="001F2DF3" w:rsidRPr="001B6BE5" w:rsidRDefault="005E29C9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ผศ.โส</w:t>
            </w:r>
            <w:proofErr w:type="spellStart"/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ภิ</w:t>
            </w:r>
            <w:proofErr w:type="spellEnd"/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ดา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br/>
              <w:t>เตชกุลวิสิฐ</w:t>
            </w:r>
          </w:p>
        </w:tc>
      </w:tr>
      <w:tr w:rsidR="001B6BE5" w:rsidRPr="001B6BE5" w14:paraId="5CC2DF2A" w14:textId="77777777" w:rsidTr="004C5A9B">
        <w:trPr>
          <w:trHeight w:val="2983"/>
        </w:trPr>
        <w:tc>
          <w:tcPr>
            <w:tcW w:w="1530" w:type="dxa"/>
          </w:tcPr>
          <w:p w14:paraId="78C24488" w14:textId="111158B8" w:rsidR="001F2DF3" w:rsidRPr="001B6BE5" w:rsidRDefault="001F2DF3" w:rsidP="001F2DF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>1</w:t>
            </w:r>
            <w:r w:rsidR="00543E25"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4</w:t>
            </w:r>
          </w:p>
          <w:p w14:paraId="7441D4BF" w14:textId="62745E48" w:rsidR="001F2DF3" w:rsidRPr="001B6BE5" w:rsidRDefault="001F2DF3" w:rsidP="001F2DF3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2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1C8BA4A4" w14:textId="29115C78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LAB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: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Endocrine System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[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VDO] (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ระบบต่อมไร้ท่อ) </w:t>
            </w:r>
          </w:p>
        </w:tc>
        <w:tc>
          <w:tcPr>
            <w:tcW w:w="3690" w:type="dxa"/>
          </w:tcPr>
          <w:p w14:paraId="36F830F2" w14:textId="003FC8AC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1.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อธิบาย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ผลของฮอร์โมจจากต่อมใต้สมองส่วนหน้า (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anterior pituitary hormone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)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ต่อการพัฒนาของไข่และตกไข่ในกบเพศเมีย</w:t>
            </w:r>
          </w:p>
          <w:p w14:paraId="70B2C74C" w14:textId="3AAAAA9F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2.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อธิบาย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ผลของผลของฮอร์โมนอินซูลินต่อการควบคุมการนำกลูโคสเข้าสู่อวัยวะต่าง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ๆ</w:t>
            </w:r>
          </w:p>
          <w:p w14:paraId="3437E7CB" w14:textId="3E2F3443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3.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อธิบาย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ผลของสาร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epinephrine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และ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acetylcholine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ต่อความแรงของการบีบตัวและอัตราการเต้นของหัวใจในกบเพศเมีย</w:t>
            </w:r>
          </w:p>
        </w:tc>
        <w:tc>
          <w:tcPr>
            <w:tcW w:w="2970" w:type="dxa"/>
          </w:tcPr>
          <w:p w14:paraId="55F32CD5" w14:textId="77777777" w:rsidR="001F2DF3" w:rsidRPr="001B6BE5" w:rsidRDefault="001F2DF3" w:rsidP="001F2DF3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แจ้งวัตถุประสงค์การเรียนรู้</w:t>
            </w:r>
          </w:p>
          <w:p w14:paraId="7F624E31" w14:textId="2BDB8C82" w:rsidR="001F2DF3" w:rsidRPr="001B6BE5" w:rsidRDefault="001F2DF3" w:rsidP="001F2DF3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เปิดวีดิทัศน์ร่วมกับบรรยายอธิบายเพิ่มเติมให้ผู้เรียนเข้าใจมากขึ้น</w:t>
            </w:r>
          </w:p>
          <w:p w14:paraId="41B61D8E" w14:textId="20AA1006" w:rsidR="001F2DF3" w:rsidRPr="001B6BE5" w:rsidRDefault="001F2DF3" w:rsidP="001F2DF3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การซักถามข้อสงสัยในประเด็นต่างๆ</w:t>
            </w:r>
          </w:p>
          <w:p w14:paraId="0298BA9D" w14:textId="77777777" w:rsidR="001F2DF3" w:rsidRPr="001B6BE5" w:rsidRDefault="001F2DF3" w:rsidP="001F2DF3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สรุปและอภิปรายผลร่วมกัน</w:t>
            </w:r>
          </w:p>
          <w:p w14:paraId="5FC423C5" w14:textId="2174BFEA" w:rsidR="001F2DF3" w:rsidRPr="001B6BE5" w:rsidRDefault="001F2DF3" w:rsidP="001F2DF3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แจ้งทำแบบทดสอบหลังเรียนโดยถือการเข้าทำแบบทดสอบเป็นการเซ็นชื่อเข้าเรียนไปพร้อมด้วย</w:t>
            </w:r>
          </w:p>
        </w:tc>
        <w:tc>
          <w:tcPr>
            <w:tcW w:w="1710" w:type="dxa"/>
          </w:tcPr>
          <w:p w14:paraId="6118511B" w14:textId="77777777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การ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เช็คชื่อ</w:t>
            </w:r>
          </w:p>
          <w:p w14:paraId="7CEC6261" w14:textId="77777777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อภิปราย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แ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ลกเปลี่ยนความคิดเห็น</w:t>
            </w:r>
          </w:p>
          <w:p w14:paraId="138720D2" w14:textId="77777777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หลัง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เรียน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(post-test)</w:t>
            </w:r>
          </w:p>
          <w:p w14:paraId="4202DC40" w14:textId="77777777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การสอบ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ปลาย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ภาค</w:t>
            </w:r>
          </w:p>
          <w:p w14:paraId="029D3248" w14:textId="77777777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900" w:type="dxa"/>
          </w:tcPr>
          <w:p w14:paraId="639EB558" w14:textId="50A99677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1.</w:t>
            </w:r>
            <w:r w:rsidR="001B6BE5"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4</w:t>
            </w:r>
          </w:p>
        </w:tc>
        <w:tc>
          <w:tcPr>
            <w:tcW w:w="1620" w:type="dxa"/>
          </w:tcPr>
          <w:p w14:paraId="5A9FCBDC" w14:textId="4B959E74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</w:rPr>
              <w:t>≥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45%</w:t>
            </w:r>
          </w:p>
        </w:tc>
        <w:tc>
          <w:tcPr>
            <w:tcW w:w="1440" w:type="dxa"/>
          </w:tcPr>
          <w:p w14:paraId="3F5C8E10" w14:textId="135B8AF9" w:rsidR="001F2DF3" w:rsidRPr="001B6BE5" w:rsidRDefault="00543E25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ผศ.วีระพล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แสงอาทิตย์</w:t>
            </w:r>
          </w:p>
        </w:tc>
      </w:tr>
      <w:tr w:rsidR="001B6BE5" w:rsidRPr="001B6BE5" w14:paraId="64F0B465" w14:textId="77777777" w:rsidTr="004C5A9B">
        <w:tc>
          <w:tcPr>
            <w:tcW w:w="1530" w:type="dxa"/>
          </w:tcPr>
          <w:p w14:paraId="2E4569A8" w14:textId="331CE2CB" w:rsidR="001F2DF3" w:rsidRPr="001B6BE5" w:rsidRDefault="001F2DF3" w:rsidP="001F2DF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1</w:t>
            </w:r>
            <w:r w:rsidR="00144761"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4</w:t>
            </w:r>
          </w:p>
          <w:p w14:paraId="589EE214" w14:textId="765F0928" w:rsidR="001F2DF3" w:rsidRPr="001B6BE5" w:rsidRDefault="001F2DF3" w:rsidP="001F2DF3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="00144761"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1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2F798037" w14:textId="0925D301" w:rsidR="00144761" w:rsidRPr="001B6BE5" w:rsidRDefault="00144761" w:rsidP="0014476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พลังงานและ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br/>
              <w:t>เมแทบอลิซึม และการควบคุมอุณหภูมิร่างกาย</w:t>
            </w:r>
          </w:p>
          <w:p w14:paraId="62540EC0" w14:textId="63387D25" w:rsidR="001F2DF3" w:rsidRPr="001B6BE5" w:rsidRDefault="00144761" w:rsidP="0014476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Energy metabolism and body temperature regulation</w:t>
            </w:r>
          </w:p>
        </w:tc>
        <w:tc>
          <w:tcPr>
            <w:tcW w:w="3690" w:type="dxa"/>
          </w:tcPr>
          <w:p w14:paraId="1290B076" w14:textId="2860D4FD" w:rsidR="00144761" w:rsidRPr="001B6BE5" w:rsidRDefault="00144761" w:rsidP="0014476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1. บอกความหมายและอธิบายกระบวนการ</w:t>
            </w:r>
            <w:r w:rsidR="00572871" w:rsidRPr="001B6BE5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เมแทบอลิซึม การสร้างพลังงาน และการเกิดความร้อน</w:t>
            </w:r>
          </w:p>
          <w:p w14:paraId="53CE4AB4" w14:textId="77777777" w:rsidR="00144761" w:rsidRPr="001B6BE5" w:rsidRDefault="00144761" w:rsidP="0014476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2. อธิบายหลักการวัดพลังงานจากอาหาร หน่วยของพลังงาน และสมดุลพลังงาน</w:t>
            </w:r>
          </w:p>
          <w:p w14:paraId="2C14AFD6" w14:textId="77777777" w:rsidR="00144761" w:rsidRPr="001B6BE5" w:rsidRDefault="00144761" w:rsidP="0014476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3. บอกความหมาย หลักการ และวิธีการวัดอัตราเมแทบอลิซึม</w:t>
            </w:r>
          </w:p>
          <w:p w14:paraId="30AA736B" w14:textId="77777777" w:rsidR="00144761" w:rsidRPr="001B6BE5" w:rsidRDefault="00144761" w:rsidP="0014476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4. บอกปัจจัยที่มีผลต่ออัตราเมแทบอลิซึม</w:t>
            </w:r>
          </w:p>
          <w:p w14:paraId="161A9F13" w14:textId="77777777" w:rsidR="00144761" w:rsidRPr="001B6BE5" w:rsidRDefault="00144761" w:rsidP="0014476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5. บอกอุณหภูมิกายปกติและวิธีการวัดอุณหภูมิกาย</w:t>
            </w:r>
          </w:p>
          <w:p w14:paraId="16554F28" w14:textId="77777777" w:rsidR="00144761" w:rsidRPr="001B6BE5" w:rsidRDefault="00144761" w:rsidP="0014476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6. อธิบายกลไกการควบคุมอุณหภูมิกาย</w:t>
            </w:r>
          </w:p>
          <w:p w14:paraId="61CA6E4C" w14:textId="77777777" w:rsidR="00144761" w:rsidRPr="001B6BE5" w:rsidRDefault="00144761" w:rsidP="0014476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7. อธิบายกลไกการเกิดไข้</w:t>
            </w:r>
          </w:p>
          <w:p w14:paraId="4DC6D4C2" w14:textId="2DF63F5D" w:rsidR="001F2DF3" w:rsidRPr="001B6BE5" w:rsidRDefault="00144761" w:rsidP="0014476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8. อธิบายความผิดปกติที่เกิดจากความร้อนเกินและความเย็นเกิน</w:t>
            </w:r>
          </w:p>
        </w:tc>
        <w:tc>
          <w:tcPr>
            <w:tcW w:w="2970" w:type="dxa"/>
          </w:tcPr>
          <w:p w14:paraId="567E3C3A" w14:textId="77777777" w:rsidR="001F2DF3" w:rsidRPr="001B6BE5" w:rsidRDefault="001F2DF3" w:rsidP="001F2DF3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แจ้งวัตถุประสงค์การเรียนรู้</w:t>
            </w:r>
          </w:p>
          <w:p w14:paraId="43D962C0" w14:textId="77777777" w:rsidR="001F2DF3" w:rsidRPr="001B6BE5" w:rsidRDefault="001F2DF3" w:rsidP="001F2DF3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บรรยาย</w:t>
            </w:r>
          </w:p>
          <w:p w14:paraId="05AE25E3" w14:textId="77777777" w:rsidR="001F2DF3" w:rsidRPr="001B6BE5" w:rsidRDefault="001F2DF3" w:rsidP="001F2DF3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การซักถามข้อสงสัยในชั้นเรียน</w:t>
            </w:r>
          </w:p>
          <w:p w14:paraId="04F0298B" w14:textId="77777777" w:rsidR="001F2DF3" w:rsidRPr="001B6BE5" w:rsidRDefault="001F2DF3" w:rsidP="001F2DF3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แจ้งแหล่งเรียนรู้เพิ่มเติม</w:t>
            </w:r>
          </w:p>
          <w:p w14:paraId="5FDCFDBA" w14:textId="0C767631" w:rsidR="001F2DF3" w:rsidRPr="001B6BE5" w:rsidRDefault="001F2DF3" w:rsidP="001F2DF3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แจ้งทำแบบทดสอบก่อนเรียน</w:t>
            </w:r>
            <w:r w:rsidRPr="001B6BE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1710" w:type="dxa"/>
          </w:tcPr>
          <w:p w14:paraId="37A0EE39" w14:textId="77777777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การทดสอบหลังเรียน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(post-test)</w:t>
            </w:r>
          </w:p>
          <w:p w14:paraId="33DFD1EE" w14:textId="77777777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การสอบ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ปลาย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ภาค</w:t>
            </w:r>
          </w:p>
          <w:p w14:paraId="3BFEADF3" w14:textId="77777777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900" w:type="dxa"/>
          </w:tcPr>
          <w:p w14:paraId="346413E7" w14:textId="496C53F5" w:rsidR="001F2DF3" w:rsidRPr="001B6BE5" w:rsidRDefault="001B6BE5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2</w:t>
            </w:r>
          </w:p>
        </w:tc>
        <w:tc>
          <w:tcPr>
            <w:tcW w:w="1620" w:type="dxa"/>
          </w:tcPr>
          <w:p w14:paraId="7E5C4979" w14:textId="2D48AA81" w:rsidR="001F2DF3" w:rsidRPr="001B6BE5" w:rsidRDefault="001F2DF3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</w:rPr>
              <w:t>≥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45%</w:t>
            </w:r>
          </w:p>
        </w:tc>
        <w:tc>
          <w:tcPr>
            <w:tcW w:w="1440" w:type="dxa"/>
          </w:tcPr>
          <w:p w14:paraId="357BAEE1" w14:textId="4B5FD4D4" w:rsidR="001F2DF3" w:rsidRPr="001B6BE5" w:rsidRDefault="00144761" w:rsidP="001F2DF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ผศ.โส</w:t>
            </w:r>
            <w:proofErr w:type="spellStart"/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ภิ</w:t>
            </w:r>
            <w:proofErr w:type="spellEnd"/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ดา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br/>
              <w:t>เตชกุลวิสิฐ</w:t>
            </w:r>
          </w:p>
        </w:tc>
      </w:tr>
      <w:tr w:rsidR="001B6BE5" w:rsidRPr="001B6BE5" w14:paraId="00B9BE04" w14:textId="77777777" w:rsidTr="004C5A9B">
        <w:tc>
          <w:tcPr>
            <w:tcW w:w="1530" w:type="dxa"/>
          </w:tcPr>
          <w:p w14:paraId="2C7C3250" w14:textId="77777777" w:rsidR="00E7406B" w:rsidRPr="001B6BE5" w:rsidRDefault="00E7406B" w:rsidP="00E7406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>14</w:t>
            </w:r>
          </w:p>
          <w:p w14:paraId="286BC793" w14:textId="33A2FAAF" w:rsidR="00E7406B" w:rsidRPr="001B6BE5" w:rsidRDefault="00E7406B" w:rsidP="00E7406B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1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2B518224" w14:textId="6A4921A1" w:rsidR="00E7406B" w:rsidRPr="001B6BE5" w:rsidRDefault="00E7406B" w:rsidP="00E7406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สรีรวิทยาของการออกก</w:t>
            </w:r>
            <w:r w:rsidR="00572871"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ำ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ลังกาย</w:t>
            </w:r>
          </w:p>
          <w:p w14:paraId="49D4263F" w14:textId="70FA5865" w:rsidR="00E7406B" w:rsidRPr="001B6BE5" w:rsidRDefault="00E7406B" w:rsidP="00E7406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Physiology of exercise</w:t>
            </w:r>
          </w:p>
        </w:tc>
        <w:tc>
          <w:tcPr>
            <w:tcW w:w="3690" w:type="dxa"/>
          </w:tcPr>
          <w:p w14:paraId="18DC2A7A" w14:textId="07E2EB02" w:rsidR="002638B4" w:rsidRPr="001B6BE5" w:rsidRDefault="002638B4" w:rsidP="002638B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1. บอกค</w:t>
            </w:r>
            <w:r w:rsidR="00572871"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ำ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จ</w:t>
            </w:r>
            <w:r w:rsidR="00572871"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ำ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กัดความและชนิดของการออกก</w:t>
            </w:r>
            <w:r w:rsidR="00572871"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ำ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ลังกาย</w:t>
            </w:r>
          </w:p>
          <w:p w14:paraId="51563C4C" w14:textId="087CB460" w:rsidR="002638B4" w:rsidRPr="001B6BE5" w:rsidRDefault="002638B4" w:rsidP="002638B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2. ระดับความหนักของการออกก</w:t>
            </w:r>
            <w:r w:rsidR="00572871"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ำ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ลังกาย</w:t>
            </w:r>
          </w:p>
          <w:p w14:paraId="74540F5D" w14:textId="009819A5" w:rsidR="002638B4" w:rsidRPr="001B6BE5" w:rsidRDefault="002638B4" w:rsidP="002638B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3. เมแทบอลิซึมของการออกก</w:t>
            </w:r>
            <w:r w:rsidR="00572871"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ำ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ลังกาย</w:t>
            </w:r>
          </w:p>
          <w:p w14:paraId="57DE683B" w14:textId="711439E6" w:rsidR="002638B4" w:rsidRPr="001B6BE5" w:rsidRDefault="002638B4" w:rsidP="002638B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4. อธิบายแบบแผนการตอบสนองของร่างกายต่อการออกก</w:t>
            </w:r>
            <w:r w:rsidR="00572871"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ำ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ลังกาย</w:t>
            </w:r>
          </w:p>
          <w:p w14:paraId="0A518C9C" w14:textId="60270BD0" w:rsidR="002638B4" w:rsidRPr="001B6BE5" w:rsidRDefault="002638B4" w:rsidP="002638B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5. อธิบายปัจจัยที่จ</w:t>
            </w:r>
            <w:r w:rsidR="00572871"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ำ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กัดการออกก</w:t>
            </w:r>
            <w:r w:rsidR="00572871"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ำ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ลังกาย</w:t>
            </w:r>
          </w:p>
          <w:p w14:paraId="6ACC228A" w14:textId="0AC10808" w:rsidR="00E7406B" w:rsidRPr="001B6BE5" w:rsidRDefault="002638B4" w:rsidP="002638B4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6. ประโยชน์ของความแข็งแรงของกล้ามเนื้อและหลักปฏิบัติการออกก</w:t>
            </w:r>
            <w:r w:rsidR="00572871"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ำ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ลังเพื่อเสริม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strength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และ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endurance</w:t>
            </w:r>
          </w:p>
        </w:tc>
        <w:tc>
          <w:tcPr>
            <w:tcW w:w="2970" w:type="dxa"/>
          </w:tcPr>
          <w:p w14:paraId="15EE0094" w14:textId="77777777" w:rsidR="00E7406B" w:rsidRPr="001B6BE5" w:rsidRDefault="00E7406B" w:rsidP="00E7406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แจ้งวัตถุประสงค์การเรียนรู้</w:t>
            </w:r>
          </w:p>
          <w:p w14:paraId="6698F445" w14:textId="77777777" w:rsidR="00E7406B" w:rsidRPr="001B6BE5" w:rsidRDefault="00E7406B" w:rsidP="00E7406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บรรยาย</w:t>
            </w:r>
          </w:p>
          <w:p w14:paraId="14DFF859" w14:textId="77777777" w:rsidR="00E7406B" w:rsidRPr="001B6BE5" w:rsidRDefault="00E7406B" w:rsidP="00E7406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การซักถามข้อสงสัยในชั้นเรียน</w:t>
            </w:r>
          </w:p>
          <w:p w14:paraId="6F473CC8" w14:textId="77777777" w:rsidR="00E7406B" w:rsidRPr="001B6BE5" w:rsidRDefault="00E7406B" w:rsidP="00E7406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แจ้งแหล่งเรียนรู้เพิ่มเติม</w:t>
            </w:r>
          </w:p>
          <w:p w14:paraId="3455F84D" w14:textId="1AF3A551" w:rsidR="00E7406B" w:rsidRPr="001B6BE5" w:rsidRDefault="00E7406B" w:rsidP="00E7406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แจ้งทำแบบทดสอบก่อนเรียน</w:t>
            </w:r>
            <w:r w:rsidRPr="001B6BE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1710" w:type="dxa"/>
          </w:tcPr>
          <w:p w14:paraId="1019D431" w14:textId="77777777" w:rsidR="00E7406B" w:rsidRPr="001B6BE5" w:rsidRDefault="00E7406B" w:rsidP="00E7406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การทดสอบหลังเรียน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(post-test)</w:t>
            </w:r>
          </w:p>
          <w:p w14:paraId="49EE2561" w14:textId="77777777" w:rsidR="00E7406B" w:rsidRPr="001B6BE5" w:rsidRDefault="00E7406B" w:rsidP="00E7406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การสอบ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ปลาย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ภาค</w:t>
            </w:r>
          </w:p>
          <w:p w14:paraId="612378AA" w14:textId="77777777" w:rsidR="00E7406B" w:rsidRPr="001B6BE5" w:rsidRDefault="00E7406B" w:rsidP="00E7406B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900" w:type="dxa"/>
          </w:tcPr>
          <w:p w14:paraId="28D8F1AB" w14:textId="4014F67D" w:rsidR="00E7406B" w:rsidRPr="001B6BE5" w:rsidRDefault="001B6BE5" w:rsidP="00E7406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2</w:t>
            </w:r>
          </w:p>
        </w:tc>
        <w:tc>
          <w:tcPr>
            <w:tcW w:w="1620" w:type="dxa"/>
          </w:tcPr>
          <w:p w14:paraId="25BBF3C8" w14:textId="7F22FC5D" w:rsidR="00E7406B" w:rsidRPr="001B6BE5" w:rsidRDefault="00E7406B" w:rsidP="00E7406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</w:rPr>
              <w:t>≥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45%</w:t>
            </w:r>
          </w:p>
        </w:tc>
        <w:tc>
          <w:tcPr>
            <w:tcW w:w="1440" w:type="dxa"/>
          </w:tcPr>
          <w:p w14:paraId="3683FE26" w14:textId="300CB1E7" w:rsidR="00E7406B" w:rsidRPr="001B6BE5" w:rsidRDefault="002638B4" w:rsidP="00E7406B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รศ.อภิวันท์ มนิมนากร</w:t>
            </w:r>
          </w:p>
        </w:tc>
      </w:tr>
      <w:tr w:rsidR="001B6BE5" w:rsidRPr="001B6BE5" w14:paraId="26E4E20C" w14:textId="77777777" w:rsidTr="004C5A9B">
        <w:tc>
          <w:tcPr>
            <w:tcW w:w="1530" w:type="dxa"/>
          </w:tcPr>
          <w:p w14:paraId="03704171" w14:textId="7C2B2E17" w:rsidR="00E7406B" w:rsidRPr="001B6BE5" w:rsidRDefault="00E7406B" w:rsidP="00E7406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1</w:t>
            </w:r>
            <w:r w:rsidR="00381C6B"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5</w:t>
            </w:r>
          </w:p>
          <w:p w14:paraId="50574117" w14:textId="6F7DD3C7" w:rsidR="00E7406B" w:rsidRPr="001B6BE5" w:rsidRDefault="00E7406B" w:rsidP="00E7406B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2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5E5FE881" w14:textId="77777777" w:rsidR="00E7406B" w:rsidRPr="001B6BE5" w:rsidRDefault="00E7406B" w:rsidP="00E7406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LAB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: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Reproductive System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[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VDO] </w:t>
            </w:r>
          </w:p>
          <w:p w14:paraId="3E68E4C6" w14:textId="20678FE1" w:rsidR="00E7406B" w:rsidRPr="001B6BE5" w:rsidRDefault="00E7406B" w:rsidP="00E7406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ระบบสืบพันธุ์) </w:t>
            </w:r>
          </w:p>
        </w:tc>
        <w:tc>
          <w:tcPr>
            <w:tcW w:w="3690" w:type="dxa"/>
          </w:tcPr>
          <w:p w14:paraId="32BB694C" w14:textId="3A5BFAA1" w:rsidR="00E7406B" w:rsidRPr="001B6BE5" w:rsidRDefault="00E7406B" w:rsidP="00E7406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1.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อธิบาย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กระบวนการปฏิสนธิระหว่างอสุจิและไข่</w:t>
            </w:r>
          </w:p>
          <w:p w14:paraId="13853463" w14:textId="3FAA43EB" w:rsidR="00E7406B" w:rsidRPr="001B6BE5" w:rsidRDefault="00E7406B" w:rsidP="00E7406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2.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อธิบาย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การพัฒนาการของไข่ภายหลังการปฏิสนธิ</w:t>
            </w:r>
          </w:p>
          <w:p w14:paraId="591D5C77" w14:textId="25B0EB9D" w:rsidR="00E7406B" w:rsidRPr="001B6BE5" w:rsidRDefault="00E7406B" w:rsidP="00E7406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3.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อธิบาย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ฮอร์โมนที่เกี่ยวข้องกับพัฒนาการทางเพศ การสืบพันธุ์ การตั้งครรภ์การคลอดและการให้นมบุตร</w:t>
            </w:r>
          </w:p>
        </w:tc>
        <w:tc>
          <w:tcPr>
            <w:tcW w:w="2970" w:type="dxa"/>
          </w:tcPr>
          <w:p w14:paraId="390C3FF2" w14:textId="77777777" w:rsidR="00E7406B" w:rsidRPr="001B6BE5" w:rsidRDefault="00E7406B" w:rsidP="00E7406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แจ้งวัตถุประสงค์การเรียนรู้</w:t>
            </w:r>
          </w:p>
          <w:p w14:paraId="25FDFB5C" w14:textId="77777777" w:rsidR="00E7406B" w:rsidRPr="001B6BE5" w:rsidRDefault="00E7406B" w:rsidP="00E7406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เปิดวีดิทัศน์ร่วมกับบรรยายอธิบายเพิ่มเติมให้ผู้เรียนเข้าใจมากขึ้น</w:t>
            </w:r>
          </w:p>
          <w:p w14:paraId="1BA0C719" w14:textId="77777777" w:rsidR="00E7406B" w:rsidRPr="001B6BE5" w:rsidRDefault="00E7406B" w:rsidP="00E7406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การซักถามข้อสงสัยในประเด็นต่างๆ</w:t>
            </w:r>
          </w:p>
          <w:p w14:paraId="0202D949" w14:textId="77777777" w:rsidR="00E7406B" w:rsidRPr="001B6BE5" w:rsidRDefault="00E7406B" w:rsidP="00E7406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สรุปและอภิปรายผลร่วมกัน</w:t>
            </w:r>
          </w:p>
          <w:p w14:paraId="56712795" w14:textId="425678C5" w:rsidR="00E7406B" w:rsidRPr="001B6BE5" w:rsidRDefault="00E7406B" w:rsidP="00E7406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แจ้งทำแบบทดสอบหลังเรียนโดยถือการเข้าทำแบบทดสอบเป็นการเซ็นชื่อเข้าเรียนไปพร้อมด้วย</w:t>
            </w:r>
          </w:p>
        </w:tc>
        <w:tc>
          <w:tcPr>
            <w:tcW w:w="1710" w:type="dxa"/>
          </w:tcPr>
          <w:p w14:paraId="0A6400B4" w14:textId="77777777" w:rsidR="00E7406B" w:rsidRPr="001B6BE5" w:rsidRDefault="00E7406B" w:rsidP="00E7406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การ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เช็คชื่อ</w:t>
            </w:r>
          </w:p>
          <w:p w14:paraId="397BA96C" w14:textId="77777777" w:rsidR="00E7406B" w:rsidRPr="001B6BE5" w:rsidRDefault="00E7406B" w:rsidP="00E7406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อภิปราย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แ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ลกเปลี่ยนความคิดเห็น</w:t>
            </w:r>
          </w:p>
          <w:p w14:paraId="581F5845" w14:textId="77777777" w:rsidR="00E7406B" w:rsidRPr="001B6BE5" w:rsidRDefault="00E7406B" w:rsidP="00E7406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หลัง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เรียน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(post-test)</w:t>
            </w:r>
          </w:p>
          <w:p w14:paraId="458A2635" w14:textId="77777777" w:rsidR="00E7406B" w:rsidRPr="001B6BE5" w:rsidRDefault="00E7406B" w:rsidP="00E7406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การสอบ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ปลาย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ภาค</w:t>
            </w:r>
          </w:p>
          <w:p w14:paraId="4E085D9D" w14:textId="77777777" w:rsidR="00E7406B" w:rsidRPr="001B6BE5" w:rsidRDefault="00E7406B" w:rsidP="00E7406B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900" w:type="dxa"/>
          </w:tcPr>
          <w:p w14:paraId="31FC2BC0" w14:textId="0FEE4B66" w:rsidR="00E7406B" w:rsidRPr="001B6BE5" w:rsidRDefault="00E7406B" w:rsidP="00E7406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1.</w:t>
            </w:r>
            <w:r w:rsidR="001B6BE5"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4</w:t>
            </w:r>
          </w:p>
        </w:tc>
        <w:tc>
          <w:tcPr>
            <w:tcW w:w="1620" w:type="dxa"/>
          </w:tcPr>
          <w:p w14:paraId="322724D1" w14:textId="20FB0F47" w:rsidR="00E7406B" w:rsidRPr="001B6BE5" w:rsidRDefault="00E7406B" w:rsidP="00E7406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</w:rPr>
              <w:t>≥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45%</w:t>
            </w:r>
          </w:p>
        </w:tc>
        <w:tc>
          <w:tcPr>
            <w:tcW w:w="1440" w:type="dxa"/>
          </w:tcPr>
          <w:p w14:paraId="22BC2504" w14:textId="136BB61C" w:rsidR="00E7406B" w:rsidRPr="001B6BE5" w:rsidRDefault="00381C6B" w:rsidP="00E7406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ผศ.โส</w:t>
            </w:r>
            <w:proofErr w:type="spellStart"/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ภิ</w:t>
            </w:r>
            <w:proofErr w:type="spellEnd"/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ดา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br/>
              <w:t>เตชกุลวิสิฐ</w:t>
            </w:r>
          </w:p>
        </w:tc>
      </w:tr>
      <w:tr w:rsidR="001B6BE5" w:rsidRPr="001B6BE5" w14:paraId="01BD1A67" w14:textId="77777777" w:rsidTr="004C5A9B">
        <w:tc>
          <w:tcPr>
            <w:tcW w:w="1530" w:type="dxa"/>
          </w:tcPr>
          <w:p w14:paraId="0F107204" w14:textId="77777777" w:rsidR="00792A7B" w:rsidRPr="001B6BE5" w:rsidRDefault="00792A7B" w:rsidP="00792A7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15</w:t>
            </w:r>
          </w:p>
          <w:p w14:paraId="6A69FEB3" w14:textId="693B615F" w:rsidR="00792A7B" w:rsidRPr="001B6BE5" w:rsidRDefault="00792A7B" w:rsidP="00792A7B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3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734D21A2" w14:textId="77777777" w:rsidR="00593479" w:rsidRPr="001B6BE5" w:rsidRDefault="00593479" w:rsidP="0059347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กรณีศึกษาที่ 2</w:t>
            </w:r>
          </w:p>
          <w:p w14:paraId="71104972" w14:textId="77777777" w:rsidR="00593479" w:rsidRPr="001B6BE5" w:rsidRDefault="00593479" w:rsidP="0059347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ระบบต่อมไร้ท่อ</w:t>
            </w:r>
          </w:p>
          <w:p w14:paraId="18DE9586" w14:textId="218CCCCA" w:rsidR="00593479" w:rsidRPr="001B6BE5" w:rsidRDefault="00593479" w:rsidP="0059347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Case study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2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:</w:t>
            </w:r>
          </w:p>
          <w:p w14:paraId="7F5D1914" w14:textId="2E1AF9F1" w:rsidR="00792A7B" w:rsidRPr="001B6BE5" w:rsidRDefault="00593479" w:rsidP="0059347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Endocrine system (EN)</w:t>
            </w:r>
          </w:p>
        </w:tc>
        <w:tc>
          <w:tcPr>
            <w:tcW w:w="3690" w:type="dxa"/>
          </w:tcPr>
          <w:p w14:paraId="4147D5F6" w14:textId="5E9DE1CB" w:rsidR="00593479" w:rsidRPr="001B6BE5" w:rsidRDefault="00593479" w:rsidP="0059347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1. อธิบายการท</w:t>
            </w:r>
            <w:r w:rsidR="00792A7B"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ำ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งานของฮอร์โมนต่างๆ ที่เกี่ยวข้องกับโรคเบาหวาน</w:t>
            </w:r>
          </w:p>
          <w:p w14:paraId="7BE82012" w14:textId="23450B74" w:rsidR="00593479" w:rsidRPr="001B6BE5" w:rsidRDefault="00593479" w:rsidP="0059347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2. จ</w:t>
            </w:r>
            <w:r w:rsidR="00792A7B"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ำ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แนกความแตกต่างระหว่างเบาหวานชนิดที่ 1 และ 2</w:t>
            </w:r>
          </w:p>
          <w:p w14:paraId="3197FE5E" w14:textId="13234D59" w:rsidR="00792A7B" w:rsidRPr="001B6BE5" w:rsidRDefault="00593479" w:rsidP="0059347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lastRenderedPageBreak/>
              <w:t>3. อธิบายอาการและอาการแสดงของโรคเบาหวาน</w:t>
            </w:r>
          </w:p>
        </w:tc>
        <w:tc>
          <w:tcPr>
            <w:tcW w:w="2970" w:type="dxa"/>
          </w:tcPr>
          <w:p w14:paraId="249B90B5" w14:textId="77777777" w:rsidR="00593479" w:rsidRPr="001B6BE5" w:rsidRDefault="00593479" w:rsidP="00593479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lastRenderedPageBreak/>
              <w:t>- ส่งรายงานกรณีศึกษา</w:t>
            </w:r>
          </w:p>
          <w:p w14:paraId="7F0B48EA" w14:textId="4827F688" w:rsidR="00593479" w:rsidRPr="001B6BE5" w:rsidRDefault="00593479" w:rsidP="00593479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แต่ละกลุ่มน</w:t>
            </w:r>
            <w:r w:rsidRPr="001B6BE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ำ</w:t>
            </w: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เสนอกรณีศึกษาในชั้นเรียน</w:t>
            </w:r>
          </w:p>
          <w:p w14:paraId="6EF93F0D" w14:textId="77777777" w:rsidR="00593479" w:rsidRPr="001B6BE5" w:rsidRDefault="00593479" w:rsidP="00593479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ถกอภิปรายในประเด็นต่างๆ ที่น่าสนใจร่วมกัน</w:t>
            </w:r>
          </w:p>
          <w:p w14:paraId="6AF4D446" w14:textId="77777777" w:rsidR="00593479" w:rsidRPr="001B6BE5" w:rsidRDefault="00593479" w:rsidP="00593479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lastRenderedPageBreak/>
              <w:t>- ถามตอบข้อสงสัยของผู้ฟัง</w:t>
            </w:r>
          </w:p>
          <w:p w14:paraId="2F06176B" w14:textId="4D8079B0" w:rsidR="00792A7B" w:rsidRPr="001B6BE5" w:rsidRDefault="00593479" w:rsidP="00593479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สรุปกรณีศึกษาโดยอาจารย์ผู้สอน</w:t>
            </w:r>
          </w:p>
        </w:tc>
        <w:tc>
          <w:tcPr>
            <w:tcW w:w="1710" w:type="dxa"/>
          </w:tcPr>
          <w:p w14:paraId="0712F401" w14:textId="77777777" w:rsidR="00593479" w:rsidRPr="001B6BE5" w:rsidRDefault="00593479" w:rsidP="0059347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lastRenderedPageBreak/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การ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เช็คชื่อ</w:t>
            </w:r>
          </w:p>
          <w:p w14:paraId="7D2781A8" w14:textId="77777777" w:rsidR="00593479" w:rsidRPr="001B6BE5" w:rsidRDefault="00593479" w:rsidP="0059347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การทำ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รายงาน</w:t>
            </w:r>
          </w:p>
          <w:p w14:paraId="6FA60C2E" w14:textId="77777777" w:rsidR="00593479" w:rsidRPr="001B6BE5" w:rsidRDefault="00593479" w:rsidP="0059347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การนำเสนอ</w:t>
            </w:r>
          </w:p>
          <w:p w14:paraId="17BD315A" w14:textId="502E2E2E" w:rsidR="00792A7B" w:rsidRPr="001B6BE5" w:rsidRDefault="00593479" w:rsidP="0059347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lastRenderedPageBreak/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การ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อภิปรายแลกเปลี่ยนความคิดเห็น</w:t>
            </w:r>
          </w:p>
        </w:tc>
        <w:tc>
          <w:tcPr>
            <w:tcW w:w="900" w:type="dxa"/>
          </w:tcPr>
          <w:p w14:paraId="501AF621" w14:textId="39B656BB" w:rsidR="00792A7B" w:rsidRPr="001B6BE5" w:rsidRDefault="00792A7B" w:rsidP="00792A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lastRenderedPageBreak/>
              <w:t>5</w:t>
            </w:r>
          </w:p>
        </w:tc>
        <w:tc>
          <w:tcPr>
            <w:tcW w:w="1620" w:type="dxa"/>
          </w:tcPr>
          <w:p w14:paraId="35611ED0" w14:textId="232A25A4" w:rsidR="00792A7B" w:rsidRPr="001B6BE5" w:rsidRDefault="00792A7B" w:rsidP="00792A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</w:rPr>
              <w:t>≥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45%</w:t>
            </w:r>
          </w:p>
        </w:tc>
        <w:tc>
          <w:tcPr>
            <w:tcW w:w="1440" w:type="dxa"/>
          </w:tcPr>
          <w:p w14:paraId="69E7EEB2" w14:textId="619424F6" w:rsidR="00792A7B" w:rsidRPr="001B6BE5" w:rsidRDefault="00792A7B" w:rsidP="00792A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ผศ.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วีระพล แสงอาทิตย์</w:t>
            </w:r>
          </w:p>
        </w:tc>
      </w:tr>
      <w:tr w:rsidR="001B6BE5" w:rsidRPr="001B6BE5" w14:paraId="7DBC72A5" w14:textId="77777777" w:rsidTr="004C5A9B">
        <w:tc>
          <w:tcPr>
            <w:tcW w:w="1530" w:type="dxa"/>
          </w:tcPr>
          <w:p w14:paraId="7E984474" w14:textId="77277E51" w:rsidR="00792A7B" w:rsidRPr="001B6BE5" w:rsidRDefault="00792A7B" w:rsidP="00792A7B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1</w:t>
            </w:r>
            <w:r w:rsidR="000E17C0"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6</w:t>
            </w:r>
          </w:p>
          <w:p w14:paraId="096BABAD" w14:textId="5267BCEA" w:rsidR="00792A7B" w:rsidRPr="001B6BE5" w:rsidRDefault="00792A7B" w:rsidP="00792A7B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3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ชม.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504AF837" w14:textId="12D66145" w:rsidR="00792A7B" w:rsidRPr="001B6BE5" w:rsidRDefault="00792A7B" w:rsidP="00792A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LAB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: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Measurement of</w:t>
            </w:r>
          </w:p>
          <w:p w14:paraId="67213C55" w14:textId="5DDBD938" w:rsidR="00792A7B" w:rsidRPr="001B6BE5" w:rsidRDefault="00792A7B" w:rsidP="00792A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metabolic rate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[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VDO]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การวัดอัตราการใช้</w:t>
            </w:r>
          </w:p>
          <w:p w14:paraId="02A5C52C" w14:textId="664CA8FD" w:rsidR="00792A7B" w:rsidRPr="001B6BE5" w:rsidRDefault="00792A7B" w:rsidP="00792A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พลังงานในร่างกาย) </w:t>
            </w:r>
          </w:p>
        </w:tc>
        <w:tc>
          <w:tcPr>
            <w:tcW w:w="3690" w:type="dxa"/>
          </w:tcPr>
          <w:p w14:paraId="34FAB729" w14:textId="7C9A05A3" w:rsidR="00792A7B" w:rsidRPr="001B6BE5" w:rsidRDefault="00792A7B" w:rsidP="00792A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1. อธิบายหลักการและวิธีการวัดอัตรา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br/>
              <w:t xml:space="preserve">เมแทบอลิซึมด้วยเครื่อง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spirometer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และ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Douglas bag</w:t>
            </w:r>
          </w:p>
          <w:p w14:paraId="2C89DABD" w14:textId="412F603D" w:rsidR="00792A7B" w:rsidRPr="001B6BE5" w:rsidRDefault="00792A7B" w:rsidP="00792A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2. คำนวณอัตราเมแทบอลิซึมและเปรียบเทียบกับค่ามาตรฐาน</w:t>
            </w:r>
          </w:p>
        </w:tc>
        <w:tc>
          <w:tcPr>
            <w:tcW w:w="2970" w:type="dxa"/>
          </w:tcPr>
          <w:p w14:paraId="24D63759" w14:textId="77777777" w:rsidR="00792A7B" w:rsidRPr="001B6BE5" w:rsidRDefault="00792A7B" w:rsidP="00792A7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แจ้งวัตถุประสงค์การเรียนรู้</w:t>
            </w:r>
          </w:p>
          <w:p w14:paraId="491606E8" w14:textId="77777777" w:rsidR="00792A7B" w:rsidRPr="001B6BE5" w:rsidRDefault="00792A7B" w:rsidP="00792A7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เปิดวีดิทัศน์ร่วมกับบรรยายอธิบายเพิ่มเติมให้ผู้เรียนเข้าใจมากขึ้น</w:t>
            </w:r>
          </w:p>
          <w:p w14:paraId="6D13C73F" w14:textId="77777777" w:rsidR="00792A7B" w:rsidRPr="001B6BE5" w:rsidRDefault="00792A7B" w:rsidP="00792A7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การซักถามข้อสงสัยในประเด็นต่างๆ</w:t>
            </w:r>
          </w:p>
          <w:p w14:paraId="2ACFBB57" w14:textId="77777777" w:rsidR="00792A7B" w:rsidRPr="001B6BE5" w:rsidRDefault="00792A7B" w:rsidP="00792A7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สรุปและอภิปรายผลร่วมกัน</w:t>
            </w:r>
          </w:p>
          <w:p w14:paraId="3F994F84" w14:textId="7E52D164" w:rsidR="00792A7B" w:rsidRPr="001B6BE5" w:rsidRDefault="00792A7B" w:rsidP="00792A7B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- แจ้งทำแบบทดสอบหลังเรียนโดยถือการเข้าทำแบบทดสอบเป็นการเซ็นชื่อเข้าเรียนไปพร้อมด้วย</w:t>
            </w:r>
          </w:p>
        </w:tc>
        <w:tc>
          <w:tcPr>
            <w:tcW w:w="1710" w:type="dxa"/>
          </w:tcPr>
          <w:p w14:paraId="4A37F2E5" w14:textId="77777777" w:rsidR="00792A7B" w:rsidRPr="001B6BE5" w:rsidRDefault="00792A7B" w:rsidP="00792A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การ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เช็คชื่อ</w:t>
            </w:r>
          </w:p>
          <w:p w14:paraId="5F6E27E9" w14:textId="77777777" w:rsidR="00792A7B" w:rsidRPr="001B6BE5" w:rsidRDefault="00792A7B" w:rsidP="00792A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อภิปราย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แ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ลกเปลี่ยนความคิดเห็น</w:t>
            </w:r>
          </w:p>
          <w:p w14:paraId="1FFE04FE" w14:textId="77777777" w:rsidR="00792A7B" w:rsidRPr="001B6BE5" w:rsidRDefault="00792A7B" w:rsidP="00792A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การทดสอบ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หลัง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เรียน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(post-test)</w:t>
            </w:r>
          </w:p>
          <w:p w14:paraId="6F12349A" w14:textId="77777777" w:rsidR="00792A7B" w:rsidRPr="001B6BE5" w:rsidRDefault="00792A7B" w:rsidP="00792A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การสอบ</w:t>
            </w:r>
            <w:r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ปลาย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ภาค</w:t>
            </w:r>
          </w:p>
          <w:p w14:paraId="778C5709" w14:textId="77777777" w:rsidR="00792A7B" w:rsidRPr="001B6BE5" w:rsidRDefault="00792A7B" w:rsidP="00792A7B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900" w:type="dxa"/>
          </w:tcPr>
          <w:p w14:paraId="5DF3FD89" w14:textId="032DFF6C" w:rsidR="00792A7B" w:rsidRPr="001B6BE5" w:rsidRDefault="00792A7B" w:rsidP="00792A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</w:rPr>
              <w:t>1.</w:t>
            </w:r>
            <w:r w:rsidR="001B6BE5" w:rsidRPr="001B6BE5">
              <w:rPr>
                <w:rFonts w:ascii="TH SarabunPSK" w:hAnsi="TH SarabunPSK" w:cs="TH SarabunPSK" w:hint="cs"/>
                <w:sz w:val="28"/>
                <w:szCs w:val="28"/>
                <w:cs/>
              </w:rPr>
              <w:t>4</w:t>
            </w:r>
          </w:p>
        </w:tc>
        <w:tc>
          <w:tcPr>
            <w:tcW w:w="1620" w:type="dxa"/>
          </w:tcPr>
          <w:p w14:paraId="745267FA" w14:textId="5A0C6678" w:rsidR="00792A7B" w:rsidRPr="001B6BE5" w:rsidRDefault="00792A7B" w:rsidP="00792A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 w:hint="cs"/>
                <w:sz w:val="28"/>
                <w:szCs w:val="28"/>
              </w:rPr>
              <w:t>≥</w:t>
            </w:r>
            <w:r w:rsidRPr="001B6BE5">
              <w:rPr>
                <w:rFonts w:ascii="TH SarabunPSK" w:hAnsi="TH SarabunPSK" w:cs="TH SarabunPSK"/>
                <w:sz w:val="28"/>
                <w:szCs w:val="28"/>
              </w:rPr>
              <w:t>45%</w:t>
            </w:r>
          </w:p>
        </w:tc>
        <w:tc>
          <w:tcPr>
            <w:tcW w:w="1440" w:type="dxa"/>
          </w:tcPr>
          <w:p w14:paraId="186BE1A7" w14:textId="7A9AA95B" w:rsidR="00792A7B" w:rsidRPr="001B6BE5" w:rsidRDefault="000E17C0" w:rsidP="00792A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ผศ.โส</w:t>
            </w:r>
            <w:proofErr w:type="spellStart"/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>ภิ</w:t>
            </w:r>
            <w:proofErr w:type="spellEnd"/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ดา </w:t>
            </w:r>
            <w:r w:rsidRPr="001B6BE5">
              <w:rPr>
                <w:rFonts w:ascii="TH SarabunPSK" w:hAnsi="TH SarabunPSK" w:cs="TH SarabunPSK"/>
                <w:sz w:val="28"/>
                <w:szCs w:val="28"/>
                <w:cs/>
              </w:rPr>
              <w:br/>
              <w:t>เตชกุลวิสิฐ</w:t>
            </w:r>
          </w:p>
        </w:tc>
      </w:tr>
      <w:tr w:rsidR="001B6BE5" w:rsidRPr="001B6BE5" w14:paraId="47DB44A5" w14:textId="77777777" w:rsidTr="00174099">
        <w:tc>
          <w:tcPr>
            <w:tcW w:w="15480" w:type="dxa"/>
            <w:gridSpan w:val="8"/>
            <w:shd w:val="clear" w:color="auto" w:fill="F2F2F2" w:themeFill="background1" w:themeFillShade="F2"/>
          </w:tcPr>
          <w:p w14:paraId="40F66707" w14:textId="00900A87" w:rsidR="00174099" w:rsidRPr="001B6BE5" w:rsidRDefault="00174099" w:rsidP="00174099">
            <w:pPr>
              <w:jc w:val="center"/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</w:pPr>
            <w:r w:rsidRPr="001B6BE5">
              <w:rPr>
                <w:rFonts w:ascii="TH SarabunPSK" w:hAnsi="TH SarabunPSK" w:cs="TH SarabunPSK" w:hint="cs"/>
                <w:i/>
                <w:iCs/>
                <w:sz w:val="28"/>
                <w:szCs w:val="28"/>
                <w:cs/>
              </w:rPr>
              <w:t>สัปดาห์สอบปลายภาค</w:t>
            </w:r>
          </w:p>
        </w:tc>
      </w:tr>
    </w:tbl>
    <w:p w14:paraId="4ADA65A2" w14:textId="5DA32C6B" w:rsidR="009353E2" w:rsidRPr="00DE4E15" w:rsidRDefault="009353E2" w:rsidP="006710A0">
      <w:pPr>
        <w:spacing w:before="240"/>
        <w:rPr>
          <w:b/>
          <w:bCs/>
          <w:sz w:val="32"/>
          <w:szCs w:val="32"/>
          <w:cs/>
        </w:rPr>
      </w:pPr>
      <w:r w:rsidRPr="009353E2">
        <w:rPr>
          <w:sz w:val="32"/>
          <w:szCs w:val="32"/>
        </w:rPr>
        <w:tab/>
      </w:r>
      <w:r w:rsidRPr="009353E2">
        <w:rPr>
          <w:sz w:val="32"/>
          <w:szCs w:val="32"/>
          <w:cs/>
        </w:rPr>
        <w:t>*</w:t>
      </w:r>
      <w:r>
        <w:rPr>
          <w:rFonts w:hint="cs"/>
          <w:sz w:val="32"/>
          <w:szCs w:val="32"/>
          <w:cs/>
        </w:rPr>
        <w:t xml:space="preserve"> </w:t>
      </w:r>
      <w:r w:rsidRPr="009353E2">
        <w:rPr>
          <w:rFonts w:hint="cs"/>
          <w:sz w:val="32"/>
          <w:szCs w:val="32"/>
          <w:cs/>
        </w:rPr>
        <w:t>หมายเหตุ หลักสูตรสามารถออกแบบตารางแผนการจัดการเรียนรู้ได้ตามความเหมาะสมเพื่อให้เห็นถึงผลลัพธ์การเรียนรู้ที่คาดหวังรายหัวข้อ กิจกรรมการเรียนการสอนและวิธีการประเมิน</w:t>
      </w:r>
      <w:r w:rsidR="00F865E4">
        <w:rPr>
          <w:rFonts w:hint="cs"/>
          <w:sz w:val="32"/>
          <w:szCs w:val="32"/>
          <w:cs/>
        </w:rPr>
        <w:t xml:space="preserve"> </w:t>
      </w:r>
    </w:p>
    <w:p w14:paraId="32B3639B" w14:textId="472827E1" w:rsidR="009353E2" w:rsidRPr="009353E2" w:rsidRDefault="009353E2" w:rsidP="009353E2">
      <w:pPr>
        <w:tabs>
          <w:tab w:val="left" w:pos="986"/>
        </w:tabs>
        <w:rPr>
          <w:sz w:val="32"/>
          <w:szCs w:val="32"/>
          <w:cs/>
        </w:rPr>
        <w:sectPr w:rsidR="009353E2" w:rsidRPr="009353E2" w:rsidSect="003316D6">
          <w:pgSz w:w="16838" w:h="11906" w:orient="landscape"/>
          <w:pgMar w:top="1138" w:right="850" w:bottom="850" w:left="994" w:header="706" w:footer="262" w:gutter="0"/>
          <w:cols w:space="708"/>
          <w:docGrid w:linePitch="408"/>
        </w:sectPr>
      </w:pPr>
    </w:p>
    <w:p w14:paraId="0E069AC2" w14:textId="1E17F838" w:rsidR="00500B6C" w:rsidRPr="00AB5D48" w:rsidRDefault="00DE4E15" w:rsidP="005C67AD">
      <w:pPr>
        <w:tabs>
          <w:tab w:val="left" w:pos="284"/>
        </w:tabs>
        <w:rPr>
          <w:b/>
          <w:bCs/>
          <w:sz w:val="32"/>
          <w:szCs w:val="32"/>
          <w:cs/>
        </w:rPr>
      </w:pPr>
      <w:r w:rsidRPr="00AB5D48">
        <w:rPr>
          <w:rFonts w:hint="cs"/>
          <w:b/>
          <w:bCs/>
          <w:sz w:val="32"/>
          <w:szCs w:val="32"/>
        </w:rPr>
        <w:lastRenderedPageBreak/>
        <w:t>9</w:t>
      </w:r>
      <w:r w:rsidR="00FF5B25" w:rsidRPr="00AB5D48">
        <w:rPr>
          <w:rFonts w:hint="cs"/>
          <w:b/>
          <w:bCs/>
          <w:sz w:val="32"/>
          <w:szCs w:val="32"/>
          <w:cs/>
        </w:rPr>
        <w:t>.</w:t>
      </w:r>
      <w:r w:rsidR="00500B6C" w:rsidRPr="00AB5D48">
        <w:rPr>
          <w:rFonts w:hint="cs"/>
          <w:b/>
          <w:bCs/>
          <w:sz w:val="32"/>
          <w:szCs w:val="32"/>
        </w:rPr>
        <w:tab/>
      </w:r>
      <w:r w:rsidR="00500B6C" w:rsidRPr="00AB5D48">
        <w:rPr>
          <w:rFonts w:hint="cs"/>
          <w:b/>
          <w:bCs/>
          <w:sz w:val="32"/>
          <w:szCs w:val="32"/>
          <w:cs/>
        </w:rPr>
        <w:t>แผนการประเมินผลการเรียนรู้</w:t>
      </w:r>
      <w:r w:rsidR="0033052F" w:rsidRPr="00AB5D48">
        <w:rPr>
          <w:rFonts w:hint="cs"/>
          <w:b/>
          <w:bCs/>
          <w:sz w:val="32"/>
          <w:szCs w:val="32"/>
          <w:cs/>
        </w:rPr>
        <w:t xml:space="preserve"> </w:t>
      </w:r>
      <w:r w:rsidR="005C67AD" w:rsidRPr="00AB5D48">
        <w:rPr>
          <w:rFonts w:hint="cs"/>
          <w:b/>
          <w:bCs/>
          <w:sz w:val="32"/>
          <w:szCs w:val="32"/>
          <w:cs/>
        </w:rPr>
        <w:t>(สำหรับทุกรายวิชา ยกเว้นวิทยานิพนธ์ และ ดุษฎีนิพนธ์)</w:t>
      </w:r>
    </w:p>
    <w:tbl>
      <w:tblPr>
        <w:tblStyle w:val="TableGrid"/>
        <w:tblW w:w="10530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3150"/>
        <w:gridCol w:w="2340"/>
        <w:gridCol w:w="2250"/>
        <w:gridCol w:w="900"/>
        <w:gridCol w:w="1890"/>
      </w:tblGrid>
      <w:tr w:rsidR="00AF4EF9" w:rsidRPr="00AF4EF9" w14:paraId="29B5675A" w14:textId="77777777" w:rsidTr="0077224B">
        <w:trPr>
          <w:trHeight w:val="357"/>
        </w:trPr>
        <w:tc>
          <w:tcPr>
            <w:tcW w:w="3150" w:type="dxa"/>
            <w:vAlign w:val="center"/>
          </w:tcPr>
          <w:p w14:paraId="2E6BADB0" w14:textId="2304303F" w:rsidR="008F744A" w:rsidRPr="00971292" w:rsidRDefault="008F744A" w:rsidP="008F744A">
            <w:pPr>
              <w:jc w:val="center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971292">
              <w:rPr>
                <w:b/>
                <w:bCs/>
                <w:color w:val="000000" w:themeColor="text1"/>
                <w:sz w:val="32"/>
                <w:szCs w:val="32"/>
              </w:rPr>
              <w:t>CLO</w:t>
            </w:r>
          </w:p>
        </w:tc>
        <w:tc>
          <w:tcPr>
            <w:tcW w:w="2340" w:type="dxa"/>
            <w:vAlign w:val="center"/>
          </w:tcPr>
          <w:p w14:paraId="6DCFC4B7" w14:textId="77777777" w:rsidR="008F744A" w:rsidRPr="00971292" w:rsidRDefault="008F744A" w:rsidP="008F744A">
            <w:pPr>
              <w:jc w:val="center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971292">
              <w:rPr>
                <w:rFonts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วิธีการประเมิน </w:t>
            </w:r>
          </w:p>
          <w:p w14:paraId="3D1AB514" w14:textId="3FF2EE69" w:rsidR="008F744A" w:rsidRPr="00971292" w:rsidRDefault="008F744A" w:rsidP="008F744A">
            <w:pPr>
              <w:jc w:val="center"/>
              <w:rPr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2250" w:type="dxa"/>
          </w:tcPr>
          <w:p w14:paraId="5E9B69D7" w14:textId="4CB0F991" w:rsidR="008F744A" w:rsidRPr="00971292" w:rsidRDefault="008F744A" w:rsidP="008F744A">
            <w:pPr>
              <w:jc w:val="center"/>
              <w:rPr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971292">
              <w:rPr>
                <w:rFonts w:hint="cs"/>
                <w:b/>
                <w:bCs/>
                <w:color w:val="000000" w:themeColor="text1"/>
                <w:sz w:val="32"/>
                <w:szCs w:val="32"/>
                <w:cs/>
              </w:rPr>
              <w:t>กิจกรรม/งานที่ใช้ในการประเมิน</w:t>
            </w:r>
          </w:p>
        </w:tc>
        <w:tc>
          <w:tcPr>
            <w:tcW w:w="900" w:type="dxa"/>
            <w:vAlign w:val="center"/>
          </w:tcPr>
          <w:p w14:paraId="4E94746E" w14:textId="7BE793DD" w:rsidR="008F744A" w:rsidRPr="00971292" w:rsidRDefault="008F744A" w:rsidP="00FC5CCA">
            <w:pPr>
              <w:jc w:val="center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971292">
              <w:rPr>
                <w:rFonts w:hint="cs"/>
                <w:b/>
                <w:bCs/>
                <w:color w:val="000000" w:themeColor="text1"/>
                <w:sz w:val="32"/>
                <w:szCs w:val="32"/>
                <w:cs/>
              </w:rPr>
              <w:t>สัดส่วนคะแนน</w:t>
            </w:r>
          </w:p>
        </w:tc>
        <w:tc>
          <w:tcPr>
            <w:tcW w:w="1890" w:type="dxa"/>
            <w:vAlign w:val="center"/>
          </w:tcPr>
          <w:p w14:paraId="726C2105" w14:textId="77777777" w:rsidR="008F744A" w:rsidRPr="00971292" w:rsidRDefault="008F744A" w:rsidP="008F744A">
            <w:pPr>
              <w:jc w:val="center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971292">
              <w:rPr>
                <w:rFonts w:hint="cs"/>
                <w:b/>
                <w:bCs/>
                <w:color w:val="000000" w:themeColor="text1"/>
                <w:sz w:val="32"/>
                <w:szCs w:val="32"/>
                <w:cs/>
              </w:rPr>
              <w:t>หมายเหตุ</w:t>
            </w:r>
          </w:p>
          <w:p w14:paraId="30438797" w14:textId="393BA137" w:rsidR="008F744A" w:rsidRPr="00971292" w:rsidRDefault="008F744A" w:rsidP="008F744A">
            <w:pPr>
              <w:jc w:val="center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971292">
              <w:rPr>
                <w:rFonts w:hint="cs"/>
                <w:b/>
                <w:bCs/>
                <w:color w:val="000000" w:themeColor="text1"/>
                <w:sz w:val="32"/>
                <w:szCs w:val="32"/>
                <w:cs/>
              </w:rPr>
              <w:t>(</w:t>
            </w:r>
            <w:r w:rsidRPr="00971292">
              <w:rPr>
                <w:rFonts w:hint="cs"/>
                <w:b/>
                <w:bCs/>
                <w:color w:val="000000" w:themeColor="text1"/>
                <w:sz w:val="32"/>
                <w:szCs w:val="32"/>
              </w:rPr>
              <w:t>Note</w:t>
            </w:r>
            <w:r w:rsidRPr="00971292">
              <w:rPr>
                <w:rFonts w:hint="cs"/>
                <w:b/>
                <w:bCs/>
                <w:color w:val="000000" w:themeColor="text1"/>
                <w:sz w:val="32"/>
                <w:szCs w:val="32"/>
                <w:cs/>
              </w:rPr>
              <w:t>)</w:t>
            </w:r>
          </w:p>
        </w:tc>
      </w:tr>
      <w:tr w:rsidR="00AF4EF9" w:rsidRPr="00AF4EF9" w14:paraId="29F919C7" w14:textId="77777777" w:rsidTr="0077224B">
        <w:trPr>
          <w:trHeight w:val="2163"/>
        </w:trPr>
        <w:tc>
          <w:tcPr>
            <w:tcW w:w="3150" w:type="dxa"/>
          </w:tcPr>
          <w:p w14:paraId="7599D956" w14:textId="105A76FB" w:rsidR="008D4C15" w:rsidRPr="0077224B" w:rsidRDefault="00B977A5" w:rsidP="0077224B">
            <w:pPr>
              <w:rPr>
                <w:color w:val="000000" w:themeColor="text1"/>
                <w:sz w:val="32"/>
                <w:szCs w:val="32"/>
                <w:cs/>
              </w:rPr>
            </w:pPr>
            <w:r w:rsidRPr="0077224B">
              <w:rPr>
                <w:color w:val="000000" w:themeColor="text1"/>
                <w:sz w:val="32"/>
                <w:szCs w:val="32"/>
              </w:rPr>
              <w:t xml:space="preserve">CLO1. </w:t>
            </w:r>
            <w:r w:rsidRPr="0077224B">
              <w:rPr>
                <w:color w:val="000000" w:themeColor="text1"/>
                <w:sz w:val="32"/>
                <w:szCs w:val="32"/>
                <w:cs/>
              </w:rPr>
              <w:t>อธิบายกลไกการทำงานของระบบต่าง ๆ ของร่างกาย และวิเคราะห์ความสัมพันธ์ของระบบเหล่านี้ในการคงภาวะสมดุล</w:t>
            </w:r>
            <w:r w:rsidRPr="0077224B">
              <w:rPr>
                <w:color w:val="000000" w:themeColor="text1"/>
                <w:sz w:val="32"/>
                <w:szCs w:val="32"/>
              </w:rPr>
              <w:t xml:space="preserve"> </w:t>
            </w:r>
            <w:r w:rsidRPr="0077224B">
              <w:rPr>
                <w:color w:val="000000" w:themeColor="text1"/>
                <w:sz w:val="32"/>
                <w:szCs w:val="32"/>
                <w:cs/>
              </w:rPr>
              <w:t>(</w:t>
            </w:r>
            <w:r w:rsidRPr="0077224B">
              <w:rPr>
                <w:color w:val="000000" w:themeColor="text1"/>
                <w:sz w:val="32"/>
                <w:szCs w:val="32"/>
              </w:rPr>
              <w:t>homeostasis)</w:t>
            </w:r>
            <w:r w:rsidRPr="0077224B">
              <w:rPr>
                <w:color w:val="000000" w:themeColor="text1"/>
                <w:sz w:val="32"/>
                <w:szCs w:val="32"/>
                <w:cs/>
              </w:rPr>
              <w:t xml:space="preserve"> ของร่างกายตามหลักสรีรวิทยา</w:t>
            </w:r>
          </w:p>
        </w:tc>
        <w:tc>
          <w:tcPr>
            <w:tcW w:w="2340" w:type="dxa"/>
          </w:tcPr>
          <w:p w14:paraId="38ACE1D0" w14:textId="75AFD0BE" w:rsidR="00DC7C29" w:rsidRPr="0077224B" w:rsidRDefault="00DC7C29" w:rsidP="0077224B">
            <w:pPr>
              <w:rPr>
                <w:color w:val="000000" w:themeColor="text1"/>
                <w:sz w:val="32"/>
                <w:szCs w:val="32"/>
              </w:rPr>
            </w:pPr>
            <w:r w:rsidRPr="0077224B">
              <w:rPr>
                <w:color w:val="000000" w:themeColor="text1"/>
                <w:sz w:val="32"/>
                <w:szCs w:val="32"/>
                <w:cs/>
              </w:rPr>
              <w:t xml:space="preserve">- การทดสอบหลังเรียน </w:t>
            </w:r>
          </w:p>
          <w:p w14:paraId="47E7CA41" w14:textId="157F0D08" w:rsidR="00DC7C29" w:rsidRPr="0077224B" w:rsidRDefault="00DC7C29" w:rsidP="0077224B">
            <w:pPr>
              <w:rPr>
                <w:color w:val="000000" w:themeColor="text1"/>
                <w:sz w:val="32"/>
                <w:szCs w:val="32"/>
              </w:rPr>
            </w:pPr>
            <w:r w:rsidRPr="0077224B">
              <w:rPr>
                <w:color w:val="000000" w:themeColor="text1"/>
                <w:sz w:val="32"/>
                <w:szCs w:val="32"/>
                <w:cs/>
              </w:rPr>
              <w:t>- การสอบกลางภาค</w:t>
            </w:r>
          </w:p>
          <w:p w14:paraId="057E5D94" w14:textId="77777777" w:rsidR="00F865E4" w:rsidRPr="0077224B" w:rsidRDefault="00DC7C29" w:rsidP="0077224B">
            <w:pPr>
              <w:rPr>
                <w:color w:val="000000" w:themeColor="text1"/>
                <w:sz w:val="32"/>
                <w:szCs w:val="32"/>
              </w:rPr>
            </w:pPr>
            <w:r w:rsidRPr="0077224B">
              <w:rPr>
                <w:color w:val="000000" w:themeColor="text1"/>
                <w:sz w:val="32"/>
                <w:szCs w:val="32"/>
                <w:cs/>
              </w:rPr>
              <w:t>- การสอบปลายภาค</w:t>
            </w:r>
          </w:p>
          <w:p w14:paraId="04F582C1" w14:textId="5BA0C4DE" w:rsidR="00305B99" w:rsidRPr="0077224B" w:rsidRDefault="00305B99" w:rsidP="0077224B">
            <w:pPr>
              <w:rPr>
                <w:color w:val="000000" w:themeColor="text1"/>
                <w:sz w:val="32"/>
                <w:szCs w:val="32"/>
              </w:rPr>
            </w:pPr>
          </w:p>
        </w:tc>
        <w:tc>
          <w:tcPr>
            <w:tcW w:w="2250" w:type="dxa"/>
          </w:tcPr>
          <w:p w14:paraId="1697476E" w14:textId="77777777" w:rsidR="00F865E4" w:rsidRPr="0077224B" w:rsidRDefault="00DC7C29" w:rsidP="0077224B">
            <w:pPr>
              <w:rPr>
                <w:color w:val="000000" w:themeColor="text1"/>
                <w:sz w:val="32"/>
                <w:szCs w:val="32"/>
              </w:rPr>
            </w:pPr>
            <w:r w:rsidRPr="0077224B">
              <w:rPr>
                <w:color w:val="000000" w:themeColor="text1"/>
                <w:sz w:val="32"/>
                <w:szCs w:val="32"/>
                <w:cs/>
              </w:rPr>
              <w:t>- ผลการสอบหลังเรียน</w:t>
            </w:r>
          </w:p>
          <w:p w14:paraId="6FDCAA9D" w14:textId="48F93CCA" w:rsidR="00DC7C29" w:rsidRPr="0077224B" w:rsidRDefault="00DC7C29" w:rsidP="0077224B">
            <w:pPr>
              <w:rPr>
                <w:color w:val="000000" w:themeColor="text1"/>
                <w:sz w:val="32"/>
                <w:szCs w:val="32"/>
              </w:rPr>
            </w:pPr>
            <w:r w:rsidRPr="0077224B">
              <w:rPr>
                <w:color w:val="000000" w:themeColor="text1"/>
                <w:sz w:val="32"/>
                <w:szCs w:val="32"/>
                <w:cs/>
              </w:rPr>
              <w:t>- ผลการสอบกลางภาค</w:t>
            </w:r>
          </w:p>
          <w:p w14:paraId="1904EE20" w14:textId="77777777" w:rsidR="00DC7C29" w:rsidRPr="0077224B" w:rsidRDefault="00DC7C29" w:rsidP="0077224B">
            <w:pPr>
              <w:rPr>
                <w:color w:val="000000" w:themeColor="text1"/>
                <w:sz w:val="32"/>
                <w:szCs w:val="32"/>
              </w:rPr>
            </w:pPr>
            <w:r w:rsidRPr="0077224B">
              <w:rPr>
                <w:color w:val="000000" w:themeColor="text1"/>
                <w:sz w:val="32"/>
                <w:szCs w:val="32"/>
                <w:cs/>
              </w:rPr>
              <w:t>- ผลการสอบปลายภาค</w:t>
            </w:r>
          </w:p>
          <w:p w14:paraId="2A339DD9" w14:textId="625DB061" w:rsidR="004B6A56" w:rsidRPr="0077224B" w:rsidRDefault="004B6A56" w:rsidP="0077224B">
            <w:pPr>
              <w:rPr>
                <w:color w:val="000000" w:themeColor="text1"/>
                <w:sz w:val="32"/>
                <w:szCs w:val="32"/>
              </w:rPr>
            </w:pPr>
          </w:p>
        </w:tc>
        <w:tc>
          <w:tcPr>
            <w:tcW w:w="900" w:type="dxa"/>
            <w:vAlign w:val="center"/>
          </w:tcPr>
          <w:p w14:paraId="1305B133" w14:textId="44B29C58" w:rsidR="00F865E4" w:rsidRPr="0077224B" w:rsidRDefault="00BA32A4" w:rsidP="0077224B">
            <w:pPr>
              <w:jc w:val="center"/>
              <w:rPr>
                <w:color w:val="000000" w:themeColor="text1"/>
                <w:sz w:val="32"/>
                <w:szCs w:val="32"/>
                <w:cs/>
              </w:rPr>
            </w:pPr>
            <w:r w:rsidRPr="0077224B">
              <w:rPr>
                <w:color w:val="000000" w:themeColor="text1"/>
                <w:sz w:val="32"/>
                <w:szCs w:val="32"/>
                <w:cs/>
              </w:rPr>
              <w:t>69</w:t>
            </w:r>
          </w:p>
        </w:tc>
        <w:tc>
          <w:tcPr>
            <w:tcW w:w="1890" w:type="dxa"/>
          </w:tcPr>
          <w:p w14:paraId="0A357C4E" w14:textId="77777777" w:rsidR="00F865E4" w:rsidRPr="005F4B8E" w:rsidRDefault="00AB5D48" w:rsidP="0077224B">
            <w:pPr>
              <w:rPr>
                <w:color w:val="000000" w:themeColor="text1"/>
                <w:sz w:val="28"/>
                <w:szCs w:val="28"/>
              </w:rPr>
            </w:pPr>
            <w:r w:rsidRPr="005F4B8E"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5F4B8E">
              <w:rPr>
                <w:color w:val="000000" w:themeColor="text1"/>
                <w:sz w:val="28"/>
                <w:szCs w:val="28"/>
                <w:cs/>
              </w:rPr>
              <w:t>สอบ</w:t>
            </w:r>
            <w:r w:rsidR="0077224B" w:rsidRPr="005F4B8E">
              <w:rPr>
                <w:color w:val="000000" w:themeColor="text1"/>
                <w:sz w:val="28"/>
                <w:szCs w:val="28"/>
                <w:cs/>
              </w:rPr>
              <w:t>หลังเรียน 9</w:t>
            </w:r>
            <w:r w:rsidR="0077224B" w:rsidRPr="005F4B8E">
              <w:rPr>
                <w:color w:val="000000" w:themeColor="text1"/>
                <w:sz w:val="28"/>
                <w:szCs w:val="28"/>
              </w:rPr>
              <w:t>%</w:t>
            </w:r>
          </w:p>
          <w:p w14:paraId="5C6BADD8" w14:textId="471D6592" w:rsidR="0077224B" w:rsidRPr="0077224B" w:rsidRDefault="0077224B" w:rsidP="0077224B">
            <w:pPr>
              <w:rPr>
                <w:color w:val="000000" w:themeColor="text1"/>
                <w:sz w:val="32"/>
                <w:szCs w:val="32"/>
              </w:rPr>
            </w:pPr>
            <w:r w:rsidRPr="005F4B8E"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5F4B8E">
              <w:rPr>
                <w:color w:val="000000" w:themeColor="text1"/>
                <w:sz w:val="28"/>
                <w:szCs w:val="28"/>
                <w:cs/>
              </w:rPr>
              <w:t>สอบวัดผลกลางภาคและปลายภาค 60</w:t>
            </w:r>
            <w:r w:rsidRPr="005F4B8E">
              <w:rPr>
                <w:color w:val="000000" w:themeColor="text1"/>
                <w:sz w:val="28"/>
                <w:szCs w:val="28"/>
              </w:rPr>
              <w:t>%</w:t>
            </w:r>
          </w:p>
        </w:tc>
      </w:tr>
      <w:tr w:rsidR="00AF4EF9" w:rsidRPr="00AF4EF9" w14:paraId="02489213" w14:textId="77777777" w:rsidTr="0077224B">
        <w:trPr>
          <w:trHeight w:val="1803"/>
        </w:trPr>
        <w:tc>
          <w:tcPr>
            <w:tcW w:w="3150" w:type="dxa"/>
          </w:tcPr>
          <w:p w14:paraId="4DB9A3D4" w14:textId="2D277036" w:rsidR="008D4C15" w:rsidRPr="0077224B" w:rsidRDefault="00B977A5" w:rsidP="0077224B">
            <w:pPr>
              <w:rPr>
                <w:sz w:val="32"/>
                <w:szCs w:val="32"/>
                <w:cs/>
              </w:rPr>
            </w:pPr>
            <w:r w:rsidRPr="0077224B">
              <w:rPr>
                <w:sz w:val="32"/>
                <w:szCs w:val="32"/>
              </w:rPr>
              <w:t xml:space="preserve">CLO2. </w:t>
            </w:r>
            <w:r w:rsidRPr="0077224B">
              <w:rPr>
                <w:sz w:val="32"/>
                <w:szCs w:val="32"/>
                <w:cs/>
              </w:rPr>
              <w:t xml:space="preserve">ปฏิบัติการทดลองทางสรีรวิทยาพื้นฐานได้อย่างถูกต้อง </w:t>
            </w:r>
          </w:p>
        </w:tc>
        <w:tc>
          <w:tcPr>
            <w:tcW w:w="2340" w:type="dxa"/>
          </w:tcPr>
          <w:p w14:paraId="3C8D81FF" w14:textId="07E9200B" w:rsidR="004C302B" w:rsidRPr="0077224B" w:rsidRDefault="004C302B" w:rsidP="0077224B">
            <w:pPr>
              <w:rPr>
                <w:sz w:val="32"/>
                <w:szCs w:val="32"/>
              </w:rPr>
            </w:pPr>
            <w:r w:rsidRPr="0077224B">
              <w:rPr>
                <w:sz w:val="32"/>
                <w:szCs w:val="32"/>
                <w:cs/>
              </w:rPr>
              <w:t>- การทดสอบก่อนหรือหลังเรียนปฏิบัติการ</w:t>
            </w:r>
          </w:p>
          <w:p w14:paraId="6802CDD8" w14:textId="6E10D21D" w:rsidR="00FA39C7" w:rsidRPr="0077224B" w:rsidRDefault="00FA39C7" w:rsidP="0077224B">
            <w:pPr>
              <w:rPr>
                <w:sz w:val="32"/>
                <w:szCs w:val="32"/>
              </w:rPr>
            </w:pPr>
            <w:r w:rsidRPr="0077224B">
              <w:rPr>
                <w:sz w:val="32"/>
                <w:szCs w:val="32"/>
                <w:cs/>
              </w:rPr>
              <w:t xml:space="preserve">- การนำเสนอกรณีศึกษา </w:t>
            </w:r>
            <w:r w:rsidRPr="0077224B">
              <w:rPr>
                <w:sz w:val="32"/>
                <w:szCs w:val="32"/>
              </w:rPr>
              <w:t>short case study</w:t>
            </w:r>
            <w:r w:rsidRPr="0077224B">
              <w:rPr>
                <w:sz w:val="32"/>
                <w:szCs w:val="32"/>
                <w:cs/>
              </w:rPr>
              <w:t xml:space="preserve"> และการถกอภิปรายกลุ่ม</w:t>
            </w:r>
          </w:p>
          <w:p w14:paraId="09F882F2" w14:textId="2B6EC35E" w:rsidR="004C302B" w:rsidRPr="0077224B" w:rsidRDefault="004C302B" w:rsidP="0077224B">
            <w:pPr>
              <w:rPr>
                <w:sz w:val="32"/>
                <w:szCs w:val="32"/>
              </w:rPr>
            </w:pPr>
            <w:r w:rsidRPr="0077224B">
              <w:rPr>
                <w:sz w:val="32"/>
                <w:szCs w:val="32"/>
                <w:cs/>
              </w:rPr>
              <w:t>- การสอบกลางภาค</w:t>
            </w:r>
          </w:p>
        </w:tc>
        <w:tc>
          <w:tcPr>
            <w:tcW w:w="2250" w:type="dxa"/>
          </w:tcPr>
          <w:p w14:paraId="3873414C" w14:textId="6C12A164" w:rsidR="004C302B" w:rsidRPr="0077224B" w:rsidRDefault="004C302B" w:rsidP="0077224B">
            <w:pPr>
              <w:rPr>
                <w:sz w:val="32"/>
                <w:szCs w:val="32"/>
              </w:rPr>
            </w:pPr>
            <w:r w:rsidRPr="0077224B">
              <w:rPr>
                <w:sz w:val="32"/>
                <w:szCs w:val="32"/>
                <w:cs/>
              </w:rPr>
              <w:t>- ผลการสอบก่อนหรือหลังเรียนปฏิบัติการ</w:t>
            </w:r>
          </w:p>
          <w:p w14:paraId="4299954B" w14:textId="0341ADFA" w:rsidR="004C302B" w:rsidRPr="0077224B" w:rsidRDefault="004C302B" w:rsidP="0077224B">
            <w:pPr>
              <w:rPr>
                <w:sz w:val="32"/>
                <w:szCs w:val="32"/>
              </w:rPr>
            </w:pPr>
            <w:r w:rsidRPr="0077224B">
              <w:rPr>
                <w:sz w:val="32"/>
                <w:szCs w:val="32"/>
                <w:cs/>
              </w:rPr>
              <w:t>- เล่มรายงานและการนำเสนอหน้าชั้นเรียน</w:t>
            </w:r>
          </w:p>
          <w:p w14:paraId="65CEDCAC" w14:textId="45233FFD" w:rsidR="004C302B" w:rsidRPr="0077224B" w:rsidRDefault="004C302B" w:rsidP="0077224B">
            <w:pPr>
              <w:rPr>
                <w:sz w:val="32"/>
                <w:szCs w:val="32"/>
              </w:rPr>
            </w:pPr>
            <w:r w:rsidRPr="0077224B">
              <w:rPr>
                <w:sz w:val="32"/>
                <w:szCs w:val="32"/>
                <w:cs/>
              </w:rPr>
              <w:t>- ผลการสอบ</w:t>
            </w:r>
            <w:r w:rsidR="006960B5" w:rsidRPr="0077224B">
              <w:rPr>
                <w:sz w:val="32"/>
                <w:szCs w:val="32"/>
                <w:cs/>
              </w:rPr>
              <w:t>วัดผล</w:t>
            </w:r>
            <w:r w:rsidRPr="0077224B">
              <w:rPr>
                <w:sz w:val="32"/>
                <w:szCs w:val="32"/>
                <w:cs/>
              </w:rPr>
              <w:t>กลางภาค</w:t>
            </w:r>
            <w:r w:rsidR="006960B5" w:rsidRPr="0077224B">
              <w:rPr>
                <w:sz w:val="32"/>
                <w:szCs w:val="32"/>
                <w:cs/>
              </w:rPr>
              <w:t>และ</w:t>
            </w:r>
            <w:r w:rsidRPr="0077224B">
              <w:rPr>
                <w:sz w:val="32"/>
                <w:szCs w:val="32"/>
                <w:cs/>
              </w:rPr>
              <w:t>ปลายภาค</w:t>
            </w:r>
          </w:p>
        </w:tc>
        <w:tc>
          <w:tcPr>
            <w:tcW w:w="900" w:type="dxa"/>
            <w:vAlign w:val="center"/>
          </w:tcPr>
          <w:p w14:paraId="0189C8E1" w14:textId="547D3544" w:rsidR="004C302B" w:rsidRPr="0077224B" w:rsidRDefault="00446750" w:rsidP="0077224B">
            <w:pPr>
              <w:jc w:val="center"/>
              <w:rPr>
                <w:sz w:val="32"/>
                <w:szCs w:val="32"/>
                <w:cs/>
              </w:rPr>
            </w:pPr>
            <w:r w:rsidRPr="0077224B">
              <w:rPr>
                <w:sz w:val="32"/>
                <w:szCs w:val="32"/>
              </w:rPr>
              <w:t>13.68</w:t>
            </w:r>
          </w:p>
        </w:tc>
        <w:tc>
          <w:tcPr>
            <w:tcW w:w="1890" w:type="dxa"/>
          </w:tcPr>
          <w:p w14:paraId="7D1320E4" w14:textId="2919ECA3" w:rsidR="0077224B" w:rsidRPr="005F4B8E" w:rsidRDefault="0077224B" w:rsidP="0077224B">
            <w:pPr>
              <w:rPr>
                <w:sz w:val="28"/>
                <w:szCs w:val="28"/>
              </w:rPr>
            </w:pPr>
            <w:r w:rsidRPr="005F4B8E">
              <w:rPr>
                <w:sz w:val="28"/>
                <w:szCs w:val="28"/>
                <w:cs/>
              </w:rPr>
              <w:t>- ผลการสอบก่อน</w:t>
            </w:r>
            <w:r w:rsidRPr="005F4B8E">
              <w:rPr>
                <w:sz w:val="28"/>
                <w:szCs w:val="28"/>
              </w:rPr>
              <w:t>/</w:t>
            </w:r>
            <w:r w:rsidRPr="005F4B8E">
              <w:rPr>
                <w:sz w:val="28"/>
                <w:szCs w:val="28"/>
                <w:cs/>
              </w:rPr>
              <w:t>หลังเรียน/เล่มรายงานปฏิบัติการ 4.56</w:t>
            </w:r>
            <w:r w:rsidRPr="005F4B8E">
              <w:rPr>
                <w:sz w:val="28"/>
                <w:szCs w:val="28"/>
              </w:rPr>
              <w:t>%</w:t>
            </w:r>
          </w:p>
          <w:p w14:paraId="1DEC0355" w14:textId="32DB6F62" w:rsidR="0077224B" w:rsidRPr="005F4B8E" w:rsidRDefault="0077224B" w:rsidP="0077224B">
            <w:pPr>
              <w:rPr>
                <w:sz w:val="28"/>
                <w:szCs w:val="28"/>
              </w:rPr>
            </w:pPr>
            <w:r w:rsidRPr="005F4B8E">
              <w:rPr>
                <w:sz w:val="28"/>
                <w:szCs w:val="28"/>
                <w:cs/>
              </w:rPr>
              <w:t>- สอบวัดผลกลางภาคและปลายภาค 9.12</w:t>
            </w:r>
            <w:r w:rsidRPr="005F4B8E">
              <w:rPr>
                <w:sz w:val="28"/>
                <w:szCs w:val="28"/>
              </w:rPr>
              <w:t>%</w:t>
            </w:r>
          </w:p>
        </w:tc>
      </w:tr>
      <w:tr w:rsidR="00AF4EF9" w:rsidRPr="00AF4EF9" w14:paraId="27E801A1" w14:textId="77777777" w:rsidTr="0077224B">
        <w:trPr>
          <w:trHeight w:val="2136"/>
        </w:trPr>
        <w:tc>
          <w:tcPr>
            <w:tcW w:w="3150" w:type="dxa"/>
          </w:tcPr>
          <w:p w14:paraId="06237126" w14:textId="43761C50" w:rsidR="008D4C15" w:rsidRPr="0077224B" w:rsidRDefault="00D2358E" w:rsidP="0077224B">
            <w:pPr>
              <w:rPr>
                <w:color w:val="000000" w:themeColor="text1"/>
                <w:sz w:val="32"/>
                <w:szCs w:val="32"/>
              </w:rPr>
            </w:pPr>
            <w:r w:rsidRPr="0077224B">
              <w:rPr>
                <w:color w:val="000000" w:themeColor="text1"/>
                <w:sz w:val="32"/>
                <w:szCs w:val="32"/>
              </w:rPr>
              <w:t xml:space="preserve">CLO3. </w:t>
            </w:r>
            <w:r w:rsidRPr="0077224B">
              <w:rPr>
                <w:color w:val="000000" w:themeColor="text1"/>
                <w:sz w:val="32"/>
                <w:szCs w:val="32"/>
                <w:cs/>
              </w:rPr>
              <w:t>ประยุกต์ใช้ความรู้ด้านสรีรวิทยาในการอธิบายภาวะปกติและความผิดปกติที่เกี่ยวข้องกับการประเมินและวางแผนการปฏิบัติการพยาบาล</w:t>
            </w:r>
          </w:p>
        </w:tc>
        <w:tc>
          <w:tcPr>
            <w:tcW w:w="2340" w:type="dxa"/>
          </w:tcPr>
          <w:p w14:paraId="677B4570" w14:textId="78709A9E" w:rsidR="00004396" w:rsidRPr="0077224B" w:rsidRDefault="00004396" w:rsidP="0077224B">
            <w:pPr>
              <w:pStyle w:val="Default"/>
              <w:rPr>
                <w:color w:val="000000" w:themeColor="text1"/>
                <w:sz w:val="32"/>
                <w:szCs w:val="32"/>
              </w:rPr>
            </w:pPr>
            <w:r w:rsidRPr="0077224B">
              <w:rPr>
                <w:color w:val="000000" w:themeColor="text1"/>
                <w:sz w:val="32"/>
                <w:szCs w:val="32"/>
                <w:cs/>
              </w:rPr>
              <w:t>- การส่งรายงานกรณีศึกษา</w:t>
            </w:r>
          </w:p>
          <w:p w14:paraId="0A208115" w14:textId="3DCC0196" w:rsidR="00004396" w:rsidRPr="0077224B" w:rsidRDefault="00004396" w:rsidP="0077224B">
            <w:pPr>
              <w:pStyle w:val="Default"/>
              <w:rPr>
                <w:color w:val="000000" w:themeColor="text1"/>
                <w:sz w:val="28"/>
                <w:szCs w:val="28"/>
                <w:cs/>
              </w:rPr>
            </w:pPr>
            <w:r w:rsidRPr="0077224B">
              <w:rPr>
                <w:color w:val="000000" w:themeColor="text1"/>
                <w:sz w:val="32"/>
                <w:szCs w:val="32"/>
                <w:cs/>
              </w:rPr>
              <w:t>- การนำเสนอกรณีศึกษา</w:t>
            </w:r>
            <w:r w:rsidR="00FA39C7" w:rsidRPr="0077224B">
              <w:rPr>
                <w:color w:val="000000" w:themeColor="text1"/>
                <w:sz w:val="32"/>
                <w:szCs w:val="32"/>
              </w:rPr>
              <w:t xml:space="preserve"> (Case study)</w:t>
            </w:r>
            <w:r w:rsidRPr="0077224B">
              <w:rPr>
                <w:color w:val="000000" w:themeColor="text1"/>
                <w:sz w:val="32"/>
                <w:szCs w:val="32"/>
                <w:cs/>
              </w:rPr>
              <w:t xml:space="preserve"> และการถกอภิปรายกลุ่ม</w:t>
            </w:r>
          </w:p>
        </w:tc>
        <w:tc>
          <w:tcPr>
            <w:tcW w:w="2250" w:type="dxa"/>
          </w:tcPr>
          <w:p w14:paraId="189AEA59" w14:textId="77777777" w:rsidR="00004396" w:rsidRPr="0077224B" w:rsidRDefault="00004396" w:rsidP="0077224B">
            <w:pPr>
              <w:rPr>
                <w:color w:val="000000" w:themeColor="text1"/>
                <w:sz w:val="32"/>
                <w:szCs w:val="32"/>
              </w:rPr>
            </w:pPr>
            <w:r w:rsidRPr="0077224B">
              <w:rPr>
                <w:color w:val="000000" w:themeColor="text1"/>
                <w:sz w:val="32"/>
                <w:szCs w:val="32"/>
                <w:cs/>
              </w:rPr>
              <w:t>- เล่มรายงานและการนำเสนอหน้าชั้นเรียน</w:t>
            </w:r>
          </w:p>
          <w:p w14:paraId="1E219733" w14:textId="0B0B64B1" w:rsidR="00004396" w:rsidRPr="0077224B" w:rsidRDefault="00004396" w:rsidP="0077224B">
            <w:pPr>
              <w:rPr>
                <w:color w:val="000000" w:themeColor="text1"/>
                <w:sz w:val="32"/>
                <w:szCs w:val="32"/>
                <w:cs/>
              </w:rPr>
            </w:pPr>
            <w:r w:rsidRPr="0077224B">
              <w:rPr>
                <w:color w:val="000000" w:themeColor="text1"/>
                <w:sz w:val="32"/>
                <w:szCs w:val="32"/>
                <w:cs/>
              </w:rPr>
              <w:t>- การมีส่วนร่วมในการอภิปรายแลกเปลี่ยนความคิดเห็น</w:t>
            </w:r>
          </w:p>
        </w:tc>
        <w:tc>
          <w:tcPr>
            <w:tcW w:w="900" w:type="dxa"/>
            <w:vAlign w:val="center"/>
          </w:tcPr>
          <w:p w14:paraId="779A7F1A" w14:textId="66B2D590" w:rsidR="00004396" w:rsidRPr="0077224B" w:rsidRDefault="00446750" w:rsidP="0077224B">
            <w:pPr>
              <w:jc w:val="center"/>
              <w:rPr>
                <w:sz w:val="32"/>
                <w:szCs w:val="32"/>
              </w:rPr>
            </w:pPr>
            <w:r w:rsidRPr="0077224B">
              <w:rPr>
                <w:sz w:val="32"/>
                <w:szCs w:val="32"/>
              </w:rPr>
              <w:t>7</w:t>
            </w:r>
          </w:p>
        </w:tc>
        <w:tc>
          <w:tcPr>
            <w:tcW w:w="1890" w:type="dxa"/>
          </w:tcPr>
          <w:p w14:paraId="7D0AF1B7" w14:textId="78D8D82A" w:rsidR="00004396" w:rsidRPr="0077224B" w:rsidRDefault="00004396" w:rsidP="0077224B">
            <w:pPr>
              <w:rPr>
                <w:color w:val="0070C0"/>
                <w:sz w:val="32"/>
                <w:szCs w:val="32"/>
              </w:rPr>
            </w:pPr>
          </w:p>
        </w:tc>
      </w:tr>
      <w:tr w:rsidR="008D4C15" w:rsidRPr="00AF4EF9" w14:paraId="6A6F34DC" w14:textId="77777777" w:rsidTr="0077224B">
        <w:trPr>
          <w:trHeight w:val="2136"/>
        </w:trPr>
        <w:tc>
          <w:tcPr>
            <w:tcW w:w="3150" w:type="dxa"/>
          </w:tcPr>
          <w:p w14:paraId="5104D4BC" w14:textId="2BFFF396" w:rsidR="008D4C15" w:rsidRPr="0077224B" w:rsidRDefault="0093337B" w:rsidP="0077224B">
            <w:pPr>
              <w:rPr>
                <w:color w:val="000000" w:themeColor="text1"/>
                <w:sz w:val="32"/>
                <w:szCs w:val="32"/>
              </w:rPr>
            </w:pPr>
            <w:r w:rsidRPr="0077224B">
              <w:rPr>
                <w:color w:val="000000" w:themeColor="text1"/>
                <w:sz w:val="32"/>
                <w:szCs w:val="32"/>
              </w:rPr>
              <w:t xml:space="preserve">CLO4. </w:t>
            </w:r>
            <w:r w:rsidRPr="0077224B">
              <w:rPr>
                <w:color w:val="000000" w:themeColor="text1"/>
                <w:sz w:val="32"/>
                <w:szCs w:val="32"/>
                <w:cs/>
              </w:rPr>
              <w:t>ปฏิบัติการเรียนและกิจกรรมในรายวิชาด้วยความซื่อสัตย์ รับผิดชอบ มีวินัย และตรงต่อเวลา รวมถึงการส่งงาน การเข้าสอบ และการทำงานกลุ่มตามระเบียบของรายวิชา</w:t>
            </w:r>
          </w:p>
        </w:tc>
        <w:tc>
          <w:tcPr>
            <w:tcW w:w="2340" w:type="dxa"/>
          </w:tcPr>
          <w:p w14:paraId="654985B6" w14:textId="77777777" w:rsidR="006960B5" w:rsidRPr="0077224B" w:rsidRDefault="006960B5" w:rsidP="0077224B">
            <w:pPr>
              <w:rPr>
                <w:color w:val="000000" w:themeColor="text1"/>
                <w:sz w:val="32"/>
                <w:szCs w:val="32"/>
              </w:rPr>
            </w:pPr>
            <w:r w:rsidRPr="0077224B">
              <w:rPr>
                <w:color w:val="000000" w:themeColor="text1"/>
                <w:sz w:val="32"/>
                <w:szCs w:val="32"/>
                <w:cs/>
              </w:rPr>
              <w:t>- การเช็คชื่อ</w:t>
            </w:r>
          </w:p>
          <w:p w14:paraId="794E572B" w14:textId="77777777" w:rsidR="006960B5" w:rsidRPr="0077224B" w:rsidRDefault="006960B5" w:rsidP="0077224B">
            <w:pPr>
              <w:rPr>
                <w:color w:val="000000" w:themeColor="text1"/>
                <w:sz w:val="32"/>
                <w:szCs w:val="32"/>
              </w:rPr>
            </w:pPr>
            <w:r w:rsidRPr="0077224B">
              <w:rPr>
                <w:color w:val="000000" w:themeColor="text1"/>
                <w:sz w:val="32"/>
                <w:szCs w:val="32"/>
                <w:cs/>
              </w:rPr>
              <w:t>- การสังเกตพฤติกรรม</w:t>
            </w:r>
          </w:p>
          <w:p w14:paraId="4D730D1F" w14:textId="77777777" w:rsidR="006960B5" w:rsidRPr="0077224B" w:rsidRDefault="006960B5" w:rsidP="0077224B">
            <w:pPr>
              <w:rPr>
                <w:color w:val="000000" w:themeColor="text1"/>
                <w:sz w:val="32"/>
                <w:szCs w:val="32"/>
              </w:rPr>
            </w:pPr>
            <w:r w:rsidRPr="0077224B">
              <w:rPr>
                <w:color w:val="000000" w:themeColor="text1"/>
                <w:sz w:val="32"/>
                <w:szCs w:val="32"/>
                <w:cs/>
              </w:rPr>
              <w:t>- อภิปรายแลกเปลี่ยนความคิดเห็น</w:t>
            </w:r>
          </w:p>
          <w:p w14:paraId="62B52B71" w14:textId="77777777" w:rsidR="008D4C15" w:rsidRPr="0077224B" w:rsidRDefault="006960B5" w:rsidP="0077224B">
            <w:pPr>
              <w:rPr>
                <w:color w:val="000000" w:themeColor="text1"/>
                <w:sz w:val="32"/>
                <w:szCs w:val="32"/>
              </w:rPr>
            </w:pPr>
            <w:r w:rsidRPr="0077224B">
              <w:rPr>
                <w:color w:val="000000" w:themeColor="text1"/>
                <w:sz w:val="32"/>
                <w:szCs w:val="32"/>
                <w:cs/>
              </w:rPr>
              <w:t>- การมีส่วนร่วมในกิจกรรมของรายวิชา</w:t>
            </w:r>
            <w:r w:rsidR="00AB5D48" w:rsidRPr="0077224B">
              <w:rPr>
                <w:color w:val="000000" w:themeColor="text1"/>
                <w:sz w:val="32"/>
                <w:szCs w:val="32"/>
                <w:cs/>
              </w:rPr>
              <w:t>.</w:t>
            </w:r>
          </w:p>
          <w:p w14:paraId="41621261" w14:textId="5B50875C" w:rsidR="00AB5D48" w:rsidRPr="0077224B" w:rsidRDefault="00AB5D48" w:rsidP="0077224B">
            <w:pPr>
              <w:rPr>
                <w:color w:val="000000" w:themeColor="text1"/>
                <w:sz w:val="32"/>
                <w:szCs w:val="32"/>
                <w:cs/>
              </w:rPr>
            </w:pPr>
            <w:r w:rsidRPr="0077224B">
              <w:rPr>
                <w:color w:val="000000" w:themeColor="text1"/>
                <w:sz w:val="32"/>
                <w:szCs w:val="32"/>
                <w:cs/>
              </w:rPr>
              <w:t xml:space="preserve">- การเข้าเรียนรู้ออนไลน์ผ่านระบบ </w:t>
            </w:r>
            <w:r w:rsidRPr="0077224B">
              <w:rPr>
                <w:color w:val="000000" w:themeColor="text1"/>
                <w:sz w:val="32"/>
                <w:szCs w:val="32"/>
              </w:rPr>
              <w:t>e-Learning</w:t>
            </w:r>
          </w:p>
        </w:tc>
        <w:tc>
          <w:tcPr>
            <w:tcW w:w="2250" w:type="dxa"/>
          </w:tcPr>
          <w:p w14:paraId="0BFB4481" w14:textId="77777777" w:rsidR="006960B5" w:rsidRPr="0077224B" w:rsidRDefault="006960B5" w:rsidP="0077224B">
            <w:pPr>
              <w:rPr>
                <w:color w:val="000000" w:themeColor="text1"/>
                <w:sz w:val="32"/>
                <w:szCs w:val="32"/>
              </w:rPr>
            </w:pPr>
            <w:r w:rsidRPr="0077224B">
              <w:rPr>
                <w:color w:val="000000" w:themeColor="text1"/>
                <w:sz w:val="32"/>
                <w:szCs w:val="32"/>
                <w:cs/>
              </w:rPr>
              <w:t>- การเข้าเรียน</w:t>
            </w:r>
          </w:p>
          <w:p w14:paraId="5D0A2009" w14:textId="77777777" w:rsidR="006960B5" w:rsidRPr="0077224B" w:rsidRDefault="006960B5" w:rsidP="0077224B">
            <w:pPr>
              <w:rPr>
                <w:color w:val="000000" w:themeColor="text1"/>
                <w:sz w:val="32"/>
                <w:szCs w:val="32"/>
              </w:rPr>
            </w:pPr>
            <w:r w:rsidRPr="0077224B">
              <w:rPr>
                <w:color w:val="000000" w:themeColor="text1"/>
                <w:sz w:val="32"/>
                <w:szCs w:val="32"/>
                <w:cs/>
              </w:rPr>
              <w:t>- แบบประเมินการสังเกตพฤติกรรม</w:t>
            </w:r>
          </w:p>
          <w:p w14:paraId="3F1F2ACE" w14:textId="77777777" w:rsidR="008D4C15" w:rsidRPr="0077224B" w:rsidRDefault="006960B5" w:rsidP="0077224B">
            <w:pPr>
              <w:rPr>
                <w:color w:val="000000" w:themeColor="text1"/>
                <w:sz w:val="32"/>
                <w:szCs w:val="32"/>
              </w:rPr>
            </w:pPr>
            <w:r w:rsidRPr="0077224B">
              <w:rPr>
                <w:color w:val="000000" w:themeColor="text1"/>
                <w:sz w:val="32"/>
                <w:szCs w:val="32"/>
                <w:cs/>
              </w:rPr>
              <w:t>- การมีส่วนร่วมในการอภิปรายแลกเปลี่ยนความคิดเห็น</w:t>
            </w:r>
          </w:p>
          <w:p w14:paraId="6A67E429" w14:textId="29B9E76C" w:rsidR="00AB5D48" w:rsidRPr="0077224B" w:rsidRDefault="00AB5D48" w:rsidP="0077224B">
            <w:pPr>
              <w:rPr>
                <w:color w:val="000000" w:themeColor="text1"/>
                <w:sz w:val="32"/>
                <w:szCs w:val="32"/>
                <w:cs/>
              </w:rPr>
            </w:pPr>
            <w:r w:rsidRPr="0077224B">
              <w:rPr>
                <w:color w:val="000000" w:themeColor="text1"/>
                <w:sz w:val="32"/>
                <w:szCs w:val="32"/>
              </w:rPr>
              <w:t xml:space="preserve">- </w:t>
            </w:r>
            <w:r w:rsidRPr="0077224B">
              <w:rPr>
                <w:color w:val="000000" w:themeColor="text1"/>
                <w:sz w:val="32"/>
                <w:szCs w:val="32"/>
                <w:cs/>
              </w:rPr>
              <w:t xml:space="preserve">การเข้าประเมินในระบบ </w:t>
            </w:r>
            <w:r w:rsidRPr="0077224B">
              <w:rPr>
                <w:color w:val="000000" w:themeColor="text1"/>
                <w:sz w:val="32"/>
                <w:szCs w:val="32"/>
              </w:rPr>
              <w:t>e-Learning</w:t>
            </w:r>
          </w:p>
        </w:tc>
        <w:tc>
          <w:tcPr>
            <w:tcW w:w="900" w:type="dxa"/>
            <w:vAlign w:val="center"/>
          </w:tcPr>
          <w:p w14:paraId="2EA8D954" w14:textId="42660614" w:rsidR="008D4C15" w:rsidRPr="0077224B" w:rsidRDefault="00446750" w:rsidP="0077224B">
            <w:pPr>
              <w:jc w:val="center"/>
              <w:rPr>
                <w:sz w:val="32"/>
                <w:szCs w:val="32"/>
                <w:cs/>
              </w:rPr>
            </w:pPr>
            <w:r w:rsidRPr="0077224B">
              <w:rPr>
                <w:sz w:val="32"/>
                <w:szCs w:val="32"/>
              </w:rPr>
              <w:t>10.32</w:t>
            </w:r>
          </w:p>
        </w:tc>
        <w:tc>
          <w:tcPr>
            <w:tcW w:w="1890" w:type="dxa"/>
          </w:tcPr>
          <w:p w14:paraId="7E6DB79F" w14:textId="77777777" w:rsidR="0077224B" w:rsidRPr="005F4B8E" w:rsidRDefault="0077224B" w:rsidP="0077224B">
            <w:pPr>
              <w:rPr>
                <w:color w:val="000000" w:themeColor="text1"/>
                <w:sz w:val="28"/>
                <w:szCs w:val="28"/>
              </w:rPr>
            </w:pPr>
            <w:r w:rsidRPr="005F4B8E"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5F4B8E">
              <w:rPr>
                <w:color w:val="000000" w:themeColor="text1"/>
                <w:sz w:val="28"/>
                <w:szCs w:val="28"/>
                <w:cs/>
              </w:rPr>
              <w:t xml:space="preserve">ชั่วโมงปฏิบัติการ </w:t>
            </w:r>
            <w:r w:rsidRPr="005F4B8E">
              <w:rPr>
                <w:color w:val="000000" w:themeColor="text1"/>
                <w:sz w:val="28"/>
                <w:szCs w:val="28"/>
              </w:rPr>
              <w:t xml:space="preserve">6.32% </w:t>
            </w:r>
          </w:p>
          <w:p w14:paraId="7D5C83CD" w14:textId="31D20ACC" w:rsidR="0077224B" w:rsidRPr="005F4B8E" w:rsidRDefault="0077224B" w:rsidP="0077224B">
            <w:pPr>
              <w:rPr>
                <w:color w:val="000000" w:themeColor="text1"/>
                <w:sz w:val="28"/>
                <w:szCs w:val="28"/>
              </w:rPr>
            </w:pPr>
            <w:r w:rsidRPr="005F4B8E">
              <w:rPr>
                <w:color w:val="000000" w:themeColor="text1"/>
                <w:sz w:val="28"/>
                <w:szCs w:val="28"/>
                <w:cs/>
              </w:rPr>
              <w:t>-</w:t>
            </w:r>
            <w:r w:rsidR="00F97D93" w:rsidRPr="005F4B8E">
              <w:rPr>
                <w:rFonts w:hint="cs"/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5F4B8E">
              <w:rPr>
                <w:color w:val="000000" w:themeColor="text1"/>
                <w:sz w:val="28"/>
                <w:szCs w:val="28"/>
                <w:cs/>
              </w:rPr>
              <w:t>ชั่วโมงกรณีศึกษา 3</w:t>
            </w:r>
            <w:r w:rsidRPr="005F4B8E">
              <w:rPr>
                <w:color w:val="000000" w:themeColor="text1"/>
                <w:sz w:val="28"/>
                <w:szCs w:val="28"/>
              </w:rPr>
              <w:t>%</w:t>
            </w:r>
          </w:p>
          <w:p w14:paraId="1EA63C97" w14:textId="4399C662" w:rsidR="008D4C15" w:rsidRPr="0077224B" w:rsidRDefault="0077224B" w:rsidP="0077224B">
            <w:pPr>
              <w:rPr>
                <w:color w:val="0070C0"/>
                <w:sz w:val="32"/>
                <w:szCs w:val="32"/>
              </w:rPr>
            </w:pPr>
            <w:r w:rsidRPr="005F4B8E"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5F4B8E">
              <w:rPr>
                <w:color w:val="000000" w:themeColor="text1"/>
                <w:sz w:val="28"/>
                <w:szCs w:val="28"/>
                <w:cs/>
              </w:rPr>
              <w:t xml:space="preserve">การเข้าประเมินในระบบ </w:t>
            </w:r>
            <w:r w:rsidRPr="005F4B8E">
              <w:rPr>
                <w:color w:val="000000" w:themeColor="text1"/>
                <w:sz w:val="28"/>
                <w:szCs w:val="28"/>
              </w:rPr>
              <w:t>e-Learning 1%</w:t>
            </w:r>
          </w:p>
        </w:tc>
      </w:tr>
      <w:tr w:rsidR="00446750" w:rsidRPr="00446750" w14:paraId="78DF33E9" w14:textId="77777777" w:rsidTr="0077224B">
        <w:trPr>
          <w:trHeight w:val="357"/>
        </w:trPr>
        <w:tc>
          <w:tcPr>
            <w:tcW w:w="3150" w:type="dxa"/>
          </w:tcPr>
          <w:p w14:paraId="42BDD1DA" w14:textId="7F9F26BD" w:rsidR="004C302B" w:rsidRPr="0077224B" w:rsidRDefault="004C302B" w:rsidP="0077224B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7224B">
              <w:rPr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2340" w:type="dxa"/>
          </w:tcPr>
          <w:p w14:paraId="44655739" w14:textId="77777777" w:rsidR="004C302B" w:rsidRPr="0077224B" w:rsidRDefault="004C302B" w:rsidP="0077224B">
            <w:pPr>
              <w:rPr>
                <w:sz w:val="32"/>
                <w:szCs w:val="32"/>
              </w:rPr>
            </w:pPr>
          </w:p>
        </w:tc>
        <w:tc>
          <w:tcPr>
            <w:tcW w:w="2250" w:type="dxa"/>
          </w:tcPr>
          <w:p w14:paraId="07287543" w14:textId="3C41D3C1" w:rsidR="004C302B" w:rsidRPr="0077224B" w:rsidRDefault="004C302B" w:rsidP="0077224B">
            <w:pPr>
              <w:rPr>
                <w:sz w:val="32"/>
                <w:szCs w:val="32"/>
              </w:rPr>
            </w:pPr>
          </w:p>
        </w:tc>
        <w:tc>
          <w:tcPr>
            <w:tcW w:w="900" w:type="dxa"/>
          </w:tcPr>
          <w:p w14:paraId="1851843E" w14:textId="085E8A54" w:rsidR="004C302B" w:rsidRPr="0077224B" w:rsidRDefault="004C302B" w:rsidP="0077224B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7224B">
              <w:rPr>
                <w:b/>
                <w:bCs/>
                <w:sz w:val="32"/>
                <w:szCs w:val="32"/>
                <w:cs/>
              </w:rPr>
              <w:t>100</w:t>
            </w:r>
          </w:p>
        </w:tc>
        <w:tc>
          <w:tcPr>
            <w:tcW w:w="1890" w:type="dxa"/>
          </w:tcPr>
          <w:p w14:paraId="0A4AF680" w14:textId="77777777" w:rsidR="004C302B" w:rsidRPr="0077224B" w:rsidRDefault="004C302B" w:rsidP="0077224B">
            <w:pPr>
              <w:rPr>
                <w:sz w:val="32"/>
                <w:szCs w:val="32"/>
              </w:rPr>
            </w:pPr>
          </w:p>
        </w:tc>
      </w:tr>
    </w:tbl>
    <w:p w14:paraId="711257E4" w14:textId="328F6DDA" w:rsidR="00A376EC" w:rsidRDefault="009353E2">
      <w:pPr>
        <w:rPr>
          <w:color w:val="0070C0"/>
          <w:sz w:val="28"/>
          <w:szCs w:val="28"/>
          <w:cs/>
        </w:rPr>
      </w:pPr>
      <w:r w:rsidRPr="00446750">
        <w:rPr>
          <w:sz w:val="28"/>
          <w:szCs w:val="28"/>
          <w:cs/>
        </w:rPr>
        <w:t>*</w:t>
      </w:r>
      <w:r w:rsidRPr="00446750">
        <w:rPr>
          <w:rFonts w:hint="cs"/>
          <w:sz w:val="28"/>
          <w:szCs w:val="28"/>
          <w:cs/>
        </w:rPr>
        <w:t xml:space="preserve"> หมายเหตุ หลักสูตรสามารถออกแบบตารางแผนการประเมินผลการเรียนรู้ได้ตามความเหมาะสมเพื่อให้เห็นถึง </w:t>
      </w:r>
      <w:r w:rsidRPr="00446750">
        <w:rPr>
          <w:sz w:val="28"/>
          <w:szCs w:val="28"/>
        </w:rPr>
        <w:t>CLO</w:t>
      </w:r>
      <w:r w:rsidRPr="00446750">
        <w:rPr>
          <w:rFonts w:hint="cs"/>
          <w:sz w:val="28"/>
          <w:szCs w:val="28"/>
          <w:cs/>
        </w:rPr>
        <w:t>วิธีการประเมิน</w:t>
      </w:r>
      <w:r w:rsidRPr="00446750">
        <w:rPr>
          <w:sz w:val="28"/>
          <w:szCs w:val="28"/>
          <w:cs/>
        </w:rPr>
        <w:t xml:space="preserve"> </w:t>
      </w:r>
      <w:r w:rsidRPr="00446750">
        <w:rPr>
          <w:rFonts w:hint="cs"/>
          <w:sz w:val="28"/>
          <w:szCs w:val="28"/>
          <w:cs/>
        </w:rPr>
        <w:t>กิจกรรมที่ใช้ในการประเมิน</w:t>
      </w:r>
      <w:r w:rsidR="0077224B">
        <w:rPr>
          <w:rFonts w:hint="cs"/>
          <w:sz w:val="28"/>
          <w:szCs w:val="28"/>
          <w:cs/>
        </w:rPr>
        <w:t xml:space="preserve"> </w:t>
      </w:r>
      <w:r w:rsidR="00A376EC">
        <w:rPr>
          <w:color w:val="0070C0"/>
          <w:sz w:val="28"/>
          <w:szCs w:val="28"/>
          <w:cs/>
        </w:rPr>
        <w:br w:type="page"/>
      </w:r>
    </w:p>
    <w:p w14:paraId="02822943" w14:textId="42A258E9" w:rsidR="0052637E" w:rsidRPr="0077224B" w:rsidRDefault="00DE4E15" w:rsidP="0052637E">
      <w:pPr>
        <w:tabs>
          <w:tab w:val="left" w:pos="284"/>
        </w:tabs>
        <w:rPr>
          <w:b/>
          <w:bCs/>
          <w:sz w:val="32"/>
          <w:szCs w:val="32"/>
        </w:rPr>
      </w:pPr>
      <w:r w:rsidRPr="0077224B">
        <w:rPr>
          <w:rFonts w:hint="cs"/>
          <w:b/>
          <w:bCs/>
          <w:sz w:val="32"/>
          <w:szCs w:val="32"/>
        </w:rPr>
        <w:lastRenderedPageBreak/>
        <w:t>10</w:t>
      </w:r>
      <w:r w:rsidR="00FF5B25" w:rsidRPr="0077224B">
        <w:rPr>
          <w:rFonts w:hint="cs"/>
          <w:b/>
          <w:bCs/>
          <w:sz w:val="32"/>
          <w:szCs w:val="32"/>
          <w:cs/>
        </w:rPr>
        <w:t xml:space="preserve">. </w:t>
      </w:r>
      <w:r w:rsidR="0052637E" w:rsidRPr="0077224B">
        <w:rPr>
          <w:rFonts w:hint="cs"/>
          <w:b/>
          <w:bCs/>
          <w:sz w:val="32"/>
          <w:szCs w:val="32"/>
          <w:cs/>
        </w:rPr>
        <w:t>แผนการจัดการเรียนรู้และการประเมินผลการเรียนรู้ (สำหรับวิทยานิพนธ์ และ ดุษฎีนิพนธ์)</w:t>
      </w:r>
    </w:p>
    <w:tbl>
      <w:tblPr>
        <w:tblStyle w:val="TableGrid"/>
        <w:tblW w:w="9918" w:type="dxa"/>
        <w:tblInd w:w="-5" w:type="dxa"/>
        <w:tblLook w:val="04A0" w:firstRow="1" w:lastRow="0" w:firstColumn="1" w:lastColumn="0" w:noHBand="0" w:noVBand="1"/>
      </w:tblPr>
      <w:tblGrid>
        <w:gridCol w:w="1395"/>
        <w:gridCol w:w="1165"/>
        <w:gridCol w:w="1259"/>
        <w:gridCol w:w="1464"/>
        <w:gridCol w:w="1289"/>
        <w:gridCol w:w="1168"/>
        <w:gridCol w:w="2178"/>
      </w:tblGrid>
      <w:tr w:rsidR="0077224B" w:rsidRPr="0077224B" w14:paraId="4BDD29D4" w14:textId="77777777" w:rsidTr="00FC5CCA">
        <w:trPr>
          <w:tblHeader/>
        </w:trPr>
        <w:tc>
          <w:tcPr>
            <w:tcW w:w="1395" w:type="dxa"/>
            <w:shd w:val="clear" w:color="auto" w:fill="E2EFD9" w:themeFill="accent6" w:themeFillTint="33"/>
            <w:vAlign w:val="center"/>
          </w:tcPr>
          <w:p w14:paraId="616AC8D9" w14:textId="1B5CE22C" w:rsidR="009353E2" w:rsidRPr="0077224B" w:rsidRDefault="009353E2" w:rsidP="008F744A">
            <w:pPr>
              <w:jc w:val="center"/>
              <w:rPr>
                <w:b/>
                <w:bCs/>
                <w:sz w:val="24"/>
                <w:szCs w:val="24"/>
                <w:cs/>
              </w:rPr>
            </w:pPr>
            <w:r w:rsidRPr="0077224B">
              <w:rPr>
                <w:b/>
                <w:bCs/>
                <w:sz w:val="24"/>
                <w:szCs w:val="24"/>
              </w:rPr>
              <w:t>PLO</w:t>
            </w:r>
          </w:p>
          <w:p w14:paraId="58A817E7" w14:textId="027B860F" w:rsidR="009353E2" w:rsidRPr="0077224B" w:rsidRDefault="009353E2" w:rsidP="008F744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E2EFD9" w:themeFill="accent6" w:themeFillTint="33"/>
          </w:tcPr>
          <w:p w14:paraId="25A1D989" w14:textId="0F5D67AA" w:rsidR="009353E2" w:rsidRPr="0077224B" w:rsidRDefault="009353E2" w:rsidP="008F744A">
            <w:pPr>
              <w:jc w:val="center"/>
              <w:rPr>
                <w:b/>
                <w:bCs/>
                <w:sz w:val="24"/>
                <w:szCs w:val="24"/>
              </w:rPr>
            </w:pPr>
            <w:r w:rsidRPr="0077224B">
              <w:rPr>
                <w:b/>
                <w:bCs/>
                <w:sz w:val="24"/>
                <w:szCs w:val="24"/>
              </w:rPr>
              <w:t>Sub</w:t>
            </w:r>
            <w:r w:rsidR="00F865E4" w:rsidRPr="0077224B">
              <w:rPr>
                <w:rFonts w:hint="cs"/>
                <w:b/>
                <w:bCs/>
                <w:sz w:val="24"/>
                <w:szCs w:val="24"/>
                <w:cs/>
              </w:rPr>
              <w:t>-</w:t>
            </w:r>
            <w:r w:rsidRPr="0077224B">
              <w:rPr>
                <w:b/>
                <w:bCs/>
                <w:sz w:val="24"/>
                <w:szCs w:val="24"/>
              </w:rPr>
              <w:t xml:space="preserve">PLO </w:t>
            </w:r>
            <w:r w:rsidRPr="0077224B">
              <w:rPr>
                <w:b/>
                <w:bCs/>
                <w:sz w:val="24"/>
                <w:szCs w:val="24"/>
                <w:cs/>
              </w:rPr>
              <w:t>(</w:t>
            </w:r>
            <w:r w:rsidRPr="0077224B">
              <w:rPr>
                <w:rFonts w:hint="cs"/>
                <w:b/>
                <w:bCs/>
                <w:sz w:val="24"/>
                <w:szCs w:val="24"/>
                <w:cs/>
              </w:rPr>
              <w:t>ถ้ามี</w:t>
            </w:r>
            <w:r w:rsidRPr="0077224B">
              <w:rPr>
                <w:b/>
                <w:bCs/>
                <w:sz w:val="24"/>
                <w:szCs w:val="24"/>
                <w:cs/>
              </w:rPr>
              <w:t>)</w:t>
            </w:r>
          </w:p>
        </w:tc>
        <w:tc>
          <w:tcPr>
            <w:tcW w:w="1259" w:type="dxa"/>
            <w:shd w:val="clear" w:color="auto" w:fill="E2EFD9" w:themeFill="accent6" w:themeFillTint="33"/>
            <w:vAlign w:val="center"/>
          </w:tcPr>
          <w:p w14:paraId="346DD832" w14:textId="32C75F5A" w:rsidR="009353E2" w:rsidRPr="0077224B" w:rsidRDefault="009353E2" w:rsidP="008F744A">
            <w:pPr>
              <w:jc w:val="center"/>
              <w:rPr>
                <w:b/>
                <w:bCs/>
                <w:sz w:val="24"/>
                <w:szCs w:val="24"/>
                <w:cs/>
              </w:rPr>
            </w:pPr>
            <w:r w:rsidRPr="0077224B">
              <w:rPr>
                <w:b/>
                <w:bCs/>
                <w:sz w:val="24"/>
                <w:szCs w:val="24"/>
              </w:rPr>
              <w:t>CLO</w:t>
            </w:r>
          </w:p>
        </w:tc>
        <w:tc>
          <w:tcPr>
            <w:tcW w:w="1464" w:type="dxa"/>
            <w:shd w:val="clear" w:color="auto" w:fill="E2EFD9" w:themeFill="accent6" w:themeFillTint="33"/>
            <w:vAlign w:val="center"/>
          </w:tcPr>
          <w:p w14:paraId="43A9E869" w14:textId="76EB1ABE" w:rsidR="009353E2" w:rsidRPr="0077224B" w:rsidRDefault="009353E2" w:rsidP="008F744A">
            <w:pPr>
              <w:jc w:val="center"/>
              <w:rPr>
                <w:b/>
                <w:bCs/>
                <w:sz w:val="24"/>
                <w:szCs w:val="24"/>
              </w:rPr>
            </w:pPr>
            <w:r w:rsidRPr="0077224B">
              <w:rPr>
                <w:rFonts w:hint="cs"/>
                <w:b/>
                <w:bCs/>
                <w:sz w:val="24"/>
                <w:szCs w:val="24"/>
                <w:cs/>
              </w:rPr>
              <w:t>กิจกรรมการเรียนการสอน</w:t>
            </w:r>
          </w:p>
        </w:tc>
        <w:tc>
          <w:tcPr>
            <w:tcW w:w="1289" w:type="dxa"/>
            <w:shd w:val="clear" w:color="auto" w:fill="E2EFD9" w:themeFill="accent6" w:themeFillTint="33"/>
            <w:vAlign w:val="center"/>
          </w:tcPr>
          <w:p w14:paraId="6845E8C5" w14:textId="77777777" w:rsidR="009353E2" w:rsidRPr="0077224B" w:rsidRDefault="009353E2" w:rsidP="008F744A">
            <w:pPr>
              <w:jc w:val="center"/>
              <w:rPr>
                <w:b/>
                <w:bCs/>
                <w:sz w:val="24"/>
                <w:szCs w:val="24"/>
              </w:rPr>
            </w:pPr>
            <w:r w:rsidRPr="0077224B">
              <w:rPr>
                <w:rFonts w:hint="cs"/>
                <w:b/>
                <w:bCs/>
                <w:sz w:val="24"/>
                <w:szCs w:val="24"/>
                <w:cs/>
              </w:rPr>
              <w:t>วิธีการประเมิน</w:t>
            </w:r>
          </w:p>
        </w:tc>
        <w:tc>
          <w:tcPr>
            <w:tcW w:w="1168" w:type="dxa"/>
            <w:shd w:val="clear" w:color="auto" w:fill="E2EFD9" w:themeFill="accent6" w:themeFillTint="33"/>
            <w:vAlign w:val="center"/>
          </w:tcPr>
          <w:p w14:paraId="5CFFCB98" w14:textId="411439E4" w:rsidR="009353E2" w:rsidRPr="0077224B" w:rsidRDefault="009353E2" w:rsidP="008F744A">
            <w:pPr>
              <w:jc w:val="center"/>
              <w:rPr>
                <w:b/>
                <w:bCs/>
                <w:sz w:val="24"/>
                <w:szCs w:val="24"/>
                <w:cs/>
              </w:rPr>
            </w:pPr>
            <w:r w:rsidRPr="0077224B">
              <w:rPr>
                <w:rFonts w:hint="cs"/>
                <w:b/>
                <w:bCs/>
                <w:sz w:val="24"/>
                <w:szCs w:val="24"/>
                <w:cs/>
              </w:rPr>
              <w:t>หน่วยกิต</w:t>
            </w:r>
          </w:p>
        </w:tc>
        <w:tc>
          <w:tcPr>
            <w:tcW w:w="2178" w:type="dxa"/>
            <w:shd w:val="clear" w:color="auto" w:fill="E2EFD9" w:themeFill="accent6" w:themeFillTint="33"/>
            <w:vAlign w:val="center"/>
          </w:tcPr>
          <w:p w14:paraId="5C3273FD" w14:textId="77777777" w:rsidR="009353E2" w:rsidRPr="0077224B" w:rsidRDefault="009353E2" w:rsidP="008F744A">
            <w:pPr>
              <w:jc w:val="center"/>
              <w:rPr>
                <w:b/>
                <w:bCs/>
                <w:sz w:val="24"/>
                <w:szCs w:val="24"/>
                <w:cs/>
              </w:rPr>
            </w:pPr>
            <w:r w:rsidRPr="0077224B">
              <w:rPr>
                <w:rFonts w:hint="cs"/>
                <w:b/>
                <w:bCs/>
                <w:sz w:val="24"/>
                <w:szCs w:val="24"/>
                <w:cs/>
              </w:rPr>
              <w:t>เกณฑ์การผ่าน</w:t>
            </w:r>
          </w:p>
          <w:p w14:paraId="75A81291" w14:textId="0D5EA68C" w:rsidR="009353E2" w:rsidRPr="0077224B" w:rsidRDefault="009353E2" w:rsidP="00F865E4">
            <w:pPr>
              <w:jc w:val="center"/>
              <w:rPr>
                <w:b/>
                <w:bCs/>
                <w:sz w:val="24"/>
                <w:szCs w:val="24"/>
                <w:cs/>
              </w:rPr>
            </w:pPr>
            <w:r w:rsidRPr="0077224B">
              <w:rPr>
                <w:rFonts w:hint="cs"/>
                <w:b/>
                <w:bCs/>
                <w:sz w:val="24"/>
                <w:szCs w:val="24"/>
                <w:cs/>
              </w:rPr>
              <w:t>ผลลัพธ์การเรียนรู้ที่คาดหวัง</w:t>
            </w:r>
          </w:p>
        </w:tc>
      </w:tr>
      <w:tr w:rsidR="0077224B" w:rsidRPr="0077224B" w14:paraId="786CC0AD" w14:textId="77777777" w:rsidTr="00FC5CCA">
        <w:trPr>
          <w:tblHeader/>
        </w:trPr>
        <w:tc>
          <w:tcPr>
            <w:tcW w:w="1395" w:type="dxa"/>
          </w:tcPr>
          <w:p w14:paraId="7E9A8C3E" w14:textId="77777777" w:rsidR="009353E2" w:rsidRPr="0077224B" w:rsidRDefault="009353E2" w:rsidP="0002460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65" w:type="dxa"/>
          </w:tcPr>
          <w:p w14:paraId="59B97E70" w14:textId="77777777" w:rsidR="009353E2" w:rsidRPr="0077224B" w:rsidRDefault="009353E2" w:rsidP="00024605">
            <w:pPr>
              <w:pStyle w:val="Default"/>
              <w:spacing w:line="280" w:lineRule="exact"/>
              <w:rPr>
                <w:b/>
                <w:bCs/>
                <w:color w:val="auto"/>
              </w:rPr>
            </w:pPr>
          </w:p>
        </w:tc>
        <w:tc>
          <w:tcPr>
            <w:tcW w:w="1259" w:type="dxa"/>
          </w:tcPr>
          <w:p w14:paraId="5F37DF0E" w14:textId="4D232E71" w:rsidR="009353E2" w:rsidRPr="0077224B" w:rsidRDefault="009353E2" w:rsidP="00024605">
            <w:pPr>
              <w:pStyle w:val="Default"/>
              <w:spacing w:line="280" w:lineRule="exact"/>
              <w:rPr>
                <w:b/>
                <w:bCs/>
                <w:color w:val="auto"/>
              </w:rPr>
            </w:pPr>
          </w:p>
        </w:tc>
        <w:tc>
          <w:tcPr>
            <w:tcW w:w="1464" w:type="dxa"/>
          </w:tcPr>
          <w:p w14:paraId="0A032BC0" w14:textId="750BC2AA" w:rsidR="009353E2" w:rsidRPr="0077224B" w:rsidRDefault="009353E2" w:rsidP="00024605">
            <w:pPr>
              <w:pStyle w:val="Default"/>
              <w:spacing w:line="280" w:lineRule="exact"/>
              <w:rPr>
                <w:b/>
                <w:bCs/>
                <w:color w:val="auto"/>
              </w:rPr>
            </w:pPr>
          </w:p>
        </w:tc>
        <w:tc>
          <w:tcPr>
            <w:tcW w:w="1289" w:type="dxa"/>
          </w:tcPr>
          <w:p w14:paraId="36B216BA" w14:textId="77777777" w:rsidR="009353E2" w:rsidRPr="0077224B" w:rsidRDefault="009353E2" w:rsidP="00024605">
            <w:pPr>
              <w:rPr>
                <w:b/>
                <w:bCs/>
                <w:sz w:val="24"/>
                <w:szCs w:val="24"/>
              </w:rPr>
            </w:pPr>
            <w:r w:rsidRPr="0077224B">
              <w:rPr>
                <w:rFonts w:hint="cs"/>
                <w:sz w:val="24"/>
                <w:szCs w:val="24"/>
                <w:cs/>
              </w:rPr>
              <w:t xml:space="preserve"> </w:t>
            </w:r>
          </w:p>
        </w:tc>
        <w:tc>
          <w:tcPr>
            <w:tcW w:w="1168" w:type="dxa"/>
          </w:tcPr>
          <w:p w14:paraId="691EBD54" w14:textId="77777777" w:rsidR="009353E2" w:rsidRPr="0077224B" w:rsidRDefault="009353E2" w:rsidP="00024605">
            <w:pPr>
              <w:rPr>
                <w:sz w:val="24"/>
                <w:szCs w:val="24"/>
              </w:rPr>
            </w:pPr>
          </w:p>
        </w:tc>
        <w:tc>
          <w:tcPr>
            <w:tcW w:w="2178" w:type="dxa"/>
          </w:tcPr>
          <w:p w14:paraId="5B521E99" w14:textId="77777777" w:rsidR="009353E2" w:rsidRPr="0077224B" w:rsidRDefault="009353E2" w:rsidP="00024605">
            <w:pPr>
              <w:rPr>
                <w:sz w:val="24"/>
                <w:szCs w:val="24"/>
              </w:rPr>
            </w:pPr>
          </w:p>
        </w:tc>
      </w:tr>
      <w:tr w:rsidR="0077224B" w:rsidRPr="0077224B" w14:paraId="03ACF2D8" w14:textId="77777777" w:rsidTr="00FC5CCA">
        <w:trPr>
          <w:tblHeader/>
        </w:trPr>
        <w:tc>
          <w:tcPr>
            <w:tcW w:w="1395" w:type="dxa"/>
          </w:tcPr>
          <w:p w14:paraId="7B6FD35B" w14:textId="77777777" w:rsidR="00CE681D" w:rsidRPr="0077224B" w:rsidRDefault="00CE681D" w:rsidP="0002460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65" w:type="dxa"/>
          </w:tcPr>
          <w:p w14:paraId="0C0C4F49" w14:textId="77777777" w:rsidR="00CE681D" w:rsidRPr="0077224B" w:rsidRDefault="00CE681D" w:rsidP="00024605">
            <w:pPr>
              <w:pStyle w:val="Default"/>
              <w:spacing w:line="280" w:lineRule="exact"/>
              <w:rPr>
                <w:b/>
                <w:bCs/>
                <w:color w:val="auto"/>
              </w:rPr>
            </w:pPr>
          </w:p>
        </w:tc>
        <w:tc>
          <w:tcPr>
            <w:tcW w:w="1259" w:type="dxa"/>
          </w:tcPr>
          <w:p w14:paraId="4F4A557F" w14:textId="77777777" w:rsidR="00CE681D" w:rsidRPr="0077224B" w:rsidRDefault="00CE681D" w:rsidP="00024605">
            <w:pPr>
              <w:pStyle w:val="Default"/>
              <w:spacing w:line="280" w:lineRule="exact"/>
              <w:rPr>
                <w:b/>
                <w:bCs/>
                <w:color w:val="auto"/>
              </w:rPr>
            </w:pPr>
          </w:p>
        </w:tc>
        <w:tc>
          <w:tcPr>
            <w:tcW w:w="1464" w:type="dxa"/>
          </w:tcPr>
          <w:p w14:paraId="71BEC8E4" w14:textId="77777777" w:rsidR="00CE681D" w:rsidRPr="0077224B" w:rsidRDefault="00CE681D" w:rsidP="00024605">
            <w:pPr>
              <w:pStyle w:val="Default"/>
              <w:spacing w:line="280" w:lineRule="exact"/>
              <w:rPr>
                <w:b/>
                <w:bCs/>
                <w:color w:val="auto"/>
              </w:rPr>
            </w:pPr>
          </w:p>
        </w:tc>
        <w:tc>
          <w:tcPr>
            <w:tcW w:w="1289" w:type="dxa"/>
          </w:tcPr>
          <w:p w14:paraId="3F2DD847" w14:textId="77777777" w:rsidR="00CE681D" w:rsidRPr="0077224B" w:rsidRDefault="00CE681D" w:rsidP="00024605">
            <w:pPr>
              <w:rPr>
                <w:sz w:val="24"/>
                <w:szCs w:val="24"/>
                <w:cs/>
              </w:rPr>
            </w:pPr>
          </w:p>
        </w:tc>
        <w:tc>
          <w:tcPr>
            <w:tcW w:w="1168" w:type="dxa"/>
          </w:tcPr>
          <w:p w14:paraId="5CCEE299" w14:textId="77777777" w:rsidR="00CE681D" w:rsidRPr="0077224B" w:rsidRDefault="00CE681D" w:rsidP="00024605">
            <w:pPr>
              <w:rPr>
                <w:sz w:val="24"/>
                <w:szCs w:val="24"/>
              </w:rPr>
            </w:pPr>
          </w:p>
        </w:tc>
        <w:tc>
          <w:tcPr>
            <w:tcW w:w="2178" w:type="dxa"/>
          </w:tcPr>
          <w:p w14:paraId="07D7FA60" w14:textId="77777777" w:rsidR="00CE681D" w:rsidRPr="0077224B" w:rsidRDefault="00CE681D" w:rsidP="00024605">
            <w:pPr>
              <w:rPr>
                <w:sz w:val="24"/>
                <w:szCs w:val="24"/>
              </w:rPr>
            </w:pPr>
          </w:p>
        </w:tc>
      </w:tr>
    </w:tbl>
    <w:p w14:paraId="0F0E9AE2" w14:textId="17450C76" w:rsidR="00FC5CCA" w:rsidRPr="0077224B" w:rsidRDefault="009353E2">
      <w:pPr>
        <w:rPr>
          <w:sz w:val="32"/>
          <w:szCs w:val="32"/>
        </w:rPr>
      </w:pPr>
      <w:r w:rsidRPr="0077224B">
        <w:rPr>
          <w:sz w:val="28"/>
          <w:szCs w:val="28"/>
          <w:cs/>
        </w:rPr>
        <w:t>*</w:t>
      </w:r>
      <w:r w:rsidRPr="0077224B">
        <w:rPr>
          <w:rFonts w:hint="cs"/>
          <w:sz w:val="28"/>
          <w:szCs w:val="28"/>
          <w:cs/>
        </w:rPr>
        <w:t xml:space="preserve"> หมายเหตุ หลักสูตรสามารถออกแบบตารางแผนการจัดการเรียนรู้ได้ตามความเหมาะสมเพื่อให้เห็นถึง </w:t>
      </w:r>
      <w:r w:rsidRPr="0077224B">
        <w:rPr>
          <w:sz w:val="28"/>
          <w:szCs w:val="28"/>
        </w:rPr>
        <w:t>PLO CLO</w:t>
      </w:r>
      <w:r w:rsidRPr="0077224B">
        <w:rPr>
          <w:rFonts w:hint="cs"/>
          <w:sz w:val="28"/>
          <w:szCs w:val="28"/>
          <w:cs/>
        </w:rPr>
        <w:t xml:space="preserve"> กิจกรรมการเรียนการสอนและวิธีการประเมิน</w:t>
      </w:r>
      <w:r w:rsidR="00FC5CCA" w:rsidRPr="0077224B">
        <w:rPr>
          <w:sz w:val="28"/>
          <w:szCs w:val="28"/>
        </w:rPr>
        <w:t xml:space="preserve"> </w:t>
      </w:r>
    </w:p>
    <w:p w14:paraId="18CB5644" w14:textId="0D8C469A" w:rsidR="00FF5B25" w:rsidRPr="0077224B" w:rsidRDefault="0052637E" w:rsidP="00194462">
      <w:pPr>
        <w:tabs>
          <w:tab w:val="left" w:pos="284"/>
        </w:tabs>
        <w:spacing w:after="120"/>
        <w:rPr>
          <w:b/>
          <w:bCs/>
          <w:sz w:val="32"/>
          <w:szCs w:val="32"/>
          <w:cs/>
        </w:rPr>
      </w:pPr>
      <w:r w:rsidRPr="0077224B">
        <w:rPr>
          <w:b/>
          <w:bCs/>
          <w:sz w:val="32"/>
          <w:szCs w:val="32"/>
        </w:rPr>
        <w:t>11</w:t>
      </w:r>
      <w:r w:rsidRPr="0077224B">
        <w:rPr>
          <w:b/>
          <w:bCs/>
          <w:sz w:val="32"/>
          <w:szCs w:val="32"/>
          <w:cs/>
        </w:rPr>
        <w:t xml:space="preserve">. </w:t>
      </w:r>
      <w:r w:rsidR="00FF5B25" w:rsidRPr="0077224B">
        <w:rPr>
          <w:rFonts w:hint="cs"/>
          <w:b/>
          <w:bCs/>
          <w:sz w:val="32"/>
          <w:szCs w:val="32"/>
          <w:cs/>
        </w:rPr>
        <w:t xml:space="preserve">เกณฑ์การประเมิน </w:t>
      </w:r>
      <w:r w:rsidR="0099567B" w:rsidRPr="0077224B">
        <w:rPr>
          <w:rFonts w:hint="cs"/>
          <w:b/>
          <w:bCs/>
          <w:sz w:val="32"/>
          <w:szCs w:val="32"/>
          <w:cs/>
        </w:rPr>
        <w:t>(สำหรับทุกรายวิชา ยกเว้นวิทยานิพนธ์ และ ดุษฎีนิพนธ์)</w:t>
      </w:r>
    </w:p>
    <w:p w14:paraId="06FE3887" w14:textId="45B98147" w:rsidR="008473D8" w:rsidRPr="0077224B" w:rsidRDefault="00FF5B25" w:rsidP="008473D8">
      <w:pPr>
        <w:spacing w:after="0" w:line="240" w:lineRule="auto"/>
        <w:rPr>
          <w:sz w:val="32"/>
          <w:szCs w:val="32"/>
        </w:rPr>
      </w:pPr>
      <w:r w:rsidRPr="0077224B">
        <w:rPr>
          <w:rFonts w:hint="cs"/>
          <w:b/>
          <w:bCs/>
          <w:sz w:val="32"/>
          <w:szCs w:val="32"/>
          <w:cs/>
        </w:rPr>
        <w:t>(อิงเกณฑ์)</w:t>
      </w:r>
      <w:r w:rsidRPr="0077224B">
        <w:rPr>
          <w:rFonts w:hint="cs"/>
          <w:sz w:val="32"/>
          <w:szCs w:val="32"/>
          <w:cs/>
        </w:rPr>
        <w:t xml:space="preserve">    </w:t>
      </w:r>
      <w:r w:rsidR="008473D8" w:rsidRPr="0077224B">
        <w:rPr>
          <w:sz w:val="32"/>
          <w:szCs w:val="32"/>
        </w:rPr>
        <w:tab/>
        <w:t xml:space="preserve">A </w:t>
      </w:r>
      <w:r w:rsidR="008473D8" w:rsidRPr="0077224B">
        <w:rPr>
          <w:sz w:val="32"/>
          <w:szCs w:val="32"/>
        </w:rPr>
        <w:tab/>
      </w:r>
      <w:r w:rsidR="008473D8" w:rsidRPr="0077224B">
        <w:rPr>
          <w:sz w:val="32"/>
          <w:szCs w:val="32"/>
          <w:cs/>
        </w:rPr>
        <w:t xml:space="preserve">ตั้งแต่ </w:t>
      </w:r>
      <w:r w:rsidR="008473D8" w:rsidRPr="0077224B">
        <w:rPr>
          <w:sz w:val="32"/>
          <w:szCs w:val="32"/>
        </w:rPr>
        <w:t xml:space="preserve">75% </w:t>
      </w:r>
      <w:r w:rsidR="008473D8" w:rsidRPr="0077224B">
        <w:rPr>
          <w:sz w:val="32"/>
          <w:szCs w:val="32"/>
          <w:cs/>
        </w:rPr>
        <w:t>ขึ้นไป</w:t>
      </w:r>
      <w:r w:rsidR="008473D8" w:rsidRPr="0077224B">
        <w:rPr>
          <w:sz w:val="32"/>
          <w:szCs w:val="32"/>
        </w:rPr>
        <w:t xml:space="preserve"> </w:t>
      </w:r>
      <w:r w:rsidR="008473D8" w:rsidRPr="0077224B">
        <w:rPr>
          <w:sz w:val="32"/>
          <w:szCs w:val="32"/>
        </w:rPr>
        <w:tab/>
      </w:r>
      <w:r w:rsidR="008473D8" w:rsidRPr="0077224B">
        <w:rPr>
          <w:sz w:val="32"/>
          <w:szCs w:val="32"/>
        </w:rPr>
        <w:tab/>
      </w:r>
      <w:r w:rsidR="008473D8" w:rsidRPr="0077224B">
        <w:rPr>
          <w:sz w:val="32"/>
          <w:szCs w:val="32"/>
        </w:rPr>
        <w:tab/>
        <w:t>(≥ 75.00%)</w:t>
      </w:r>
    </w:p>
    <w:p w14:paraId="0DAEF730" w14:textId="594B4A03" w:rsidR="008473D8" w:rsidRPr="0077224B" w:rsidRDefault="008473D8" w:rsidP="008473D8">
      <w:pPr>
        <w:spacing w:after="0" w:line="240" w:lineRule="auto"/>
        <w:ind w:left="720" w:firstLine="720"/>
        <w:rPr>
          <w:sz w:val="32"/>
          <w:szCs w:val="32"/>
        </w:rPr>
      </w:pPr>
      <w:r w:rsidRPr="0077224B">
        <w:rPr>
          <w:sz w:val="32"/>
          <w:szCs w:val="32"/>
        </w:rPr>
        <w:t xml:space="preserve">B+ </w:t>
      </w:r>
      <w:r w:rsidRPr="0077224B">
        <w:rPr>
          <w:sz w:val="32"/>
          <w:szCs w:val="32"/>
        </w:rPr>
        <w:tab/>
      </w:r>
      <w:r w:rsidRPr="0077224B">
        <w:rPr>
          <w:sz w:val="32"/>
          <w:szCs w:val="32"/>
          <w:cs/>
        </w:rPr>
        <w:t xml:space="preserve">ตั้งแต่ </w:t>
      </w:r>
      <w:r w:rsidRPr="0077224B">
        <w:rPr>
          <w:sz w:val="32"/>
          <w:szCs w:val="32"/>
        </w:rPr>
        <w:t xml:space="preserve">70% </w:t>
      </w:r>
      <w:r w:rsidRPr="0077224B">
        <w:rPr>
          <w:sz w:val="32"/>
          <w:szCs w:val="32"/>
          <w:cs/>
        </w:rPr>
        <w:t xml:space="preserve">ขึ้นไป และน้อยกว่า </w:t>
      </w:r>
      <w:r w:rsidRPr="0077224B">
        <w:rPr>
          <w:sz w:val="32"/>
          <w:szCs w:val="32"/>
        </w:rPr>
        <w:t>75%</w:t>
      </w:r>
      <w:r w:rsidRPr="0077224B">
        <w:rPr>
          <w:sz w:val="32"/>
          <w:szCs w:val="32"/>
        </w:rPr>
        <w:tab/>
        <w:t>(70.00% - 74.99%)</w:t>
      </w:r>
    </w:p>
    <w:p w14:paraId="451358F2" w14:textId="374B14AA" w:rsidR="008473D8" w:rsidRPr="0077224B" w:rsidRDefault="008473D8" w:rsidP="008473D8">
      <w:pPr>
        <w:spacing w:after="0" w:line="240" w:lineRule="auto"/>
        <w:ind w:left="720" w:firstLine="720"/>
        <w:rPr>
          <w:sz w:val="32"/>
          <w:szCs w:val="32"/>
        </w:rPr>
      </w:pPr>
      <w:r w:rsidRPr="0077224B">
        <w:rPr>
          <w:sz w:val="32"/>
          <w:szCs w:val="32"/>
        </w:rPr>
        <w:t xml:space="preserve">B </w:t>
      </w:r>
      <w:r w:rsidRPr="0077224B">
        <w:rPr>
          <w:sz w:val="32"/>
          <w:szCs w:val="32"/>
        </w:rPr>
        <w:tab/>
      </w:r>
      <w:r w:rsidRPr="0077224B">
        <w:rPr>
          <w:sz w:val="32"/>
          <w:szCs w:val="32"/>
          <w:cs/>
        </w:rPr>
        <w:t xml:space="preserve">ตั้งแต่ </w:t>
      </w:r>
      <w:r w:rsidRPr="0077224B">
        <w:rPr>
          <w:sz w:val="32"/>
          <w:szCs w:val="32"/>
        </w:rPr>
        <w:t xml:space="preserve">65% </w:t>
      </w:r>
      <w:r w:rsidRPr="0077224B">
        <w:rPr>
          <w:sz w:val="32"/>
          <w:szCs w:val="32"/>
          <w:cs/>
        </w:rPr>
        <w:t xml:space="preserve">ขึ้นไป และน้อยกว่า </w:t>
      </w:r>
      <w:r w:rsidRPr="0077224B">
        <w:rPr>
          <w:sz w:val="32"/>
          <w:szCs w:val="32"/>
        </w:rPr>
        <w:t>70%</w:t>
      </w:r>
      <w:r w:rsidRPr="0077224B">
        <w:rPr>
          <w:sz w:val="32"/>
          <w:szCs w:val="32"/>
        </w:rPr>
        <w:tab/>
        <w:t>(65.00% - 69.99%)</w:t>
      </w:r>
    </w:p>
    <w:p w14:paraId="5D64B0EB" w14:textId="28CC287B" w:rsidR="008473D8" w:rsidRPr="0077224B" w:rsidRDefault="008473D8" w:rsidP="008473D8">
      <w:pPr>
        <w:spacing w:after="0" w:line="240" w:lineRule="auto"/>
        <w:ind w:left="720" w:firstLine="720"/>
        <w:rPr>
          <w:sz w:val="32"/>
          <w:szCs w:val="32"/>
        </w:rPr>
      </w:pPr>
      <w:r w:rsidRPr="0077224B">
        <w:rPr>
          <w:sz w:val="32"/>
          <w:szCs w:val="32"/>
        </w:rPr>
        <w:t xml:space="preserve">C+ </w:t>
      </w:r>
      <w:r w:rsidRPr="0077224B">
        <w:rPr>
          <w:sz w:val="32"/>
          <w:szCs w:val="32"/>
        </w:rPr>
        <w:tab/>
      </w:r>
      <w:r w:rsidRPr="0077224B">
        <w:rPr>
          <w:sz w:val="32"/>
          <w:szCs w:val="32"/>
          <w:cs/>
        </w:rPr>
        <w:t xml:space="preserve">ตั้งแต่ </w:t>
      </w:r>
      <w:r w:rsidRPr="0077224B">
        <w:rPr>
          <w:sz w:val="32"/>
          <w:szCs w:val="32"/>
        </w:rPr>
        <w:t xml:space="preserve">60% </w:t>
      </w:r>
      <w:r w:rsidRPr="0077224B">
        <w:rPr>
          <w:sz w:val="32"/>
          <w:szCs w:val="32"/>
          <w:cs/>
        </w:rPr>
        <w:t xml:space="preserve">ขึ้นไป และน้อยกว่า </w:t>
      </w:r>
      <w:r w:rsidRPr="0077224B">
        <w:rPr>
          <w:sz w:val="32"/>
          <w:szCs w:val="32"/>
        </w:rPr>
        <w:t>65%</w:t>
      </w:r>
      <w:r w:rsidRPr="0077224B">
        <w:rPr>
          <w:sz w:val="32"/>
          <w:szCs w:val="32"/>
        </w:rPr>
        <w:tab/>
        <w:t>(60.00% - 64.99%)</w:t>
      </w:r>
    </w:p>
    <w:p w14:paraId="5F2805E0" w14:textId="35BBC473" w:rsidR="008473D8" w:rsidRPr="0077224B" w:rsidRDefault="008473D8" w:rsidP="008473D8">
      <w:pPr>
        <w:spacing w:after="0" w:line="240" w:lineRule="auto"/>
        <w:ind w:left="720" w:firstLine="720"/>
        <w:rPr>
          <w:sz w:val="32"/>
          <w:szCs w:val="32"/>
        </w:rPr>
      </w:pPr>
      <w:r w:rsidRPr="0077224B">
        <w:rPr>
          <w:sz w:val="32"/>
          <w:szCs w:val="32"/>
        </w:rPr>
        <w:t xml:space="preserve">C </w:t>
      </w:r>
      <w:r w:rsidRPr="0077224B">
        <w:rPr>
          <w:sz w:val="32"/>
          <w:szCs w:val="32"/>
        </w:rPr>
        <w:tab/>
      </w:r>
      <w:r w:rsidRPr="0077224B">
        <w:rPr>
          <w:sz w:val="32"/>
          <w:szCs w:val="32"/>
          <w:cs/>
        </w:rPr>
        <w:t xml:space="preserve">ตั้งแต่ </w:t>
      </w:r>
      <w:r w:rsidRPr="0077224B">
        <w:rPr>
          <w:sz w:val="32"/>
          <w:szCs w:val="32"/>
        </w:rPr>
        <w:t xml:space="preserve">55% </w:t>
      </w:r>
      <w:r w:rsidRPr="0077224B">
        <w:rPr>
          <w:sz w:val="32"/>
          <w:szCs w:val="32"/>
          <w:cs/>
        </w:rPr>
        <w:t xml:space="preserve">ขึ้นไป และน้อยกว่า </w:t>
      </w:r>
      <w:r w:rsidRPr="0077224B">
        <w:rPr>
          <w:sz w:val="32"/>
          <w:szCs w:val="32"/>
        </w:rPr>
        <w:t>60%</w:t>
      </w:r>
      <w:r w:rsidRPr="0077224B">
        <w:rPr>
          <w:sz w:val="32"/>
          <w:szCs w:val="32"/>
        </w:rPr>
        <w:tab/>
        <w:t>(55.00% - 59.99%)</w:t>
      </w:r>
    </w:p>
    <w:p w14:paraId="33FD66DD" w14:textId="31DB0CD4" w:rsidR="008473D8" w:rsidRPr="0077224B" w:rsidRDefault="008473D8" w:rsidP="008473D8">
      <w:pPr>
        <w:spacing w:after="0" w:line="240" w:lineRule="auto"/>
        <w:ind w:left="720" w:firstLine="720"/>
        <w:rPr>
          <w:sz w:val="32"/>
          <w:szCs w:val="32"/>
        </w:rPr>
      </w:pPr>
      <w:r w:rsidRPr="0077224B">
        <w:rPr>
          <w:sz w:val="32"/>
          <w:szCs w:val="32"/>
        </w:rPr>
        <w:t xml:space="preserve">D+ </w:t>
      </w:r>
      <w:r w:rsidRPr="0077224B">
        <w:rPr>
          <w:sz w:val="32"/>
          <w:szCs w:val="32"/>
        </w:rPr>
        <w:tab/>
      </w:r>
      <w:r w:rsidRPr="0077224B">
        <w:rPr>
          <w:sz w:val="32"/>
          <w:szCs w:val="32"/>
          <w:cs/>
        </w:rPr>
        <w:t xml:space="preserve">ตั้งแต่ </w:t>
      </w:r>
      <w:r w:rsidRPr="0077224B">
        <w:rPr>
          <w:sz w:val="32"/>
          <w:szCs w:val="32"/>
        </w:rPr>
        <w:t xml:space="preserve">50% </w:t>
      </w:r>
      <w:r w:rsidRPr="0077224B">
        <w:rPr>
          <w:sz w:val="32"/>
          <w:szCs w:val="32"/>
          <w:cs/>
        </w:rPr>
        <w:t xml:space="preserve">ขึ้นไป และน้อยกว่า </w:t>
      </w:r>
      <w:r w:rsidRPr="0077224B">
        <w:rPr>
          <w:sz w:val="32"/>
          <w:szCs w:val="32"/>
        </w:rPr>
        <w:t>55%</w:t>
      </w:r>
      <w:r w:rsidRPr="0077224B">
        <w:rPr>
          <w:sz w:val="32"/>
          <w:szCs w:val="32"/>
        </w:rPr>
        <w:tab/>
        <w:t>(50.00% - 54.99%)</w:t>
      </w:r>
    </w:p>
    <w:p w14:paraId="12355456" w14:textId="7416FEA2" w:rsidR="008473D8" w:rsidRPr="0077224B" w:rsidRDefault="008473D8" w:rsidP="008473D8">
      <w:pPr>
        <w:spacing w:after="0" w:line="240" w:lineRule="auto"/>
        <w:ind w:left="720" w:firstLine="720"/>
        <w:rPr>
          <w:sz w:val="32"/>
          <w:szCs w:val="32"/>
        </w:rPr>
      </w:pPr>
      <w:r w:rsidRPr="0077224B">
        <w:rPr>
          <w:sz w:val="32"/>
          <w:szCs w:val="32"/>
        </w:rPr>
        <w:t xml:space="preserve">D </w:t>
      </w:r>
      <w:r w:rsidRPr="0077224B">
        <w:rPr>
          <w:sz w:val="32"/>
          <w:szCs w:val="32"/>
        </w:rPr>
        <w:tab/>
      </w:r>
      <w:r w:rsidRPr="0077224B">
        <w:rPr>
          <w:sz w:val="32"/>
          <w:szCs w:val="32"/>
          <w:cs/>
        </w:rPr>
        <w:t xml:space="preserve">ตั้งแต่ </w:t>
      </w:r>
      <w:r w:rsidRPr="0077224B">
        <w:rPr>
          <w:sz w:val="32"/>
          <w:szCs w:val="32"/>
        </w:rPr>
        <w:t xml:space="preserve">45% </w:t>
      </w:r>
      <w:r w:rsidRPr="0077224B">
        <w:rPr>
          <w:sz w:val="32"/>
          <w:szCs w:val="32"/>
          <w:cs/>
        </w:rPr>
        <w:t xml:space="preserve">ขึ้นไป และน้อยกว่า </w:t>
      </w:r>
      <w:r w:rsidRPr="0077224B">
        <w:rPr>
          <w:sz w:val="32"/>
          <w:szCs w:val="32"/>
        </w:rPr>
        <w:t>50%</w:t>
      </w:r>
      <w:r w:rsidRPr="0077224B">
        <w:rPr>
          <w:sz w:val="32"/>
          <w:szCs w:val="32"/>
        </w:rPr>
        <w:tab/>
        <w:t>(45.00% - 49.99%)</w:t>
      </w:r>
    </w:p>
    <w:p w14:paraId="4BB9312A" w14:textId="00BE85DF" w:rsidR="00FF5B25" w:rsidRPr="0077224B" w:rsidRDefault="008473D8" w:rsidP="008473D8">
      <w:pPr>
        <w:spacing w:after="0" w:line="240" w:lineRule="auto"/>
        <w:ind w:left="720" w:firstLine="720"/>
        <w:rPr>
          <w:sz w:val="32"/>
          <w:szCs w:val="32"/>
        </w:rPr>
      </w:pPr>
      <w:r w:rsidRPr="0077224B">
        <w:rPr>
          <w:sz w:val="32"/>
          <w:szCs w:val="32"/>
        </w:rPr>
        <w:t xml:space="preserve">F </w:t>
      </w:r>
      <w:r w:rsidRPr="0077224B">
        <w:rPr>
          <w:sz w:val="32"/>
          <w:szCs w:val="32"/>
        </w:rPr>
        <w:tab/>
      </w:r>
      <w:r w:rsidRPr="0077224B">
        <w:rPr>
          <w:sz w:val="32"/>
          <w:szCs w:val="32"/>
          <w:cs/>
        </w:rPr>
        <w:t xml:space="preserve">น้อยกว่า </w:t>
      </w:r>
      <w:r w:rsidRPr="0077224B">
        <w:rPr>
          <w:sz w:val="32"/>
          <w:szCs w:val="32"/>
        </w:rPr>
        <w:t>45%</w:t>
      </w:r>
      <w:r w:rsidRPr="0077224B">
        <w:rPr>
          <w:sz w:val="32"/>
          <w:szCs w:val="32"/>
        </w:rPr>
        <w:tab/>
      </w:r>
      <w:r w:rsidRPr="0077224B">
        <w:rPr>
          <w:sz w:val="32"/>
          <w:szCs w:val="32"/>
        </w:rPr>
        <w:tab/>
      </w:r>
      <w:r w:rsidRPr="0077224B">
        <w:rPr>
          <w:sz w:val="32"/>
          <w:szCs w:val="32"/>
        </w:rPr>
        <w:tab/>
      </w:r>
      <w:r w:rsidRPr="0077224B">
        <w:rPr>
          <w:sz w:val="32"/>
          <w:szCs w:val="32"/>
        </w:rPr>
        <w:tab/>
        <w:t>(&lt; 45.00%)</w:t>
      </w:r>
    </w:p>
    <w:p w14:paraId="2A73BBB1" w14:textId="5C87B10E" w:rsidR="00DE4E15" w:rsidRPr="0077224B" w:rsidRDefault="00FF5B25" w:rsidP="00F863A9">
      <w:pPr>
        <w:tabs>
          <w:tab w:val="left" w:pos="284"/>
        </w:tabs>
        <w:spacing w:before="160" w:after="0" w:line="240" w:lineRule="auto"/>
        <w:rPr>
          <w:sz w:val="32"/>
          <w:szCs w:val="32"/>
          <w:cs/>
        </w:rPr>
      </w:pPr>
      <w:r w:rsidRPr="0077224B">
        <w:rPr>
          <w:rFonts w:hint="cs"/>
          <w:b/>
          <w:bCs/>
          <w:sz w:val="32"/>
          <w:szCs w:val="32"/>
        </w:rPr>
        <w:t>1</w:t>
      </w:r>
      <w:r w:rsidR="0052637E" w:rsidRPr="0077224B">
        <w:rPr>
          <w:b/>
          <w:bCs/>
          <w:sz w:val="32"/>
          <w:szCs w:val="32"/>
        </w:rPr>
        <w:t>2</w:t>
      </w:r>
      <w:r w:rsidR="005C7835" w:rsidRPr="0077224B">
        <w:rPr>
          <w:rFonts w:hint="cs"/>
          <w:b/>
          <w:bCs/>
          <w:sz w:val="32"/>
          <w:szCs w:val="32"/>
          <w:cs/>
        </w:rPr>
        <w:t>.</w:t>
      </w:r>
      <w:r w:rsidRPr="0077224B">
        <w:rPr>
          <w:rFonts w:hint="cs"/>
          <w:b/>
          <w:bCs/>
          <w:sz w:val="32"/>
          <w:szCs w:val="32"/>
          <w:cs/>
        </w:rPr>
        <w:t xml:space="preserve"> </w:t>
      </w:r>
      <w:r w:rsidR="00DE4E15" w:rsidRPr="0077224B">
        <w:rPr>
          <w:rFonts w:hint="cs"/>
          <w:b/>
          <w:bCs/>
          <w:sz w:val="32"/>
          <w:szCs w:val="32"/>
          <w:cs/>
        </w:rPr>
        <w:t xml:space="preserve"> สถานที่จัดการเรียนการสอน</w:t>
      </w:r>
      <w:r w:rsidR="00F865E4" w:rsidRPr="0077224B">
        <w:rPr>
          <w:b/>
          <w:bCs/>
          <w:sz w:val="32"/>
          <w:szCs w:val="32"/>
        </w:rPr>
        <w:t xml:space="preserve">: </w:t>
      </w:r>
      <w:r w:rsidR="00F865E4" w:rsidRPr="0077224B">
        <w:rPr>
          <w:rFonts w:hint="cs"/>
          <w:sz w:val="32"/>
          <w:szCs w:val="32"/>
          <w:cs/>
        </w:rPr>
        <w:t>คณะ</w:t>
      </w:r>
      <w:r w:rsidR="00AF4EF9" w:rsidRPr="0077224B">
        <w:rPr>
          <w:rFonts w:hint="cs"/>
          <w:sz w:val="32"/>
          <w:szCs w:val="32"/>
          <w:cs/>
        </w:rPr>
        <w:t>พยาบาลศาสตร์</w:t>
      </w:r>
      <w:r w:rsidR="00F865E4" w:rsidRPr="0077224B">
        <w:rPr>
          <w:rFonts w:hint="cs"/>
          <w:sz w:val="32"/>
          <w:szCs w:val="32"/>
          <w:cs/>
        </w:rPr>
        <w:t>และคณะแพทยศาสตร์ มหาวิทยาลัยขอนแก่น</w:t>
      </w:r>
    </w:p>
    <w:p w14:paraId="5BBD6ECC" w14:textId="28EC3860" w:rsidR="005C7835" w:rsidRPr="0077224B" w:rsidRDefault="00DE4E15" w:rsidP="00F863A9">
      <w:pPr>
        <w:tabs>
          <w:tab w:val="left" w:pos="284"/>
        </w:tabs>
        <w:spacing w:before="160" w:after="0" w:line="240" w:lineRule="auto"/>
        <w:rPr>
          <w:b/>
          <w:bCs/>
          <w:sz w:val="32"/>
          <w:szCs w:val="32"/>
        </w:rPr>
      </w:pPr>
      <w:r w:rsidRPr="0077224B">
        <w:rPr>
          <w:rFonts w:hint="cs"/>
          <w:b/>
          <w:bCs/>
          <w:sz w:val="32"/>
          <w:szCs w:val="32"/>
        </w:rPr>
        <w:t>1</w:t>
      </w:r>
      <w:r w:rsidR="0052637E" w:rsidRPr="0077224B">
        <w:rPr>
          <w:b/>
          <w:bCs/>
          <w:sz w:val="32"/>
          <w:szCs w:val="32"/>
        </w:rPr>
        <w:t>3</w:t>
      </w:r>
      <w:r w:rsidRPr="0077224B">
        <w:rPr>
          <w:rFonts w:hint="cs"/>
          <w:b/>
          <w:bCs/>
          <w:sz w:val="32"/>
          <w:szCs w:val="32"/>
          <w:cs/>
        </w:rPr>
        <w:t>. แหล่งข้อมูลสำหรับการศึกษาด้วยตนเอง</w:t>
      </w:r>
    </w:p>
    <w:tbl>
      <w:tblPr>
        <w:tblW w:w="9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15"/>
      </w:tblGrid>
      <w:tr w:rsidR="005C7835" w:rsidRPr="0077224B" w14:paraId="5FE177EA" w14:textId="77777777" w:rsidTr="0034643C">
        <w:trPr>
          <w:trHeight w:val="920"/>
        </w:trPr>
        <w:tc>
          <w:tcPr>
            <w:tcW w:w="9715" w:type="dxa"/>
          </w:tcPr>
          <w:p w14:paraId="1971F710" w14:textId="5D37625B" w:rsidR="0048044F" w:rsidRPr="0077224B" w:rsidRDefault="00F865E4" w:rsidP="0048044F">
            <w:pPr>
              <w:pStyle w:val="NormalWeb"/>
              <w:spacing w:before="0" w:beforeAutospacing="0" w:after="0" w:afterAutospacing="0"/>
              <w:ind w:left="519" w:hanging="274"/>
              <w:rPr>
                <w:rFonts w:ascii="TH Sarabun New" w:hAnsi="TH Sarabun New" w:cs="TH Sarabun New"/>
                <w:sz w:val="32"/>
                <w:szCs w:val="32"/>
              </w:rPr>
            </w:pPr>
            <w:r w:rsidRPr="0077224B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1. </w:t>
            </w:r>
            <w:r w:rsidR="0048044F" w:rsidRPr="0077224B">
              <w:rPr>
                <w:rFonts w:ascii="TH Sarabun New" w:hAnsi="TH Sarabun New" w:cs="TH Sarabun New"/>
                <w:sz w:val="32"/>
                <w:szCs w:val="32"/>
              </w:rPr>
              <w:t>KKU e-Learning</w:t>
            </w:r>
            <w:r w:rsidR="0048044F" w:rsidRPr="0077224B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</w:t>
            </w:r>
            <w:r w:rsidR="0048044F" w:rsidRPr="0077224B">
              <w:rPr>
                <w:rFonts w:ascii="TH Sarabun New" w:hAnsi="TH Sarabun New" w:cs="TH Sarabun New"/>
                <w:sz w:val="32"/>
                <w:szCs w:val="32"/>
                <w:cs/>
              </w:rPr>
              <w:t>(</w:t>
            </w:r>
            <w:r w:rsidR="0048044F" w:rsidRPr="0077224B">
              <w:rPr>
                <w:rFonts w:ascii="TH Sarabun New" w:hAnsi="TH Sarabun New" w:cs="TH Sarabun New"/>
                <w:sz w:val="32"/>
                <w:szCs w:val="32"/>
              </w:rPr>
              <w:t>http://e-learning.kku.ac.th)</w:t>
            </w:r>
            <w:r w:rsidR="0048044F" w:rsidRPr="0077224B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</w:t>
            </w:r>
            <w:r w:rsidR="0048044F" w:rsidRPr="0077224B">
              <w:rPr>
                <w:rFonts w:ascii="TH Sarabun New" w:hAnsi="TH Sarabun New" w:cs="TH Sarabun New"/>
                <w:sz w:val="32"/>
                <w:szCs w:val="32"/>
              </w:rPr>
              <w:br/>
            </w:r>
            <w:r w:rsidR="0048044F" w:rsidRPr="0077224B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รายวิชา </w:t>
            </w:r>
            <w:r w:rsidR="0048044F" w:rsidRPr="0077224B">
              <w:rPr>
                <w:rFonts w:ascii="TH Sarabun New" w:hAnsi="TH Sarabun New" w:cs="TH Sarabun New"/>
                <w:sz w:val="32"/>
                <w:szCs w:val="32"/>
              </w:rPr>
              <w:t>MD</w:t>
            </w:r>
            <w:r w:rsidR="0048044F" w:rsidRPr="0077224B">
              <w:rPr>
                <w:rFonts w:ascii="TH Sarabun New" w:hAnsi="TH Sarabun New" w:cs="TH Sarabun New"/>
                <w:sz w:val="32"/>
                <w:szCs w:val="32"/>
                <w:cs/>
              </w:rPr>
              <w:t>67</w:t>
            </w:r>
            <w:r w:rsidR="00AF4EF9" w:rsidRPr="0077224B">
              <w:rPr>
                <w:rFonts w:ascii="TH Sarabun New" w:hAnsi="TH Sarabun New" w:cs="TH Sarabun New" w:hint="cs"/>
                <w:sz w:val="32"/>
                <w:szCs w:val="32"/>
                <w:cs/>
              </w:rPr>
              <w:t>1</w:t>
            </w:r>
            <w:r w:rsidR="0048044F" w:rsidRPr="0077224B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</w:t>
            </w:r>
            <w:r w:rsidR="0048044F" w:rsidRPr="0077224B">
              <w:rPr>
                <w:rFonts w:ascii="TH Sarabun New" w:hAnsi="TH Sarabun New" w:cs="TH Sarabun New"/>
                <w:sz w:val="32"/>
                <w:szCs w:val="32"/>
                <w:cs/>
              </w:rPr>
              <w:t>30</w:t>
            </w:r>
            <w:r w:rsidR="00AF4EF9" w:rsidRPr="0077224B">
              <w:rPr>
                <w:rFonts w:ascii="TH Sarabun New" w:hAnsi="TH Sarabun New" w:cs="TH Sarabun New" w:hint="cs"/>
                <w:sz w:val="32"/>
                <w:szCs w:val="32"/>
                <w:cs/>
              </w:rPr>
              <w:t>1</w:t>
            </w:r>
            <w:r w:rsidR="0048044F" w:rsidRPr="0077224B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สรีรวิทยาสำหรับ</w:t>
            </w:r>
            <w:r w:rsidR="00AF4EF9" w:rsidRPr="0077224B">
              <w:rPr>
                <w:rFonts w:ascii="TH Sarabun New" w:hAnsi="TH Sarabun New" w:cs="TH Sarabun New" w:hint="cs"/>
                <w:sz w:val="32"/>
                <w:szCs w:val="32"/>
                <w:cs/>
              </w:rPr>
              <w:t>พยาบาล</w:t>
            </w:r>
            <w:r w:rsidR="0048044F" w:rsidRPr="0077224B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</w:p>
          <w:p w14:paraId="196DBBAF" w14:textId="7FE09A5C" w:rsidR="0048044F" w:rsidRPr="0077224B" w:rsidRDefault="0048044F" w:rsidP="0048044F">
            <w:pPr>
              <w:pStyle w:val="NormalWeb"/>
              <w:spacing w:before="0" w:beforeAutospacing="0" w:after="0" w:afterAutospacing="0"/>
              <w:ind w:left="519" w:hanging="274"/>
              <w:rPr>
                <w:rFonts w:ascii="TH Sarabun New" w:hAnsi="TH Sarabun New" w:cs="TH Sarabun New"/>
                <w:sz w:val="32"/>
                <w:szCs w:val="32"/>
              </w:rPr>
            </w:pPr>
            <w:r w:rsidRPr="0077224B">
              <w:rPr>
                <w:rFonts w:ascii="TH Sarabun New" w:hAnsi="TH Sarabun New" w:cs="TH Sarabun New"/>
                <w:sz w:val="32"/>
                <w:szCs w:val="32"/>
              </w:rPr>
              <w:t xml:space="preserve">2. </w:t>
            </w:r>
            <w:r w:rsidR="00AC2005" w:rsidRPr="0077224B">
              <w:rPr>
                <w:rFonts w:ascii="TH Sarabun New" w:hAnsi="TH Sarabun New" w:cs="TH Sarabun New"/>
                <w:sz w:val="32"/>
                <w:szCs w:val="32"/>
                <w:cs/>
              </w:rPr>
              <w:t>หนังสือ ทรัพยากรการเรียนการสอนในสำนักวิทยบริการ และห้องสมุดคณะแพทยศาสตร์ วารสาร ทรัพยากรการเรียนการสอนในสำนักวิทยบริการ และห้องสมุดคณะแพทยศาสตร์ เช่น</w:t>
            </w:r>
          </w:p>
          <w:p w14:paraId="64C15523" w14:textId="52F0DF67" w:rsidR="00AC2005" w:rsidRPr="0077224B" w:rsidRDefault="00AC2005" w:rsidP="00AC2005">
            <w:pPr>
              <w:pStyle w:val="NormalWeb"/>
              <w:spacing w:before="0" w:beforeAutospacing="0" w:after="0" w:afterAutospacing="0"/>
              <w:ind w:left="1152" w:hanging="274"/>
              <w:rPr>
                <w:rFonts w:ascii="TH Sarabun New" w:hAnsi="TH Sarabun New" w:cs="TH Sarabun New"/>
                <w:sz w:val="32"/>
                <w:szCs w:val="32"/>
              </w:rPr>
            </w:pPr>
            <w:r w:rsidRPr="0077224B">
              <w:rPr>
                <w:rFonts w:ascii="TH Sarabun New" w:hAnsi="TH Sarabun New" w:cs="TH Sarabun New"/>
                <w:sz w:val="32"/>
                <w:szCs w:val="32"/>
              </w:rPr>
              <w:t>1) Barret KE, Brooks HL, Barman AM, Yuan J. Ganong’s Review of Medical Physiology. 26th ed. New York: McGrew-Hill; 2019.</w:t>
            </w:r>
          </w:p>
          <w:p w14:paraId="63922597" w14:textId="3BB051D4" w:rsidR="00AC2005" w:rsidRPr="0077224B" w:rsidRDefault="00AC2005" w:rsidP="00AC2005">
            <w:pPr>
              <w:pStyle w:val="NormalWeb"/>
              <w:spacing w:before="0" w:beforeAutospacing="0" w:after="0" w:afterAutospacing="0"/>
              <w:ind w:left="1152" w:hanging="274"/>
              <w:rPr>
                <w:rFonts w:ascii="TH Sarabun New" w:hAnsi="TH Sarabun New" w:cs="TH Sarabun New"/>
                <w:sz w:val="32"/>
                <w:szCs w:val="32"/>
              </w:rPr>
            </w:pPr>
            <w:r w:rsidRPr="0077224B">
              <w:rPr>
                <w:rFonts w:ascii="TH Sarabun New" w:hAnsi="TH Sarabun New" w:cs="TH Sarabun New"/>
                <w:sz w:val="32"/>
                <w:szCs w:val="32"/>
              </w:rPr>
              <w:t xml:space="preserve">2) Boron WF, </w:t>
            </w:r>
            <w:proofErr w:type="spellStart"/>
            <w:r w:rsidRPr="0077224B">
              <w:rPr>
                <w:rFonts w:ascii="TH Sarabun New" w:hAnsi="TH Sarabun New" w:cs="TH Sarabun New"/>
                <w:sz w:val="32"/>
                <w:szCs w:val="32"/>
              </w:rPr>
              <w:t>Boulpaep</w:t>
            </w:r>
            <w:proofErr w:type="spellEnd"/>
            <w:r w:rsidRPr="0077224B">
              <w:rPr>
                <w:rFonts w:ascii="TH Sarabun New" w:hAnsi="TH Sarabun New" w:cs="TH Sarabun New"/>
                <w:sz w:val="32"/>
                <w:szCs w:val="32"/>
              </w:rPr>
              <w:t xml:space="preserve"> EL. Medical physiology. 3rd ed. Philadelphia: Saunders; 2017.</w:t>
            </w:r>
          </w:p>
          <w:p w14:paraId="6DC308F5" w14:textId="7EE2AB7B" w:rsidR="00AC2005" w:rsidRPr="0077224B" w:rsidRDefault="00AC2005" w:rsidP="00AC2005">
            <w:pPr>
              <w:pStyle w:val="NormalWeb"/>
              <w:spacing w:before="0" w:beforeAutospacing="0" w:after="0" w:afterAutospacing="0"/>
              <w:ind w:left="1152" w:hanging="274"/>
              <w:rPr>
                <w:rFonts w:ascii="TH Sarabun New" w:hAnsi="TH Sarabun New" w:cs="TH Sarabun New"/>
                <w:sz w:val="32"/>
                <w:szCs w:val="32"/>
              </w:rPr>
            </w:pPr>
            <w:r w:rsidRPr="0077224B">
              <w:rPr>
                <w:rFonts w:ascii="TH Sarabun New" w:hAnsi="TH Sarabun New" w:cs="TH Sarabun New"/>
                <w:sz w:val="32"/>
                <w:szCs w:val="32"/>
              </w:rPr>
              <w:t>3) Hall JE, Hall ME. Guyton and Hall Textbook of Medical Physiology. 14th ed. Philadelphia: Saunders; 2021.</w:t>
            </w:r>
          </w:p>
          <w:p w14:paraId="7D60A824" w14:textId="2E8F3EEB" w:rsidR="00AC2005" w:rsidRPr="0077224B" w:rsidRDefault="00AC2005" w:rsidP="00AC2005">
            <w:pPr>
              <w:pStyle w:val="NormalWeb"/>
              <w:spacing w:before="0" w:beforeAutospacing="0" w:after="0" w:afterAutospacing="0"/>
              <w:ind w:left="1152" w:hanging="274"/>
              <w:rPr>
                <w:rFonts w:ascii="TH Sarabun New" w:hAnsi="TH Sarabun New" w:cs="TH Sarabun New"/>
                <w:sz w:val="32"/>
                <w:szCs w:val="32"/>
              </w:rPr>
            </w:pPr>
            <w:r w:rsidRPr="0077224B">
              <w:rPr>
                <w:rFonts w:ascii="TH Sarabun New" w:hAnsi="TH Sarabun New" w:cs="TH Sarabun New"/>
                <w:sz w:val="32"/>
                <w:szCs w:val="32"/>
              </w:rPr>
              <w:t>4) Marieb EN. Essentials of human anatomy and physiology. 11th ed. [</w:t>
            </w:r>
            <w:proofErr w:type="spellStart"/>
            <w:r w:rsidRPr="0077224B">
              <w:rPr>
                <w:rFonts w:ascii="TH Sarabun New" w:hAnsi="TH Sarabun New" w:cs="TH Sarabun New"/>
                <w:sz w:val="32"/>
                <w:szCs w:val="32"/>
              </w:rPr>
              <w:t>n.p.</w:t>
            </w:r>
            <w:proofErr w:type="spellEnd"/>
            <w:r w:rsidRPr="0077224B">
              <w:rPr>
                <w:rFonts w:ascii="TH Sarabun New" w:hAnsi="TH Sarabun New" w:cs="TH Sarabun New"/>
                <w:sz w:val="32"/>
                <w:szCs w:val="32"/>
              </w:rPr>
              <w:t>]: Pearson; 2015.</w:t>
            </w:r>
          </w:p>
          <w:p w14:paraId="4DFE53F1" w14:textId="2D353C79" w:rsidR="00AC2005" w:rsidRPr="0077224B" w:rsidRDefault="00AC2005" w:rsidP="00AC2005">
            <w:pPr>
              <w:pStyle w:val="NormalWeb"/>
              <w:spacing w:before="0" w:beforeAutospacing="0" w:after="0" w:afterAutospacing="0"/>
              <w:ind w:left="1152" w:hanging="274"/>
              <w:rPr>
                <w:rFonts w:ascii="TH Sarabun New" w:hAnsi="TH Sarabun New" w:cs="TH Sarabun New"/>
                <w:sz w:val="32"/>
                <w:szCs w:val="32"/>
              </w:rPr>
            </w:pPr>
            <w:r w:rsidRPr="0077224B">
              <w:rPr>
                <w:rFonts w:ascii="TH Sarabun New" w:hAnsi="TH Sarabun New" w:cs="TH Sarabun New"/>
                <w:sz w:val="32"/>
                <w:szCs w:val="32"/>
              </w:rPr>
              <w:t>5) Stanfield CL. Principles of Human physiology. 6th ed. Malaysia: Pearson; 2017.</w:t>
            </w:r>
          </w:p>
          <w:p w14:paraId="0D50628D" w14:textId="13E629DC" w:rsidR="00D545FA" w:rsidRPr="0077224B" w:rsidRDefault="00AC2005" w:rsidP="00AC2005">
            <w:pPr>
              <w:pStyle w:val="NormalWeb"/>
              <w:spacing w:before="0" w:beforeAutospacing="0" w:after="0" w:afterAutospacing="0"/>
              <w:ind w:left="1152" w:hanging="274"/>
              <w:rPr>
                <w:rFonts w:ascii="TH Sarabun New" w:hAnsi="TH Sarabun New" w:cs="TH Sarabun New"/>
                <w:sz w:val="32"/>
                <w:szCs w:val="32"/>
              </w:rPr>
            </w:pPr>
            <w:r w:rsidRPr="0077224B">
              <w:rPr>
                <w:rFonts w:ascii="TH Sarabun New" w:hAnsi="TH Sarabun New" w:cs="TH Sarabun New"/>
                <w:sz w:val="32"/>
                <w:szCs w:val="32"/>
              </w:rPr>
              <w:t>6) Widmaier EP, Raff H, Strang KT. Vander's human physiology. 13th ed. New York: McGraw-Hill; 2014.</w:t>
            </w:r>
          </w:p>
        </w:tc>
      </w:tr>
    </w:tbl>
    <w:p w14:paraId="5C3212DF" w14:textId="77777777" w:rsidR="005C7835" w:rsidRPr="0077224B" w:rsidRDefault="005C7835" w:rsidP="005C7835">
      <w:pPr>
        <w:spacing w:after="0" w:line="240" w:lineRule="auto"/>
        <w:jc w:val="thaiDistribute"/>
        <w:rPr>
          <w:sz w:val="32"/>
          <w:szCs w:val="32"/>
        </w:rPr>
      </w:pPr>
    </w:p>
    <w:sectPr w:rsidR="005C7835" w:rsidRPr="0077224B" w:rsidSect="00E445DB">
      <w:pgSz w:w="11906" w:h="16838"/>
      <w:pgMar w:top="851" w:right="849" w:bottom="993" w:left="1134" w:header="708" w:footer="708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4A9F6" w14:textId="77777777" w:rsidR="009461A1" w:rsidRDefault="009461A1" w:rsidP="00D44200">
      <w:pPr>
        <w:spacing w:after="0" w:line="240" w:lineRule="auto"/>
      </w:pPr>
      <w:r>
        <w:separator/>
      </w:r>
    </w:p>
  </w:endnote>
  <w:endnote w:type="continuationSeparator" w:id="0">
    <w:p w14:paraId="6EA2A32C" w14:textId="77777777" w:rsidR="009461A1" w:rsidRDefault="009461A1" w:rsidP="00D44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altName w:val="TH Sarabun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41159746"/>
      <w:docPartObj>
        <w:docPartGallery w:val="Page Numbers (Bottom of Page)"/>
        <w:docPartUnique/>
      </w:docPartObj>
    </w:sdtPr>
    <w:sdtContent>
      <w:p w14:paraId="7CDD4692" w14:textId="42478095" w:rsidR="00382190" w:rsidRDefault="00382190" w:rsidP="00D93B0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301F33E" w14:textId="77777777" w:rsidR="00382190" w:rsidRDefault="003821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2FCEF" w14:textId="2B77871C" w:rsidR="003316D6" w:rsidRDefault="003316D6" w:rsidP="00300E79">
    <w:pPr>
      <w:pStyle w:val="Footer"/>
      <w:tabs>
        <w:tab w:val="clear" w:pos="4513"/>
        <w:tab w:val="clear" w:pos="9026"/>
        <w:tab w:val="left" w:pos="550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B3DF0" w14:textId="77777777" w:rsidR="009461A1" w:rsidRDefault="009461A1" w:rsidP="00D44200">
      <w:pPr>
        <w:spacing w:after="0" w:line="240" w:lineRule="auto"/>
      </w:pPr>
      <w:r>
        <w:separator/>
      </w:r>
    </w:p>
  </w:footnote>
  <w:footnote w:type="continuationSeparator" w:id="0">
    <w:p w14:paraId="7801E1EE" w14:textId="77777777" w:rsidR="009461A1" w:rsidRDefault="009461A1" w:rsidP="00D442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DD4BE" w14:textId="2502042B" w:rsidR="00382190" w:rsidRPr="005C2F80" w:rsidRDefault="00382190" w:rsidP="005C2F80">
    <w:pPr>
      <w:pStyle w:val="Header"/>
      <w:jc w:val="right"/>
      <w:rPr>
        <w:rFonts w:cs="TH Sarabun New"/>
        <w:sz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A19C4"/>
    <w:multiLevelType w:val="hybridMultilevel"/>
    <w:tmpl w:val="7F6A6B06"/>
    <w:lvl w:ilvl="0" w:tplc="4F909C3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87133F"/>
    <w:multiLevelType w:val="hybridMultilevel"/>
    <w:tmpl w:val="E5860D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C6349"/>
    <w:multiLevelType w:val="hybridMultilevel"/>
    <w:tmpl w:val="44C254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9A2883"/>
    <w:multiLevelType w:val="hybridMultilevel"/>
    <w:tmpl w:val="39A4A75A"/>
    <w:lvl w:ilvl="0" w:tplc="A1C45026">
      <w:start w:val="1"/>
      <w:numFmt w:val="decimal"/>
      <w:lvlText w:val="(%1)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45547650"/>
    <w:multiLevelType w:val="hybridMultilevel"/>
    <w:tmpl w:val="1B04AA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737F3D"/>
    <w:multiLevelType w:val="hybridMultilevel"/>
    <w:tmpl w:val="7812E8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7A0E9E"/>
    <w:multiLevelType w:val="hybridMultilevel"/>
    <w:tmpl w:val="B426CD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CD4ADA"/>
    <w:multiLevelType w:val="multilevel"/>
    <w:tmpl w:val="4E522C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" w15:restartNumberingAfterBreak="0">
    <w:nsid w:val="6EBB5D3E"/>
    <w:multiLevelType w:val="hybridMultilevel"/>
    <w:tmpl w:val="CE2E7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A56300"/>
    <w:multiLevelType w:val="hybridMultilevel"/>
    <w:tmpl w:val="851C1BB8"/>
    <w:lvl w:ilvl="0" w:tplc="A6CC4B20">
      <w:start w:val="3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491861">
    <w:abstractNumId w:val="3"/>
  </w:num>
  <w:num w:numId="2" w16cid:durableId="337927062">
    <w:abstractNumId w:val="4"/>
  </w:num>
  <w:num w:numId="3" w16cid:durableId="2003896851">
    <w:abstractNumId w:val="7"/>
  </w:num>
  <w:num w:numId="4" w16cid:durableId="31926566">
    <w:abstractNumId w:val="2"/>
  </w:num>
  <w:num w:numId="5" w16cid:durableId="226455355">
    <w:abstractNumId w:val="6"/>
  </w:num>
  <w:num w:numId="6" w16cid:durableId="750126714">
    <w:abstractNumId w:val="1"/>
  </w:num>
  <w:num w:numId="7" w16cid:durableId="1443762596">
    <w:abstractNumId w:val="9"/>
  </w:num>
  <w:num w:numId="8" w16cid:durableId="1433353539">
    <w:abstractNumId w:val="5"/>
  </w:num>
  <w:num w:numId="9" w16cid:durableId="526649771">
    <w:abstractNumId w:val="8"/>
  </w:num>
  <w:num w:numId="10" w16cid:durableId="390232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C8C"/>
    <w:rsid w:val="00003674"/>
    <w:rsid w:val="00004396"/>
    <w:rsid w:val="000074AB"/>
    <w:rsid w:val="000075C9"/>
    <w:rsid w:val="00020880"/>
    <w:rsid w:val="000208E8"/>
    <w:rsid w:val="00026F0A"/>
    <w:rsid w:val="00031FB1"/>
    <w:rsid w:val="0003536C"/>
    <w:rsid w:val="0004627C"/>
    <w:rsid w:val="00046DD6"/>
    <w:rsid w:val="00047FC5"/>
    <w:rsid w:val="00052A6F"/>
    <w:rsid w:val="00093AF3"/>
    <w:rsid w:val="000949C0"/>
    <w:rsid w:val="00097AA0"/>
    <w:rsid w:val="000A0A5A"/>
    <w:rsid w:val="000A7E6E"/>
    <w:rsid w:val="000B0FB4"/>
    <w:rsid w:val="000B547F"/>
    <w:rsid w:val="000B6BB4"/>
    <w:rsid w:val="000B74DD"/>
    <w:rsid w:val="000C3560"/>
    <w:rsid w:val="000C4AB8"/>
    <w:rsid w:val="000D0EF3"/>
    <w:rsid w:val="000D306D"/>
    <w:rsid w:val="000D43E5"/>
    <w:rsid w:val="000D4BD8"/>
    <w:rsid w:val="000E17C0"/>
    <w:rsid w:val="000F00C3"/>
    <w:rsid w:val="000F17DE"/>
    <w:rsid w:val="000F19B1"/>
    <w:rsid w:val="000F632E"/>
    <w:rsid w:val="000F6BF0"/>
    <w:rsid w:val="00104EB1"/>
    <w:rsid w:val="00112013"/>
    <w:rsid w:val="00114E18"/>
    <w:rsid w:val="00115411"/>
    <w:rsid w:val="00123071"/>
    <w:rsid w:val="00127FBF"/>
    <w:rsid w:val="00140E76"/>
    <w:rsid w:val="00141456"/>
    <w:rsid w:val="00141FCC"/>
    <w:rsid w:val="00144761"/>
    <w:rsid w:val="00146147"/>
    <w:rsid w:val="0014687C"/>
    <w:rsid w:val="00153D8A"/>
    <w:rsid w:val="0015511C"/>
    <w:rsid w:val="001663E4"/>
    <w:rsid w:val="00167470"/>
    <w:rsid w:val="00174099"/>
    <w:rsid w:val="0017422D"/>
    <w:rsid w:val="0018052A"/>
    <w:rsid w:val="00181052"/>
    <w:rsid w:val="00190BDF"/>
    <w:rsid w:val="001927EE"/>
    <w:rsid w:val="00194462"/>
    <w:rsid w:val="00197B7E"/>
    <w:rsid w:val="001A661D"/>
    <w:rsid w:val="001A7A79"/>
    <w:rsid w:val="001B6BE5"/>
    <w:rsid w:val="001B7978"/>
    <w:rsid w:val="001B7CB6"/>
    <w:rsid w:val="001D615B"/>
    <w:rsid w:val="001E0D03"/>
    <w:rsid w:val="001F2098"/>
    <w:rsid w:val="001F2DF3"/>
    <w:rsid w:val="001F4DD1"/>
    <w:rsid w:val="001F5E06"/>
    <w:rsid w:val="002037C2"/>
    <w:rsid w:val="002052DC"/>
    <w:rsid w:val="002055A5"/>
    <w:rsid w:val="00211E94"/>
    <w:rsid w:val="00214AA2"/>
    <w:rsid w:val="00215479"/>
    <w:rsid w:val="002157A1"/>
    <w:rsid w:val="00215C91"/>
    <w:rsid w:val="0022128C"/>
    <w:rsid w:val="00225922"/>
    <w:rsid w:val="00226FB2"/>
    <w:rsid w:val="002271AC"/>
    <w:rsid w:val="0023297C"/>
    <w:rsid w:val="00233541"/>
    <w:rsid w:val="002349FC"/>
    <w:rsid w:val="0023719E"/>
    <w:rsid w:val="00247638"/>
    <w:rsid w:val="0025449A"/>
    <w:rsid w:val="002638B4"/>
    <w:rsid w:val="00264D0D"/>
    <w:rsid w:val="00271E28"/>
    <w:rsid w:val="0027576E"/>
    <w:rsid w:val="00276187"/>
    <w:rsid w:val="00286382"/>
    <w:rsid w:val="00295652"/>
    <w:rsid w:val="0029732F"/>
    <w:rsid w:val="002B00CE"/>
    <w:rsid w:val="002B1651"/>
    <w:rsid w:val="002B26BC"/>
    <w:rsid w:val="002C38FB"/>
    <w:rsid w:val="002D0A5F"/>
    <w:rsid w:val="002D4F47"/>
    <w:rsid w:val="002D6DC0"/>
    <w:rsid w:val="002E682B"/>
    <w:rsid w:val="002E7517"/>
    <w:rsid w:val="00300E79"/>
    <w:rsid w:val="00305B99"/>
    <w:rsid w:val="0031604C"/>
    <w:rsid w:val="00323B3B"/>
    <w:rsid w:val="0033052F"/>
    <w:rsid w:val="003316D6"/>
    <w:rsid w:val="00334B2D"/>
    <w:rsid w:val="00335C45"/>
    <w:rsid w:val="00342ED0"/>
    <w:rsid w:val="00345D0D"/>
    <w:rsid w:val="0034643C"/>
    <w:rsid w:val="00353CC6"/>
    <w:rsid w:val="0035586F"/>
    <w:rsid w:val="00362960"/>
    <w:rsid w:val="0037452F"/>
    <w:rsid w:val="00381C6B"/>
    <w:rsid w:val="00382190"/>
    <w:rsid w:val="00383071"/>
    <w:rsid w:val="00383969"/>
    <w:rsid w:val="0038611C"/>
    <w:rsid w:val="00386745"/>
    <w:rsid w:val="00387FEB"/>
    <w:rsid w:val="00391289"/>
    <w:rsid w:val="00391376"/>
    <w:rsid w:val="003917FC"/>
    <w:rsid w:val="0039790D"/>
    <w:rsid w:val="003A1264"/>
    <w:rsid w:val="003A185E"/>
    <w:rsid w:val="003A1F04"/>
    <w:rsid w:val="003A45C2"/>
    <w:rsid w:val="003A5C86"/>
    <w:rsid w:val="003C1235"/>
    <w:rsid w:val="003C7F05"/>
    <w:rsid w:val="003D2497"/>
    <w:rsid w:val="003D6B81"/>
    <w:rsid w:val="003E031E"/>
    <w:rsid w:val="003F2228"/>
    <w:rsid w:val="004000E4"/>
    <w:rsid w:val="00401043"/>
    <w:rsid w:val="00403036"/>
    <w:rsid w:val="0040437D"/>
    <w:rsid w:val="00406934"/>
    <w:rsid w:val="0041170D"/>
    <w:rsid w:val="00412BEB"/>
    <w:rsid w:val="004138E3"/>
    <w:rsid w:val="0041425A"/>
    <w:rsid w:val="0041654A"/>
    <w:rsid w:val="00420AB7"/>
    <w:rsid w:val="00423044"/>
    <w:rsid w:val="00423D43"/>
    <w:rsid w:val="00431A76"/>
    <w:rsid w:val="00432409"/>
    <w:rsid w:val="00434237"/>
    <w:rsid w:val="00435966"/>
    <w:rsid w:val="004461A6"/>
    <w:rsid w:val="00446750"/>
    <w:rsid w:val="00453592"/>
    <w:rsid w:val="00453E20"/>
    <w:rsid w:val="00455C2E"/>
    <w:rsid w:val="004622A1"/>
    <w:rsid w:val="00462A58"/>
    <w:rsid w:val="004672B1"/>
    <w:rsid w:val="00467A60"/>
    <w:rsid w:val="00472974"/>
    <w:rsid w:val="00473BE9"/>
    <w:rsid w:val="00474399"/>
    <w:rsid w:val="00475233"/>
    <w:rsid w:val="0048044F"/>
    <w:rsid w:val="004877E2"/>
    <w:rsid w:val="004965A4"/>
    <w:rsid w:val="00497276"/>
    <w:rsid w:val="004979A6"/>
    <w:rsid w:val="004A0D05"/>
    <w:rsid w:val="004A1998"/>
    <w:rsid w:val="004A31EB"/>
    <w:rsid w:val="004B0390"/>
    <w:rsid w:val="004B511E"/>
    <w:rsid w:val="004B6A56"/>
    <w:rsid w:val="004C03A5"/>
    <w:rsid w:val="004C302B"/>
    <w:rsid w:val="004C5A9B"/>
    <w:rsid w:val="004C7C47"/>
    <w:rsid w:val="004D103C"/>
    <w:rsid w:val="004D5F80"/>
    <w:rsid w:val="004E15DD"/>
    <w:rsid w:val="004E3E5C"/>
    <w:rsid w:val="004E3FD3"/>
    <w:rsid w:val="004E6874"/>
    <w:rsid w:val="004E7E6B"/>
    <w:rsid w:val="004F589A"/>
    <w:rsid w:val="00500B6C"/>
    <w:rsid w:val="00510EB9"/>
    <w:rsid w:val="00512D18"/>
    <w:rsid w:val="00512FA5"/>
    <w:rsid w:val="0051539D"/>
    <w:rsid w:val="0051551C"/>
    <w:rsid w:val="00521F6B"/>
    <w:rsid w:val="0052345E"/>
    <w:rsid w:val="0052580B"/>
    <w:rsid w:val="0052637E"/>
    <w:rsid w:val="00527042"/>
    <w:rsid w:val="00533D87"/>
    <w:rsid w:val="00537E8C"/>
    <w:rsid w:val="00543E25"/>
    <w:rsid w:val="005443FC"/>
    <w:rsid w:val="00565E56"/>
    <w:rsid w:val="005660CF"/>
    <w:rsid w:val="0057126B"/>
    <w:rsid w:val="00572871"/>
    <w:rsid w:val="005811FC"/>
    <w:rsid w:val="00582325"/>
    <w:rsid w:val="00590311"/>
    <w:rsid w:val="00591F77"/>
    <w:rsid w:val="0059259D"/>
    <w:rsid w:val="00592F4A"/>
    <w:rsid w:val="00593479"/>
    <w:rsid w:val="00593827"/>
    <w:rsid w:val="0059697C"/>
    <w:rsid w:val="005A4F9A"/>
    <w:rsid w:val="005A710A"/>
    <w:rsid w:val="005B0ACA"/>
    <w:rsid w:val="005B6444"/>
    <w:rsid w:val="005C0B46"/>
    <w:rsid w:val="005C2F80"/>
    <w:rsid w:val="005C5FA9"/>
    <w:rsid w:val="005C67AD"/>
    <w:rsid w:val="005C7321"/>
    <w:rsid w:val="005C7835"/>
    <w:rsid w:val="005D7E62"/>
    <w:rsid w:val="005E29C9"/>
    <w:rsid w:val="005E32CD"/>
    <w:rsid w:val="005F4B8E"/>
    <w:rsid w:val="005F55A2"/>
    <w:rsid w:val="00600250"/>
    <w:rsid w:val="00604C0C"/>
    <w:rsid w:val="00613156"/>
    <w:rsid w:val="006442A2"/>
    <w:rsid w:val="00646D51"/>
    <w:rsid w:val="006526C2"/>
    <w:rsid w:val="006710A0"/>
    <w:rsid w:val="00681FA3"/>
    <w:rsid w:val="00692ABB"/>
    <w:rsid w:val="00694ACC"/>
    <w:rsid w:val="006960B5"/>
    <w:rsid w:val="00696B2D"/>
    <w:rsid w:val="00696F65"/>
    <w:rsid w:val="006A1736"/>
    <w:rsid w:val="006A5CA2"/>
    <w:rsid w:val="006A708F"/>
    <w:rsid w:val="006B1897"/>
    <w:rsid w:val="006B3774"/>
    <w:rsid w:val="006B4E93"/>
    <w:rsid w:val="006B66D0"/>
    <w:rsid w:val="006B6E0A"/>
    <w:rsid w:val="006C355D"/>
    <w:rsid w:val="006C539A"/>
    <w:rsid w:val="006C613F"/>
    <w:rsid w:val="006D2799"/>
    <w:rsid w:val="006D2EB4"/>
    <w:rsid w:val="006D7AAD"/>
    <w:rsid w:val="006E1449"/>
    <w:rsid w:val="006E4A02"/>
    <w:rsid w:val="006E4CEE"/>
    <w:rsid w:val="006E5C8C"/>
    <w:rsid w:val="006E7293"/>
    <w:rsid w:val="0070383A"/>
    <w:rsid w:val="00712708"/>
    <w:rsid w:val="007200DE"/>
    <w:rsid w:val="00726F00"/>
    <w:rsid w:val="00732F82"/>
    <w:rsid w:val="00733980"/>
    <w:rsid w:val="0074209F"/>
    <w:rsid w:val="00743DDA"/>
    <w:rsid w:val="007456F3"/>
    <w:rsid w:val="00745F88"/>
    <w:rsid w:val="007478DE"/>
    <w:rsid w:val="00750D36"/>
    <w:rsid w:val="007570B2"/>
    <w:rsid w:val="00760D5F"/>
    <w:rsid w:val="0076173B"/>
    <w:rsid w:val="00764818"/>
    <w:rsid w:val="007706BB"/>
    <w:rsid w:val="0077224B"/>
    <w:rsid w:val="00775C70"/>
    <w:rsid w:val="007760B1"/>
    <w:rsid w:val="00780701"/>
    <w:rsid w:val="00782276"/>
    <w:rsid w:val="007839DB"/>
    <w:rsid w:val="00785379"/>
    <w:rsid w:val="00791A46"/>
    <w:rsid w:val="00792A7B"/>
    <w:rsid w:val="007978F8"/>
    <w:rsid w:val="007A187C"/>
    <w:rsid w:val="007A4232"/>
    <w:rsid w:val="007B3E70"/>
    <w:rsid w:val="007B47B1"/>
    <w:rsid w:val="007B6D63"/>
    <w:rsid w:val="007D1C07"/>
    <w:rsid w:val="007E10B6"/>
    <w:rsid w:val="007E533D"/>
    <w:rsid w:val="007E5625"/>
    <w:rsid w:val="007E57B8"/>
    <w:rsid w:val="007E7B0B"/>
    <w:rsid w:val="007F08D4"/>
    <w:rsid w:val="007F5535"/>
    <w:rsid w:val="007F6FD0"/>
    <w:rsid w:val="00800F31"/>
    <w:rsid w:val="00801C2D"/>
    <w:rsid w:val="00805E5F"/>
    <w:rsid w:val="00806723"/>
    <w:rsid w:val="0080696F"/>
    <w:rsid w:val="00806BCA"/>
    <w:rsid w:val="008155D0"/>
    <w:rsid w:val="00815B8A"/>
    <w:rsid w:val="0083166A"/>
    <w:rsid w:val="0083382A"/>
    <w:rsid w:val="00837E90"/>
    <w:rsid w:val="00840ED6"/>
    <w:rsid w:val="0084468A"/>
    <w:rsid w:val="008473D8"/>
    <w:rsid w:val="00847B0A"/>
    <w:rsid w:val="00852900"/>
    <w:rsid w:val="00862056"/>
    <w:rsid w:val="0086373E"/>
    <w:rsid w:val="00866691"/>
    <w:rsid w:val="00871801"/>
    <w:rsid w:val="00873967"/>
    <w:rsid w:val="00877CED"/>
    <w:rsid w:val="0088074F"/>
    <w:rsid w:val="008827E8"/>
    <w:rsid w:val="008940BF"/>
    <w:rsid w:val="00894D3B"/>
    <w:rsid w:val="008A4B1C"/>
    <w:rsid w:val="008A670C"/>
    <w:rsid w:val="008B00C4"/>
    <w:rsid w:val="008B2020"/>
    <w:rsid w:val="008B6CA3"/>
    <w:rsid w:val="008C2CDA"/>
    <w:rsid w:val="008D0479"/>
    <w:rsid w:val="008D4C15"/>
    <w:rsid w:val="008E7245"/>
    <w:rsid w:val="008F5D40"/>
    <w:rsid w:val="008F5ED5"/>
    <w:rsid w:val="008F64ED"/>
    <w:rsid w:val="008F744A"/>
    <w:rsid w:val="00906FE1"/>
    <w:rsid w:val="009171E9"/>
    <w:rsid w:val="009206B4"/>
    <w:rsid w:val="00927790"/>
    <w:rsid w:val="00930F01"/>
    <w:rsid w:val="00931CE8"/>
    <w:rsid w:val="0093337B"/>
    <w:rsid w:val="009353E2"/>
    <w:rsid w:val="00936C80"/>
    <w:rsid w:val="00936E1C"/>
    <w:rsid w:val="00937C09"/>
    <w:rsid w:val="009461A1"/>
    <w:rsid w:val="0095578E"/>
    <w:rsid w:val="009560AA"/>
    <w:rsid w:val="009609F4"/>
    <w:rsid w:val="0096237C"/>
    <w:rsid w:val="00962AD1"/>
    <w:rsid w:val="00964A4C"/>
    <w:rsid w:val="0096791B"/>
    <w:rsid w:val="00971292"/>
    <w:rsid w:val="00976D94"/>
    <w:rsid w:val="009819F4"/>
    <w:rsid w:val="00986703"/>
    <w:rsid w:val="00987A6D"/>
    <w:rsid w:val="00991E9F"/>
    <w:rsid w:val="0099232E"/>
    <w:rsid w:val="00993584"/>
    <w:rsid w:val="0099567B"/>
    <w:rsid w:val="009A414D"/>
    <w:rsid w:val="009A4401"/>
    <w:rsid w:val="009A4DF7"/>
    <w:rsid w:val="009A5385"/>
    <w:rsid w:val="009A7283"/>
    <w:rsid w:val="009A7646"/>
    <w:rsid w:val="009B2D51"/>
    <w:rsid w:val="009E0B58"/>
    <w:rsid w:val="009E258C"/>
    <w:rsid w:val="009E477C"/>
    <w:rsid w:val="009E5DED"/>
    <w:rsid w:val="00A0192F"/>
    <w:rsid w:val="00A11F3F"/>
    <w:rsid w:val="00A1578D"/>
    <w:rsid w:val="00A31F0A"/>
    <w:rsid w:val="00A3327D"/>
    <w:rsid w:val="00A3493C"/>
    <w:rsid w:val="00A376EC"/>
    <w:rsid w:val="00A44051"/>
    <w:rsid w:val="00A60FED"/>
    <w:rsid w:val="00A6373D"/>
    <w:rsid w:val="00A73C20"/>
    <w:rsid w:val="00A80194"/>
    <w:rsid w:val="00A81904"/>
    <w:rsid w:val="00A820B0"/>
    <w:rsid w:val="00A83153"/>
    <w:rsid w:val="00A8442D"/>
    <w:rsid w:val="00A95283"/>
    <w:rsid w:val="00A95FFB"/>
    <w:rsid w:val="00AA218E"/>
    <w:rsid w:val="00AA2215"/>
    <w:rsid w:val="00AA63F1"/>
    <w:rsid w:val="00AB0E0F"/>
    <w:rsid w:val="00AB4A7D"/>
    <w:rsid w:val="00AB5D48"/>
    <w:rsid w:val="00AB5DCE"/>
    <w:rsid w:val="00AB6109"/>
    <w:rsid w:val="00AB6B6C"/>
    <w:rsid w:val="00AC0C9F"/>
    <w:rsid w:val="00AC2005"/>
    <w:rsid w:val="00AC3C2C"/>
    <w:rsid w:val="00AC5DD7"/>
    <w:rsid w:val="00AF251D"/>
    <w:rsid w:val="00AF4EF9"/>
    <w:rsid w:val="00AF57EF"/>
    <w:rsid w:val="00AF7DCA"/>
    <w:rsid w:val="00B1729F"/>
    <w:rsid w:val="00B20733"/>
    <w:rsid w:val="00B21058"/>
    <w:rsid w:val="00B252E7"/>
    <w:rsid w:val="00B31B14"/>
    <w:rsid w:val="00B33888"/>
    <w:rsid w:val="00B34B41"/>
    <w:rsid w:val="00B441D5"/>
    <w:rsid w:val="00B4645B"/>
    <w:rsid w:val="00B5286F"/>
    <w:rsid w:val="00B53004"/>
    <w:rsid w:val="00B54446"/>
    <w:rsid w:val="00B55BCB"/>
    <w:rsid w:val="00B56AC5"/>
    <w:rsid w:val="00B64806"/>
    <w:rsid w:val="00B64D89"/>
    <w:rsid w:val="00B665B6"/>
    <w:rsid w:val="00B704C2"/>
    <w:rsid w:val="00B75577"/>
    <w:rsid w:val="00B75BE0"/>
    <w:rsid w:val="00B86689"/>
    <w:rsid w:val="00B9404B"/>
    <w:rsid w:val="00B94D72"/>
    <w:rsid w:val="00B9553A"/>
    <w:rsid w:val="00B977A5"/>
    <w:rsid w:val="00BA2708"/>
    <w:rsid w:val="00BA323B"/>
    <w:rsid w:val="00BA32A4"/>
    <w:rsid w:val="00BA40C3"/>
    <w:rsid w:val="00BA6036"/>
    <w:rsid w:val="00BB2D56"/>
    <w:rsid w:val="00BB36FF"/>
    <w:rsid w:val="00BB3E46"/>
    <w:rsid w:val="00BC113A"/>
    <w:rsid w:val="00BD35D2"/>
    <w:rsid w:val="00BD6506"/>
    <w:rsid w:val="00BD7689"/>
    <w:rsid w:val="00BF13AE"/>
    <w:rsid w:val="00BF42F4"/>
    <w:rsid w:val="00BF781E"/>
    <w:rsid w:val="00C002A6"/>
    <w:rsid w:val="00C00B2A"/>
    <w:rsid w:val="00C04A57"/>
    <w:rsid w:val="00C21A79"/>
    <w:rsid w:val="00C26E71"/>
    <w:rsid w:val="00C27CA0"/>
    <w:rsid w:val="00C31FF5"/>
    <w:rsid w:val="00C4247F"/>
    <w:rsid w:val="00C443EA"/>
    <w:rsid w:val="00C44D3D"/>
    <w:rsid w:val="00C54CD5"/>
    <w:rsid w:val="00C9210B"/>
    <w:rsid w:val="00CB1B1A"/>
    <w:rsid w:val="00CC38C3"/>
    <w:rsid w:val="00CC5920"/>
    <w:rsid w:val="00CD1F56"/>
    <w:rsid w:val="00CD62F1"/>
    <w:rsid w:val="00CD69A9"/>
    <w:rsid w:val="00CD6BE0"/>
    <w:rsid w:val="00CE681D"/>
    <w:rsid w:val="00CF2C8D"/>
    <w:rsid w:val="00CF3AB6"/>
    <w:rsid w:val="00CF5105"/>
    <w:rsid w:val="00CF70CA"/>
    <w:rsid w:val="00D07B6F"/>
    <w:rsid w:val="00D1019F"/>
    <w:rsid w:val="00D13CD4"/>
    <w:rsid w:val="00D1548D"/>
    <w:rsid w:val="00D15C19"/>
    <w:rsid w:val="00D223C9"/>
    <w:rsid w:val="00D2358E"/>
    <w:rsid w:val="00D26326"/>
    <w:rsid w:val="00D307A3"/>
    <w:rsid w:val="00D3604E"/>
    <w:rsid w:val="00D41232"/>
    <w:rsid w:val="00D43F6F"/>
    <w:rsid w:val="00D44200"/>
    <w:rsid w:val="00D53040"/>
    <w:rsid w:val="00D545FA"/>
    <w:rsid w:val="00D554A4"/>
    <w:rsid w:val="00D634FA"/>
    <w:rsid w:val="00D63D77"/>
    <w:rsid w:val="00D70CE6"/>
    <w:rsid w:val="00D724F5"/>
    <w:rsid w:val="00D74EF2"/>
    <w:rsid w:val="00D82C7C"/>
    <w:rsid w:val="00D92D14"/>
    <w:rsid w:val="00D93B08"/>
    <w:rsid w:val="00D94CFC"/>
    <w:rsid w:val="00D96506"/>
    <w:rsid w:val="00DA1925"/>
    <w:rsid w:val="00DA3D9D"/>
    <w:rsid w:val="00DA4E2F"/>
    <w:rsid w:val="00DB12B2"/>
    <w:rsid w:val="00DB1840"/>
    <w:rsid w:val="00DB46DE"/>
    <w:rsid w:val="00DC3DDB"/>
    <w:rsid w:val="00DC6E43"/>
    <w:rsid w:val="00DC7C29"/>
    <w:rsid w:val="00DD46B9"/>
    <w:rsid w:val="00DD4C4A"/>
    <w:rsid w:val="00DE237B"/>
    <w:rsid w:val="00DE4E15"/>
    <w:rsid w:val="00DE5312"/>
    <w:rsid w:val="00DE6677"/>
    <w:rsid w:val="00E01263"/>
    <w:rsid w:val="00E04963"/>
    <w:rsid w:val="00E137C1"/>
    <w:rsid w:val="00E34BD3"/>
    <w:rsid w:val="00E445DB"/>
    <w:rsid w:val="00E50530"/>
    <w:rsid w:val="00E51293"/>
    <w:rsid w:val="00E53DAC"/>
    <w:rsid w:val="00E5473D"/>
    <w:rsid w:val="00E55F41"/>
    <w:rsid w:val="00E56441"/>
    <w:rsid w:val="00E63972"/>
    <w:rsid w:val="00E64C64"/>
    <w:rsid w:val="00E6630A"/>
    <w:rsid w:val="00E7406B"/>
    <w:rsid w:val="00E82FFC"/>
    <w:rsid w:val="00E846F9"/>
    <w:rsid w:val="00E8538F"/>
    <w:rsid w:val="00E91145"/>
    <w:rsid w:val="00E93523"/>
    <w:rsid w:val="00EA1C68"/>
    <w:rsid w:val="00EA44B7"/>
    <w:rsid w:val="00EB679F"/>
    <w:rsid w:val="00EB7F08"/>
    <w:rsid w:val="00EC16D1"/>
    <w:rsid w:val="00EC1BAC"/>
    <w:rsid w:val="00ED0A32"/>
    <w:rsid w:val="00ED2A44"/>
    <w:rsid w:val="00ED356E"/>
    <w:rsid w:val="00ED6D9D"/>
    <w:rsid w:val="00EE13DA"/>
    <w:rsid w:val="00EE3957"/>
    <w:rsid w:val="00EE77A8"/>
    <w:rsid w:val="00EF3F82"/>
    <w:rsid w:val="00EF4A7C"/>
    <w:rsid w:val="00EF4F09"/>
    <w:rsid w:val="00EF7930"/>
    <w:rsid w:val="00F009E8"/>
    <w:rsid w:val="00F043B1"/>
    <w:rsid w:val="00F11426"/>
    <w:rsid w:val="00F116B8"/>
    <w:rsid w:val="00F2530A"/>
    <w:rsid w:val="00F53849"/>
    <w:rsid w:val="00F72823"/>
    <w:rsid w:val="00F745C6"/>
    <w:rsid w:val="00F85A44"/>
    <w:rsid w:val="00F85F02"/>
    <w:rsid w:val="00F863A9"/>
    <w:rsid w:val="00F865E4"/>
    <w:rsid w:val="00F91628"/>
    <w:rsid w:val="00F97D93"/>
    <w:rsid w:val="00FA0D54"/>
    <w:rsid w:val="00FA21A1"/>
    <w:rsid w:val="00FA39C7"/>
    <w:rsid w:val="00FB096E"/>
    <w:rsid w:val="00FB3B90"/>
    <w:rsid w:val="00FC1535"/>
    <w:rsid w:val="00FC309E"/>
    <w:rsid w:val="00FC5CCA"/>
    <w:rsid w:val="00FC6C4A"/>
    <w:rsid w:val="00FC76C8"/>
    <w:rsid w:val="00FF1653"/>
    <w:rsid w:val="00FF5B25"/>
    <w:rsid w:val="00FF7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63F642"/>
  <w15:docId w15:val="{50B32032-5112-46AC-8D5E-F233B7FA4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78E"/>
    <w:rPr>
      <w:rFonts w:ascii="TH Sarabun New" w:hAnsi="TH Sarabun New" w:cs="TH Sarabun New"/>
      <w:sz w:val="30"/>
      <w:szCs w:val="30"/>
    </w:rPr>
  </w:style>
  <w:style w:type="paragraph" w:styleId="Heading6">
    <w:name w:val="heading 6"/>
    <w:basedOn w:val="Normal"/>
    <w:next w:val="Normal"/>
    <w:link w:val="Heading6Char"/>
    <w:qFormat/>
    <w:rsid w:val="0095578E"/>
    <w:pPr>
      <w:keepNext/>
      <w:spacing w:after="0" w:line="240" w:lineRule="auto"/>
      <w:jc w:val="center"/>
      <w:outlineLvl w:val="5"/>
    </w:pPr>
    <w:rPr>
      <w:rFonts w:ascii="Browallia New" w:eastAsia="Times New Roman" w:hAnsi="Browallia New" w:cs="Angsana New"/>
      <w:b/>
      <w:bCs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95578E"/>
    <w:pPr>
      <w:spacing w:before="240" w:after="60" w:line="240" w:lineRule="auto"/>
      <w:outlineLvl w:val="6"/>
    </w:pPr>
    <w:rPr>
      <w:rFonts w:ascii="Times New Roman" w:eastAsia="Times New Roman" w:hAnsi="Times New Roman" w:cs="Angsana New"/>
      <w:sz w:val="24"/>
      <w:szCs w:val="24"/>
      <w:lang w:val="en-AU" w:eastAsia="x-none"/>
    </w:rPr>
  </w:style>
  <w:style w:type="paragraph" w:styleId="Heading8">
    <w:name w:val="heading 8"/>
    <w:basedOn w:val="Normal"/>
    <w:next w:val="Normal"/>
    <w:link w:val="Heading8Char"/>
    <w:qFormat/>
    <w:rsid w:val="0095578E"/>
    <w:pPr>
      <w:keepNext/>
      <w:tabs>
        <w:tab w:val="num" w:pos="432"/>
      </w:tabs>
      <w:spacing w:after="0" w:line="240" w:lineRule="auto"/>
      <w:ind w:left="432" w:hanging="432"/>
      <w:outlineLvl w:val="7"/>
    </w:pPr>
    <w:rPr>
      <w:rFonts w:ascii="Browallia New" w:eastAsia="Times New Roman" w:hAnsi="Browallia New" w:cs="Angsana New"/>
      <w:sz w:val="28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rsid w:val="0095578E"/>
    <w:rPr>
      <w:rFonts w:ascii="Browallia New" w:eastAsia="Times New Roman" w:hAnsi="Browallia New" w:cs="Angsana New"/>
      <w:b/>
      <w:bCs/>
      <w:sz w:val="20"/>
      <w:szCs w:val="20"/>
      <w:lang w:val="x-none" w:eastAsia="x-none"/>
    </w:rPr>
  </w:style>
  <w:style w:type="character" w:customStyle="1" w:styleId="Heading7Char">
    <w:name w:val="Heading 7 Char"/>
    <w:basedOn w:val="DefaultParagraphFont"/>
    <w:link w:val="Heading7"/>
    <w:rsid w:val="0095578E"/>
    <w:rPr>
      <w:rFonts w:ascii="Times New Roman" w:eastAsia="Times New Roman" w:hAnsi="Times New Roman" w:cs="Angsana New"/>
      <w:sz w:val="24"/>
      <w:szCs w:val="24"/>
      <w:lang w:val="en-AU" w:eastAsia="x-none"/>
    </w:rPr>
  </w:style>
  <w:style w:type="character" w:customStyle="1" w:styleId="Heading8Char">
    <w:name w:val="Heading 8 Char"/>
    <w:basedOn w:val="DefaultParagraphFont"/>
    <w:link w:val="Heading8"/>
    <w:rsid w:val="0095578E"/>
    <w:rPr>
      <w:rFonts w:ascii="Browallia New" w:eastAsia="Times New Roman" w:hAnsi="Browallia New" w:cs="Angsana New"/>
      <w:sz w:val="28"/>
      <w:szCs w:val="20"/>
      <w:lang w:val="x-none" w:eastAsia="x-none"/>
    </w:rPr>
  </w:style>
  <w:style w:type="paragraph" w:styleId="ListParagraph">
    <w:name w:val="List Paragraph"/>
    <w:basedOn w:val="Normal"/>
    <w:uiPriority w:val="34"/>
    <w:qFormat/>
    <w:rsid w:val="0095578E"/>
    <w:pPr>
      <w:spacing w:after="0" w:line="240" w:lineRule="auto"/>
      <w:ind w:left="720"/>
      <w:contextualSpacing/>
    </w:pPr>
    <w:rPr>
      <w:rFonts w:ascii="Times New Roman" w:eastAsia="Times New Roman" w:hAnsi="Times New Roman" w:cs="Angsana New"/>
      <w:sz w:val="24"/>
      <w:szCs w:val="24"/>
      <w:lang w:bidi="ar-SA"/>
    </w:rPr>
  </w:style>
  <w:style w:type="character" w:styleId="PlaceholderText">
    <w:name w:val="Placeholder Text"/>
    <w:basedOn w:val="DefaultParagraphFont"/>
    <w:uiPriority w:val="99"/>
    <w:semiHidden/>
    <w:rsid w:val="0095578E"/>
    <w:rPr>
      <w:color w:val="808080"/>
    </w:rPr>
  </w:style>
  <w:style w:type="table" w:styleId="TableGrid">
    <w:name w:val="Table Grid"/>
    <w:basedOn w:val="TableNormal"/>
    <w:rsid w:val="002371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44200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4200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D44200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38"/>
    </w:rPr>
  </w:style>
  <w:style w:type="character" w:customStyle="1" w:styleId="HeaderChar">
    <w:name w:val="Header Char"/>
    <w:basedOn w:val="DefaultParagraphFont"/>
    <w:link w:val="Header"/>
    <w:uiPriority w:val="99"/>
    <w:rsid w:val="00D44200"/>
    <w:rPr>
      <w:rFonts w:ascii="TH Sarabun New" w:hAnsi="TH Sarabun New" w:cs="Angsana New"/>
      <w:sz w:val="30"/>
      <w:szCs w:val="38"/>
    </w:rPr>
  </w:style>
  <w:style w:type="paragraph" w:styleId="Footer">
    <w:name w:val="footer"/>
    <w:basedOn w:val="Normal"/>
    <w:link w:val="FooterChar"/>
    <w:uiPriority w:val="99"/>
    <w:unhideWhenUsed/>
    <w:rsid w:val="00D44200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38"/>
    </w:rPr>
  </w:style>
  <w:style w:type="character" w:customStyle="1" w:styleId="FooterChar">
    <w:name w:val="Footer Char"/>
    <w:basedOn w:val="DefaultParagraphFont"/>
    <w:link w:val="Footer"/>
    <w:uiPriority w:val="99"/>
    <w:rsid w:val="00D44200"/>
    <w:rPr>
      <w:rFonts w:ascii="TH Sarabun New" w:hAnsi="TH Sarabun New" w:cs="Angsana New"/>
      <w:sz w:val="30"/>
      <w:szCs w:val="38"/>
    </w:rPr>
  </w:style>
  <w:style w:type="character" w:styleId="PageNumber">
    <w:name w:val="page number"/>
    <w:basedOn w:val="DefaultParagraphFont"/>
    <w:uiPriority w:val="99"/>
    <w:semiHidden/>
    <w:unhideWhenUsed/>
    <w:rsid w:val="005C7835"/>
  </w:style>
  <w:style w:type="paragraph" w:styleId="NormalWeb">
    <w:name w:val="Normal (Web)"/>
    <w:basedOn w:val="Normal"/>
    <w:uiPriority w:val="99"/>
    <w:unhideWhenUsed/>
    <w:rsid w:val="00B338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FF5B25"/>
    <w:pPr>
      <w:autoSpaceDE w:val="0"/>
      <w:autoSpaceDN w:val="0"/>
      <w:adjustRightInd w:val="0"/>
      <w:spacing w:after="0" w:line="240" w:lineRule="auto"/>
    </w:pPr>
    <w:rPr>
      <w:rFonts w:ascii="TH Sarabun New" w:hAnsi="TH Sarabun New" w:cs="TH Sarabun New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527042"/>
    <w:pPr>
      <w:spacing w:after="0" w:line="240" w:lineRule="auto"/>
    </w:pPr>
    <w:rPr>
      <w:rFonts w:ascii="TH Sarabun New" w:hAnsi="TH Sarabun New" w:cs="Angsana New"/>
      <w:sz w:val="30"/>
      <w:szCs w:val="38"/>
    </w:rPr>
  </w:style>
  <w:style w:type="character" w:styleId="CommentReference">
    <w:name w:val="annotation reference"/>
    <w:basedOn w:val="DefaultParagraphFont"/>
    <w:uiPriority w:val="99"/>
    <w:semiHidden/>
    <w:unhideWhenUsed/>
    <w:rsid w:val="00B940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9404B"/>
    <w:pPr>
      <w:spacing w:line="240" w:lineRule="auto"/>
    </w:pPr>
    <w:rPr>
      <w:rFonts w:cs="Angsan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404B"/>
    <w:rPr>
      <w:rFonts w:ascii="TH Sarabun New" w:hAnsi="TH Sarabun New" w:cs="Angsana New"/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40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404B"/>
    <w:rPr>
      <w:rFonts w:ascii="TH Sarabun New" w:hAnsi="TH Sarabun New" w:cs="Angsana New"/>
      <w:b/>
      <w:bCs/>
      <w:sz w:val="20"/>
      <w:szCs w:val="25"/>
    </w:rPr>
  </w:style>
  <w:style w:type="character" w:styleId="Emphasis">
    <w:name w:val="Emphasis"/>
    <w:basedOn w:val="DefaultParagraphFont"/>
    <w:uiPriority w:val="20"/>
    <w:qFormat/>
    <w:rsid w:val="006442A2"/>
    <w:rPr>
      <w:i/>
      <w:iCs/>
    </w:rPr>
  </w:style>
  <w:style w:type="character" w:styleId="Hyperlink">
    <w:name w:val="Hyperlink"/>
    <w:basedOn w:val="DefaultParagraphFont"/>
    <w:uiPriority w:val="99"/>
    <w:unhideWhenUsed/>
    <w:rsid w:val="004804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04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571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n\Documents\Custom%20Office%20Templates\&#3649;&#3610;&#3610;&#3615;&#3629;&#3619;&#3660;&#3617;%20&#3617;&#3588;&#3629;%203%20-%20&#3585;&#3625;&#3603;&#3632;%20&#3611;&#3633;&#3597;&#3597;&#3634;&#3588;&#3635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1D8BDE-65B4-49D5-BCF3-8643397CE2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แบบฟอร์ม มคอ 3 - กษณะ ปัญญาคำ</Template>
  <TotalTime>310</TotalTime>
  <Pages>24</Pages>
  <Words>4928</Words>
  <Characters>28096</Characters>
  <Application>Microsoft Office Word</Application>
  <DocSecurity>0</DocSecurity>
  <Lines>234</Lines>
  <Paragraphs>65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</dc:creator>
  <cp:lastModifiedBy>juthamas khamseekaew</cp:lastModifiedBy>
  <cp:revision>152</cp:revision>
  <cp:lastPrinted>2025-04-02T09:02:00Z</cp:lastPrinted>
  <dcterms:created xsi:type="dcterms:W3CDTF">2025-10-20T07:56:00Z</dcterms:created>
  <dcterms:modified xsi:type="dcterms:W3CDTF">2025-12-02T02:34:00Z</dcterms:modified>
</cp:coreProperties>
</file>