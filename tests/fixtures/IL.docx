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9400" w14:textId="1DACD5AD" w:rsidR="00403036" w:rsidRPr="00100106" w:rsidRDefault="00403036" w:rsidP="00056971">
      <w:pPr>
        <w:spacing w:after="0"/>
        <w:jc w:val="center"/>
        <w:rPr>
          <w:b/>
          <w:bCs/>
          <w:sz w:val="32"/>
          <w:szCs w:val="32"/>
        </w:rPr>
      </w:pPr>
      <w:r w:rsidRPr="00100106">
        <w:rPr>
          <w:noProof/>
        </w:rPr>
        <w:drawing>
          <wp:anchor distT="0" distB="0" distL="114300" distR="114300" simplePos="0" relativeHeight="251659264" behindDoc="0" locked="0" layoutInCell="1" allowOverlap="1" wp14:anchorId="55699B6C" wp14:editId="25B9EE70">
            <wp:simplePos x="0" y="0"/>
            <wp:positionH relativeFrom="column">
              <wp:posOffset>2877627</wp:posOffset>
            </wp:positionH>
            <wp:positionV relativeFrom="paragraph">
              <wp:posOffset>152952</wp:posOffset>
            </wp:positionV>
            <wp:extent cx="669235" cy="1232453"/>
            <wp:effectExtent l="0" t="0" r="4445" b="0"/>
            <wp:wrapNone/>
            <wp:docPr id="544545188" name="Picture 43" descr="A picture containing logo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 picture containing logo&#10;&#10;Description automatically generated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35" cy="123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169252" w14:textId="3CB4BC12" w:rsidR="00403036" w:rsidRPr="00100106" w:rsidRDefault="00403036" w:rsidP="00056971">
      <w:pPr>
        <w:spacing w:after="0"/>
        <w:jc w:val="center"/>
        <w:rPr>
          <w:b/>
          <w:bCs/>
          <w:sz w:val="32"/>
          <w:szCs w:val="32"/>
        </w:rPr>
      </w:pPr>
    </w:p>
    <w:p w14:paraId="6060EBB1" w14:textId="77777777" w:rsidR="00403036" w:rsidRPr="00100106" w:rsidRDefault="00403036" w:rsidP="00056971">
      <w:pPr>
        <w:spacing w:after="0"/>
        <w:jc w:val="center"/>
        <w:rPr>
          <w:b/>
          <w:bCs/>
          <w:sz w:val="32"/>
          <w:szCs w:val="32"/>
        </w:rPr>
      </w:pPr>
    </w:p>
    <w:p w14:paraId="07B24840" w14:textId="77777777" w:rsidR="00403036" w:rsidRPr="00100106" w:rsidRDefault="00403036" w:rsidP="00056971">
      <w:pPr>
        <w:spacing w:after="0"/>
        <w:jc w:val="center"/>
        <w:rPr>
          <w:b/>
          <w:bCs/>
          <w:sz w:val="32"/>
          <w:szCs w:val="32"/>
        </w:rPr>
      </w:pPr>
    </w:p>
    <w:p w14:paraId="5D1789D4" w14:textId="77777777" w:rsidR="00403036" w:rsidRPr="00100106" w:rsidRDefault="00403036" w:rsidP="00056971">
      <w:pPr>
        <w:spacing w:after="0"/>
        <w:jc w:val="center"/>
        <w:rPr>
          <w:b/>
          <w:bCs/>
          <w:sz w:val="32"/>
          <w:szCs w:val="32"/>
        </w:rPr>
      </w:pPr>
    </w:p>
    <w:p w14:paraId="1AFCDFA6" w14:textId="62F8083D" w:rsidR="00FF5B25" w:rsidRPr="00100106" w:rsidRDefault="00FF5B25" w:rsidP="00056971">
      <w:pPr>
        <w:spacing w:after="0"/>
        <w:jc w:val="center"/>
        <w:rPr>
          <w:b/>
          <w:bCs/>
          <w:sz w:val="32"/>
          <w:szCs w:val="32"/>
        </w:rPr>
      </w:pPr>
      <w:r w:rsidRPr="00100106">
        <w:rPr>
          <w:rFonts w:hint="cs"/>
          <w:b/>
          <w:bCs/>
          <w:sz w:val="32"/>
          <w:szCs w:val="32"/>
          <w:cs/>
        </w:rPr>
        <w:t>รายละเอียดการเรียนการสอนรายวิชา/ชุดวิชา (</w:t>
      </w:r>
      <w:r w:rsidRPr="00100106">
        <w:rPr>
          <w:rFonts w:hint="cs"/>
          <w:b/>
          <w:bCs/>
          <w:sz w:val="32"/>
          <w:szCs w:val="32"/>
        </w:rPr>
        <w:t>Course Specification</w:t>
      </w:r>
      <w:r w:rsidRPr="00100106">
        <w:rPr>
          <w:rFonts w:hint="cs"/>
          <w:b/>
          <w:bCs/>
          <w:sz w:val="32"/>
          <w:szCs w:val="32"/>
          <w:cs/>
        </w:rPr>
        <w:t>)</w:t>
      </w:r>
    </w:p>
    <w:p w14:paraId="721CAED4" w14:textId="77777777" w:rsidR="00FF5B25" w:rsidRPr="00100106" w:rsidRDefault="00FF5B25" w:rsidP="00FF5B25">
      <w:pPr>
        <w:pStyle w:val="Heading6"/>
        <w:rPr>
          <w:rFonts w:ascii="TH Sarabun New" w:hAnsi="TH Sarabun New" w:cs="TH Sarabun New"/>
          <w:sz w:val="32"/>
          <w:szCs w:val="32"/>
          <w:cs/>
          <w:lang w:val="en-US" w:eastAsia="en-US"/>
        </w:rPr>
      </w:pPr>
      <w:r w:rsidRPr="00100106">
        <w:rPr>
          <w:rFonts w:ascii="TH Sarabun New" w:hAnsi="TH Sarabun New" w:cs="TH Sarabun New" w:hint="cs"/>
          <w:sz w:val="32"/>
          <w:szCs w:val="32"/>
          <w:cs/>
          <w:lang w:val="en-US" w:eastAsia="en-US"/>
        </w:rPr>
        <w:t>มหาวิทยาลัยขอนแก่น (</w:t>
      </w:r>
      <w:r w:rsidRPr="00100106">
        <w:rPr>
          <w:rFonts w:ascii="TH Sarabun New" w:hAnsi="TH Sarabun New" w:cs="TH Sarabun New" w:hint="cs"/>
          <w:sz w:val="32"/>
          <w:szCs w:val="32"/>
          <w:lang w:val="en-US" w:eastAsia="en-US"/>
        </w:rPr>
        <w:t>Khon Kaen University</w:t>
      </w:r>
      <w:r w:rsidRPr="00100106">
        <w:rPr>
          <w:rFonts w:ascii="TH Sarabun New" w:hAnsi="TH Sarabun New" w:cs="TH Sarabun New" w:hint="cs"/>
          <w:sz w:val="32"/>
          <w:szCs w:val="32"/>
          <w:cs/>
          <w:lang w:val="en-US" w:eastAsia="en-US"/>
        </w:rPr>
        <w:t>)</w:t>
      </w:r>
    </w:p>
    <w:tbl>
      <w:tblPr>
        <w:tblW w:w="0" w:type="auto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65"/>
      </w:tblGrid>
      <w:tr w:rsidR="00100106" w:rsidRPr="00100106" w14:paraId="6EC5778D" w14:textId="77777777" w:rsidTr="0034643C">
        <w:tc>
          <w:tcPr>
            <w:tcW w:w="9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03F9A5" w14:textId="292AA9A7" w:rsidR="00FF5B25" w:rsidRPr="00100106" w:rsidRDefault="00FF5B25" w:rsidP="00FF5B25">
            <w:pPr>
              <w:pStyle w:val="Heading7"/>
              <w:numPr>
                <w:ilvl w:val="0"/>
                <w:numId w:val="10"/>
              </w:numPr>
              <w:spacing w:before="0" w:after="0"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 w:eastAsia="en-US"/>
              </w:rPr>
            </w:pP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en-US"/>
              </w:rPr>
              <w:t>รหัส ชื่อชุดวิชา และจำนวนหน่วยกิต (</w:t>
            </w: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eastAsia="en-US"/>
              </w:rPr>
              <w:t xml:space="preserve">Course </w:t>
            </w:r>
            <w:r w:rsidR="00527042"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eastAsia="en-US"/>
              </w:rPr>
              <w:t xml:space="preserve">number </w:t>
            </w: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eastAsia="en-US"/>
              </w:rPr>
              <w:t xml:space="preserve">and </w:t>
            </w:r>
            <w:r w:rsidR="00527042"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eastAsia="en-US"/>
              </w:rPr>
              <w:t>course c</w:t>
            </w: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eastAsia="en-US"/>
              </w:rPr>
              <w:t>redit</w:t>
            </w: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en-US"/>
              </w:rPr>
              <w:t>)</w:t>
            </w:r>
          </w:p>
          <w:p w14:paraId="438D0F39" w14:textId="3BB28783" w:rsidR="00FF5B25" w:rsidRPr="00100106" w:rsidRDefault="00FF5B25" w:rsidP="00FF5B25">
            <w:pPr>
              <w:pStyle w:val="Heading7"/>
              <w:spacing w:before="0" w:after="0"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 w:eastAsia="en-US"/>
              </w:rPr>
            </w:pP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en-US"/>
              </w:rPr>
              <w:tab/>
            </w:r>
            <w:r w:rsidRPr="00100106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</w:t>
            </w:r>
            <w:r w:rsidRPr="00100106">
              <w:rPr>
                <w:rFonts w:ascii="TH Sarabun New" w:hAnsi="TH Sarabun New" w:cs="TH Sarabun New" w:hint="cs"/>
                <w:sz w:val="32"/>
                <w:szCs w:val="32"/>
                <w:cs/>
                <w:lang w:eastAsia="en-US"/>
              </w:rPr>
              <w:t>วิชา/ชุดวิชา</w:t>
            </w: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en-US"/>
              </w:rPr>
              <w:t xml:space="preserve"> </w:t>
            </w:r>
            <w:r w:rsidRPr="00100106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:</w:t>
            </w:r>
            <w:r w:rsidR="00A83153" w:rsidRPr="00100106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  MD67</w:t>
            </w:r>
            <w:r w:rsidR="00933E86" w:rsidRPr="00100106">
              <w:rPr>
                <w:rFonts w:ascii="TH Sarabun New" w:hAnsi="TH Sarabun New" w:cs="TH Sarabun New"/>
                <w:sz w:val="32"/>
                <w:szCs w:val="32"/>
                <w:lang w:val="en-US"/>
              </w:rPr>
              <w:t>2151</w:t>
            </w:r>
            <w:r w:rsidRPr="00100106">
              <w:rPr>
                <w:rFonts w:ascii="TH Sarabun New" w:hAnsi="TH Sarabun New" w:cs="TH Sarabun New" w:hint="cs"/>
                <w:sz w:val="32"/>
                <w:szCs w:val="32"/>
                <w:cs/>
                <w:lang w:eastAsia="en-US"/>
              </w:rPr>
              <w:tab/>
            </w:r>
          </w:p>
          <w:p w14:paraId="158DE735" w14:textId="0E60070B" w:rsidR="00FF5B25" w:rsidRPr="00100106" w:rsidRDefault="00FF5B25" w:rsidP="00FF5B25">
            <w:pPr>
              <w:pStyle w:val="Heading7"/>
              <w:spacing w:before="0" w:after="0" w:line="228" w:lineRule="auto"/>
              <w:rPr>
                <w:rFonts w:ascii="TH Sarabun New" w:hAnsi="TH Sarabun New" w:cs="TH Sarabun New"/>
                <w:sz w:val="32"/>
                <w:szCs w:val="32"/>
                <w:cs/>
                <w:lang w:val="en-US" w:eastAsia="en-US"/>
              </w:rPr>
            </w:pP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 w:eastAsia="en-US"/>
              </w:rPr>
              <w:tab/>
            </w:r>
            <w:r w:rsidRPr="00100106">
              <w:rPr>
                <w:rFonts w:ascii="TH Sarabun New" w:hAnsi="TH Sarabun New" w:cs="TH Sarabun New" w:hint="cs"/>
                <w:sz w:val="32"/>
                <w:szCs w:val="32"/>
                <w:cs/>
                <w:lang w:val="en-US" w:eastAsia="en-US"/>
              </w:rPr>
              <w:t xml:space="preserve">ภาษาไทย </w:t>
            </w:r>
            <w:r w:rsidRPr="00100106">
              <w:rPr>
                <w:rFonts w:ascii="TH Sarabun New" w:hAnsi="TH Sarabun New" w:cs="TH Sarabun New" w:hint="cs"/>
                <w:sz w:val="32"/>
                <w:szCs w:val="32"/>
                <w:lang w:val="en-US" w:eastAsia="en-US"/>
              </w:rPr>
              <w:tab/>
            </w:r>
            <w:r w:rsidRPr="00100106">
              <w:rPr>
                <w:rFonts w:ascii="TH Sarabun New" w:hAnsi="TH Sarabun New" w:cs="TH Sarabun New" w:hint="cs"/>
                <w:sz w:val="32"/>
                <w:szCs w:val="32"/>
                <w:cs/>
                <w:lang w:val="en-US" w:eastAsia="en-US"/>
              </w:rPr>
              <w:t xml:space="preserve">: </w:t>
            </w:r>
            <w:r w:rsidR="00A83153" w:rsidRPr="00100106">
              <w:rPr>
                <w:rFonts w:ascii="TH Sarabun New" w:hAnsi="TH Sarabun New" w:cs="TH Sarabun New"/>
                <w:sz w:val="32"/>
                <w:szCs w:val="32"/>
                <w:lang w:val="en-US" w:eastAsia="en-US"/>
              </w:rPr>
              <w:t xml:space="preserve">  </w:t>
            </w:r>
            <w:r w:rsidR="00933E86" w:rsidRPr="00100106">
              <w:rPr>
                <w:rFonts w:ascii="TH Sarabun New" w:hAnsi="TH Sarabun New" w:cs="TH Sarabun New"/>
                <w:sz w:val="32"/>
                <w:szCs w:val="32"/>
                <w:cs/>
                <w:lang w:val="en-US" w:eastAsia="en-US"/>
              </w:rPr>
              <w:t>สรีรวิทยาสำหรับเวชนิทัศน์</w:t>
            </w:r>
          </w:p>
          <w:p w14:paraId="7FEBAC80" w14:textId="07905687" w:rsidR="00FF5B25" w:rsidRPr="00100106" w:rsidRDefault="00FF5B25" w:rsidP="00FF5B25">
            <w:pPr>
              <w:spacing w:after="0" w:line="228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ab/>
              <w:t xml:space="preserve">ภาษาอังกฤษ   </w:t>
            </w:r>
            <w:r w:rsidR="00A83153" w:rsidRPr="00100106">
              <w:rPr>
                <w:sz w:val="32"/>
                <w:szCs w:val="32"/>
              </w:rPr>
              <w:t xml:space="preserve">  </w:t>
            </w:r>
            <w:r w:rsidRPr="00100106">
              <w:rPr>
                <w:rFonts w:hint="cs"/>
                <w:sz w:val="32"/>
                <w:szCs w:val="32"/>
                <w:cs/>
              </w:rPr>
              <w:t xml:space="preserve">: </w:t>
            </w:r>
            <w:r w:rsidR="00A83153" w:rsidRPr="00100106">
              <w:rPr>
                <w:sz w:val="32"/>
                <w:szCs w:val="32"/>
              </w:rPr>
              <w:t xml:space="preserve">  </w:t>
            </w:r>
            <w:r w:rsidR="00933E86" w:rsidRPr="00100106">
              <w:rPr>
                <w:sz w:val="32"/>
                <w:szCs w:val="32"/>
              </w:rPr>
              <w:t>Physiology for Medical Illustration</w:t>
            </w:r>
            <w:r w:rsidR="00A83153" w:rsidRPr="00100106">
              <w:rPr>
                <w:sz w:val="32"/>
                <w:szCs w:val="32"/>
              </w:rPr>
              <w:t xml:space="preserve">  </w:t>
            </w:r>
          </w:p>
          <w:p w14:paraId="57A5A8CD" w14:textId="47A40FA2" w:rsidR="00362960" w:rsidRPr="00100106" w:rsidRDefault="00FF5B25" w:rsidP="00362960">
            <w:pPr>
              <w:spacing w:after="0" w:line="228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  <w:cs/>
              </w:rPr>
              <w:t xml:space="preserve">จำนวนหน่วยกิต : </w:t>
            </w:r>
            <w:r w:rsidR="00A83153" w:rsidRPr="00100106">
              <w:rPr>
                <w:sz w:val="32"/>
                <w:szCs w:val="32"/>
              </w:rPr>
              <w:t xml:space="preserve">  </w:t>
            </w:r>
            <w:r w:rsidR="00933E86" w:rsidRPr="00100106">
              <w:rPr>
                <w:sz w:val="32"/>
                <w:szCs w:val="32"/>
              </w:rPr>
              <w:t>2(1-3-4)</w:t>
            </w:r>
          </w:p>
          <w:p w14:paraId="6682E61A" w14:textId="516A292A" w:rsidR="00362960" w:rsidRPr="00100106" w:rsidRDefault="00362960" w:rsidP="00362960">
            <w:pPr>
              <w:spacing w:after="0" w:line="228" w:lineRule="auto"/>
              <w:rPr>
                <w:sz w:val="32"/>
                <w:szCs w:val="32"/>
                <w:cs/>
              </w:rPr>
            </w:pP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  <w:cs/>
              </w:rPr>
              <w:t xml:space="preserve">ภาคการศึกษา  </w:t>
            </w:r>
            <w:r w:rsidRPr="00100106">
              <w:rPr>
                <w:sz w:val="32"/>
                <w:szCs w:val="32"/>
              </w:rPr>
              <w:t xml:space="preserve"> :   </w:t>
            </w:r>
            <w:r w:rsidR="00097AA0" w:rsidRPr="00100106">
              <w:rPr>
                <w:rFonts w:hint="cs"/>
                <w:sz w:val="32"/>
                <w:szCs w:val="32"/>
                <w:cs/>
              </w:rPr>
              <w:t>ปลาย</w:t>
            </w:r>
          </w:p>
          <w:p w14:paraId="7D6DE383" w14:textId="45C81BCC" w:rsidR="00362960" w:rsidRPr="00100106" w:rsidRDefault="00362960" w:rsidP="00362960">
            <w:pPr>
              <w:spacing w:after="0" w:line="228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  <w:cs/>
              </w:rPr>
              <w:t xml:space="preserve">ปีการศึกษา      </w:t>
            </w:r>
            <w:r w:rsidRPr="00100106">
              <w:rPr>
                <w:sz w:val="32"/>
                <w:szCs w:val="32"/>
              </w:rPr>
              <w:t>:   2568</w:t>
            </w:r>
          </w:p>
          <w:p w14:paraId="72446A07" w14:textId="77777777" w:rsidR="00403036" w:rsidRPr="00100106" w:rsidRDefault="00403036" w:rsidP="00FF5B25">
            <w:pPr>
              <w:spacing w:after="0" w:line="228" w:lineRule="auto"/>
              <w:rPr>
                <w:sz w:val="32"/>
                <w:szCs w:val="32"/>
                <w:cs/>
              </w:rPr>
            </w:pPr>
          </w:p>
          <w:p w14:paraId="7C094BDC" w14:textId="0EED868C" w:rsidR="00FF5B25" w:rsidRPr="00100106" w:rsidRDefault="00FF5B25" w:rsidP="00FF5B25">
            <w:pPr>
              <w:pStyle w:val="ListParagraph"/>
              <w:numPr>
                <w:ilvl w:val="0"/>
                <w:numId w:val="10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 xml:space="preserve">เงื่อนไขของรายวิชา: </w:t>
            </w:r>
            <w:r w:rsidR="00A83153" w:rsidRPr="00100106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ไม่มี</w:t>
            </w:r>
          </w:p>
          <w:p w14:paraId="35349C8B" w14:textId="77777777" w:rsidR="00FF5B25" w:rsidRPr="00100106" w:rsidRDefault="00FF5B25" w:rsidP="00FF5B25">
            <w:pPr>
              <w:pStyle w:val="ListParagraph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</w:pPr>
          </w:p>
          <w:p w14:paraId="559B6DE9" w14:textId="77777777" w:rsidR="00E63972" w:rsidRPr="00100106" w:rsidRDefault="00FF5B25" w:rsidP="002A1BDC">
            <w:pPr>
              <w:pStyle w:val="ListParagraph"/>
              <w:numPr>
                <w:ilvl w:val="0"/>
                <w:numId w:val="10"/>
              </w:numPr>
              <w:tabs>
                <w:tab w:val="left" w:pos="9521"/>
              </w:tabs>
              <w:ind w:left="699" w:right="127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คำอธิบายรายวิชา</w:t>
            </w:r>
            <w:r w:rsidR="00A83153" w:rsidRPr="00100106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: </w:t>
            </w:r>
          </w:p>
          <w:p w14:paraId="0C61F678" w14:textId="77777777" w:rsidR="002A1BDC" w:rsidRPr="00100106" w:rsidRDefault="002A1BDC" w:rsidP="002A1BDC">
            <w:pPr>
              <w:pStyle w:val="ListParagraph"/>
              <w:tabs>
                <w:tab w:val="left" w:pos="9521"/>
              </w:tabs>
              <w:ind w:left="699" w:right="127" w:firstLine="720"/>
              <w:jc w:val="both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10010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(ไทย)  ศึกษาสรีรวิทยาของเซลล์ ระบบกล้ามเนื้อ และระบบประสาท ระบบหัวใจและหลอดเลือด ระบบการหายใจ ระบบทางเดินอาหาร ระบบขับถ่าย ระบบต่อมไร้ท่อและระบบสืบพันธุ์ การควบคุมอุณหภูมิของร่างกาย ของเหลว และอิเล็กโทรไลต์</w:t>
            </w:r>
          </w:p>
          <w:p w14:paraId="0BB02FDC" w14:textId="25390235" w:rsidR="00FF5B25" w:rsidRPr="00100106" w:rsidRDefault="002A1BDC" w:rsidP="002A1BDC">
            <w:pPr>
              <w:pStyle w:val="ListParagraph"/>
              <w:tabs>
                <w:tab w:val="left" w:pos="9521"/>
              </w:tabs>
              <w:ind w:left="699" w:right="127" w:firstLine="721"/>
              <w:jc w:val="both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00106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(อังกฤษ)  </w:t>
            </w:r>
            <w:r w:rsidRPr="0010010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Studying cell physiology, Muscular system and nervous system, cardiovascular, respiratory, digestive, excretory, endocrine and reproductive systems, body temperature regulation, fluids and electrolytes.</w:t>
            </w:r>
          </w:p>
          <w:p w14:paraId="36DE81B8" w14:textId="77777777" w:rsidR="00E63972" w:rsidRPr="00100106" w:rsidRDefault="00E63972" w:rsidP="00E63972">
            <w:pPr>
              <w:pStyle w:val="ListParagraph"/>
              <w:tabs>
                <w:tab w:val="left" w:pos="9521"/>
              </w:tabs>
              <w:ind w:left="699" w:right="127" w:firstLine="721"/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41A1559" w14:textId="4E994850" w:rsidR="00FF5B25" w:rsidRPr="00100106" w:rsidRDefault="00FF5B25" w:rsidP="00FF5B25">
            <w:pPr>
              <w:pStyle w:val="ListParagraph"/>
              <w:numPr>
                <w:ilvl w:val="0"/>
                <w:numId w:val="10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คณาจารย์ผู้สอน</w:t>
            </w:r>
          </w:p>
          <w:p w14:paraId="47B1BF57" w14:textId="5A923B68" w:rsidR="00FF5B25" w:rsidRPr="00100106" w:rsidRDefault="00FF5B25" w:rsidP="00FF5B25">
            <w:pPr>
              <w:spacing w:after="0"/>
              <w:ind w:firstLine="720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>อาจารย์ผู้รับผิดชอบ</w:t>
            </w:r>
            <w:r w:rsidR="00DE4E15" w:rsidRPr="00100106">
              <w:rPr>
                <w:rFonts w:hint="cs"/>
                <w:sz w:val="32"/>
                <w:szCs w:val="32"/>
                <w:cs/>
              </w:rPr>
              <w:t>รายวิชา</w:t>
            </w:r>
          </w:p>
          <w:p w14:paraId="07D04C61" w14:textId="1AFAB4C0" w:rsidR="00E63972" w:rsidRPr="00100106" w:rsidRDefault="007E7B0B" w:rsidP="007E7B0B">
            <w:pPr>
              <w:spacing w:after="0"/>
              <w:ind w:left="705" w:firstLine="354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 xml:space="preserve">1) </w:t>
            </w:r>
            <w:r w:rsidR="002A1BDC" w:rsidRPr="00100106">
              <w:rPr>
                <w:sz w:val="32"/>
                <w:szCs w:val="32"/>
                <w:cs/>
              </w:rPr>
              <w:t>รศ.นพ.เทอดไทย ทองอุ่น</w:t>
            </w:r>
            <w:r w:rsidRPr="00100106">
              <w:rPr>
                <w:rFonts w:hint="cs"/>
                <w:sz w:val="32"/>
                <w:szCs w:val="32"/>
                <w:cs/>
              </w:rPr>
              <w:t xml:space="preserve">  </w:t>
            </w:r>
          </w:p>
          <w:p w14:paraId="3ACAEF67" w14:textId="131F214E" w:rsidR="007E7B0B" w:rsidRPr="00100106" w:rsidRDefault="007E7B0B" w:rsidP="007E7B0B">
            <w:pPr>
              <w:spacing w:after="0"/>
              <w:ind w:left="705" w:firstLine="354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 xml:space="preserve">2) </w:t>
            </w:r>
            <w:r w:rsidR="002A1BDC" w:rsidRPr="00100106">
              <w:rPr>
                <w:sz w:val="32"/>
                <w:szCs w:val="32"/>
                <w:cs/>
              </w:rPr>
              <w:t>อ.จุฑามาศ คำสีแก้ว</w:t>
            </w:r>
            <w:r w:rsidRPr="00100106">
              <w:rPr>
                <w:rFonts w:hint="cs"/>
                <w:sz w:val="32"/>
                <w:szCs w:val="32"/>
                <w:cs/>
              </w:rPr>
              <w:t xml:space="preserve">       </w:t>
            </w:r>
          </w:p>
          <w:p w14:paraId="090640F1" w14:textId="77777777" w:rsidR="00FF5B25" w:rsidRPr="00100106" w:rsidRDefault="00FF5B25" w:rsidP="00D307A3">
            <w:pPr>
              <w:spacing w:before="120" w:after="0"/>
              <w:ind w:firstLine="720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>อาจารย์ผู้สอน</w:t>
            </w:r>
          </w:p>
          <w:p w14:paraId="7A6C850F" w14:textId="77777777" w:rsidR="00E63972" w:rsidRPr="00100106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</w:rPr>
              <w:t>1</w:t>
            </w:r>
            <w:r w:rsidRPr="00100106">
              <w:rPr>
                <w:rFonts w:hint="cs"/>
                <w:sz w:val="32"/>
                <w:szCs w:val="32"/>
                <w:cs/>
              </w:rPr>
              <w:t>) รศ.นพ.</w:t>
            </w:r>
            <w:r w:rsidRPr="00100106">
              <w:rPr>
                <w:sz w:val="32"/>
                <w:szCs w:val="32"/>
                <w:cs/>
              </w:rPr>
              <w:t>เทอดไทย ทองอุ่น</w:t>
            </w:r>
            <w:r w:rsidR="00E93523" w:rsidRPr="00100106">
              <w:rPr>
                <w:sz w:val="32"/>
                <w:szCs w:val="32"/>
              </w:rPr>
              <w:t xml:space="preserve">  </w:t>
            </w:r>
            <w:r w:rsidR="0083382A" w:rsidRPr="00100106">
              <w:rPr>
                <w:rFonts w:hint="cs"/>
                <w:sz w:val="32"/>
                <w:szCs w:val="32"/>
                <w:cs/>
              </w:rPr>
              <w:t xml:space="preserve">           </w:t>
            </w:r>
          </w:p>
          <w:p w14:paraId="33406525" w14:textId="2C4D720C" w:rsidR="007E7B0B" w:rsidRPr="00100106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</w:rPr>
              <w:t>2</w:t>
            </w:r>
            <w:r w:rsidRPr="00100106">
              <w:rPr>
                <w:rFonts w:hint="cs"/>
                <w:sz w:val="32"/>
                <w:szCs w:val="32"/>
                <w:cs/>
              </w:rPr>
              <w:t>) ศ.พญ.</w:t>
            </w:r>
            <w:r w:rsidRPr="00100106">
              <w:rPr>
                <w:sz w:val="32"/>
                <w:szCs w:val="32"/>
                <w:cs/>
              </w:rPr>
              <w:t>ภารดี เอื้อวิชญาแพทย์</w:t>
            </w:r>
          </w:p>
          <w:p w14:paraId="2955A087" w14:textId="77777777" w:rsidR="00E63972" w:rsidRPr="00100106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</w:rPr>
              <w:t>3</w:t>
            </w:r>
            <w:r w:rsidRPr="00100106">
              <w:rPr>
                <w:rFonts w:hint="cs"/>
                <w:sz w:val="32"/>
                <w:szCs w:val="32"/>
                <w:cs/>
              </w:rPr>
              <w:t>) ศ.ดร.</w:t>
            </w:r>
            <w:r w:rsidRPr="00100106">
              <w:rPr>
                <w:sz w:val="32"/>
                <w:szCs w:val="32"/>
                <w:cs/>
              </w:rPr>
              <w:t>พวงรัตน์ ภักดีโชติ</w:t>
            </w:r>
            <w:r w:rsidR="0083382A" w:rsidRPr="00100106">
              <w:rPr>
                <w:rFonts w:hint="cs"/>
                <w:sz w:val="32"/>
                <w:szCs w:val="32"/>
                <w:cs/>
              </w:rPr>
              <w:t xml:space="preserve">              </w:t>
            </w:r>
          </w:p>
          <w:p w14:paraId="4ACB6908" w14:textId="54FC1171" w:rsidR="007E7B0B" w:rsidRPr="00100106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lastRenderedPageBreak/>
              <w:t xml:space="preserve">4) </w:t>
            </w:r>
            <w:r w:rsidR="00123071" w:rsidRPr="00100106">
              <w:rPr>
                <w:sz w:val="32"/>
                <w:szCs w:val="32"/>
                <w:cs/>
              </w:rPr>
              <w:t>รศ.ดร.อภิวันท์ มนิมนากร</w:t>
            </w:r>
          </w:p>
          <w:p w14:paraId="61694609" w14:textId="77777777" w:rsidR="00E63972" w:rsidRPr="00100106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 xml:space="preserve">5) </w:t>
            </w:r>
            <w:r w:rsidR="00B441D5" w:rsidRPr="00100106">
              <w:rPr>
                <w:sz w:val="32"/>
                <w:szCs w:val="32"/>
                <w:cs/>
              </w:rPr>
              <w:t>ผศ.ดร.สุภาพร มัชฌิมะปุระ</w:t>
            </w:r>
            <w:r w:rsidR="0083382A" w:rsidRPr="00100106">
              <w:rPr>
                <w:rFonts w:hint="cs"/>
                <w:sz w:val="32"/>
                <w:szCs w:val="32"/>
                <w:cs/>
              </w:rPr>
              <w:t xml:space="preserve">          </w:t>
            </w:r>
          </w:p>
          <w:p w14:paraId="436890FF" w14:textId="6535F0F1" w:rsidR="007E7B0B" w:rsidRPr="00100106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100106">
              <w:rPr>
                <w:sz w:val="32"/>
                <w:szCs w:val="32"/>
                <w:cs/>
              </w:rPr>
              <w:t xml:space="preserve">6) </w:t>
            </w:r>
            <w:r w:rsidR="00B441D5" w:rsidRPr="00100106">
              <w:rPr>
                <w:rFonts w:hint="cs"/>
                <w:sz w:val="32"/>
                <w:szCs w:val="32"/>
                <w:cs/>
              </w:rPr>
              <w:t>ผศ.ดร.</w:t>
            </w:r>
            <w:r w:rsidR="00B441D5" w:rsidRPr="00100106">
              <w:rPr>
                <w:sz w:val="32"/>
                <w:szCs w:val="32"/>
                <w:cs/>
              </w:rPr>
              <w:t>อรทัย ตันกำเนิดไทย</w:t>
            </w:r>
          </w:p>
          <w:p w14:paraId="79947BAB" w14:textId="77777777" w:rsidR="00E63972" w:rsidRPr="00100106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100106">
              <w:rPr>
                <w:sz w:val="32"/>
                <w:szCs w:val="32"/>
                <w:cs/>
              </w:rPr>
              <w:t xml:space="preserve">7) </w:t>
            </w:r>
            <w:r w:rsidR="00B441D5" w:rsidRPr="00100106">
              <w:rPr>
                <w:sz w:val="32"/>
                <w:szCs w:val="32"/>
                <w:cs/>
              </w:rPr>
              <w:t>ผศ.ดร.วิภาวี ทูคำมี</w:t>
            </w:r>
            <w:r w:rsidR="0083382A" w:rsidRPr="00100106">
              <w:rPr>
                <w:rFonts w:hint="cs"/>
                <w:sz w:val="32"/>
                <w:szCs w:val="32"/>
                <w:cs/>
              </w:rPr>
              <w:t xml:space="preserve">                    </w:t>
            </w:r>
          </w:p>
          <w:p w14:paraId="2143F0AF" w14:textId="1EB0A41C" w:rsidR="007E7B0B" w:rsidRPr="00100106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100106">
              <w:rPr>
                <w:sz w:val="32"/>
                <w:szCs w:val="32"/>
                <w:cs/>
              </w:rPr>
              <w:t xml:space="preserve">8) </w:t>
            </w:r>
            <w:r w:rsidR="00B441D5" w:rsidRPr="00100106">
              <w:rPr>
                <w:sz w:val="32"/>
                <w:szCs w:val="32"/>
                <w:cs/>
              </w:rPr>
              <w:t>ผศ.ดร.วีระพล แสงอาทิตย์</w:t>
            </w:r>
          </w:p>
          <w:p w14:paraId="0B7EC956" w14:textId="77777777" w:rsidR="00E63972" w:rsidRPr="00100106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 xml:space="preserve">9) </w:t>
            </w:r>
            <w:r w:rsidR="00750D36" w:rsidRPr="00100106">
              <w:rPr>
                <w:rFonts w:hint="cs"/>
                <w:sz w:val="32"/>
                <w:szCs w:val="32"/>
                <w:cs/>
              </w:rPr>
              <w:t>ร</w:t>
            </w:r>
            <w:r w:rsidR="00B441D5" w:rsidRPr="00100106">
              <w:rPr>
                <w:rFonts w:hint="cs"/>
                <w:sz w:val="32"/>
                <w:szCs w:val="32"/>
                <w:cs/>
              </w:rPr>
              <w:t>ศ.ดร.</w:t>
            </w:r>
            <w:r w:rsidR="00B441D5" w:rsidRPr="00100106">
              <w:rPr>
                <w:sz w:val="32"/>
                <w:szCs w:val="32"/>
                <w:cs/>
              </w:rPr>
              <w:t>พัชรวิภา มณีไสย</w:t>
            </w:r>
            <w:r w:rsidR="0083382A" w:rsidRPr="00100106">
              <w:rPr>
                <w:rFonts w:hint="cs"/>
                <w:sz w:val="32"/>
                <w:szCs w:val="32"/>
                <w:cs/>
              </w:rPr>
              <w:t xml:space="preserve">             </w:t>
            </w:r>
          </w:p>
          <w:p w14:paraId="175DFC96" w14:textId="5059437C" w:rsidR="007E7B0B" w:rsidRPr="00100106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 xml:space="preserve">10) </w:t>
            </w:r>
            <w:r w:rsidR="00B441D5" w:rsidRPr="00100106">
              <w:rPr>
                <w:rFonts w:hint="cs"/>
                <w:sz w:val="32"/>
                <w:szCs w:val="32"/>
                <w:cs/>
              </w:rPr>
              <w:t>ผศ.ดร.</w:t>
            </w:r>
            <w:r w:rsidR="00B441D5" w:rsidRPr="00100106">
              <w:rPr>
                <w:sz w:val="32"/>
                <w:szCs w:val="32"/>
                <w:cs/>
              </w:rPr>
              <w:t>โส</w:t>
            </w:r>
            <w:proofErr w:type="spellStart"/>
            <w:r w:rsidR="00B441D5" w:rsidRPr="00100106">
              <w:rPr>
                <w:sz w:val="32"/>
                <w:szCs w:val="32"/>
                <w:cs/>
              </w:rPr>
              <w:t>ภิ</w:t>
            </w:r>
            <w:proofErr w:type="spellEnd"/>
            <w:r w:rsidR="00B441D5" w:rsidRPr="00100106">
              <w:rPr>
                <w:sz w:val="32"/>
                <w:szCs w:val="32"/>
                <w:cs/>
              </w:rPr>
              <w:t>ดา เตชกุลวิสิฐ</w:t>
            </w:r>
          </w:p>
          <w:p w14:paraId="587A8A13" w14:textId="053EAAC9" w:rsidR="00E63972" w:rsidRPr="00100106" w:rsidRDefault="007E7B0B" w:rsidP="0083382A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100106">
              <w:rPr>
                <w:sz w:val="32"/>
                <w:szCs w:val="32"/>
              </w:rPr>
              <w:t xml:space="preserve">11) </w:t>
            </w:r>
            <w:r w:rsidR="002A1BDC" w:rsidRPr="00100106">
              <w:rPr>
                <w:rFonts w:hint="cs"/>
                <w:sz w:val="32"/>
                <w:szCs w:val="32"/>
                <w:cs/>
              </w:rPr>
              <w:t>ผศ</w:t>
            </w:r>
            <w:r w:rsidR="00B441D5" w:rsidRPr="00100106">
              <w:rPr>
                <w:rFonts w:hint="cs"/>
                <w:sz w:val="32"/>
                <w:szCs w:val="32"/>
                <w:cs/>
              </w:rPr>
              <w:t>.ดร.ประภัสสร โพธิ์ตึ</w:t>
            </w:r>
            <w:r w:rsidR="0083382A" w:rsidRPr="00100106">
              <w:rPr>
                <w:rFonts w:hint="cs"/>
                <w:sz w:val="32"/>
                <w:szCs w:val="32"/>
                <w:cs/>
              </w:rPr>
              <w:t xml:space="preserve">             </w:t>
            </w:r>
          </w:p>
          <w:p w14:paraId="11E9AB85" w14:textId="19FEA131" w:rsidR="0052580B" w:rsidRPr="00100106" w:rsidRDefault="007E7B0B" w:rsidP="0083382A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>1</w:t>
            </w:r>
            <w:r w:rsidR="00123071" w:rsidRPr="00100106">
              <w:rPr>
                <w:sz w:val="32"/>
                <w:szCs w:val="32"/>
              </w:rPr>
              <w:t>2</w:t>
            </w:r>
            <w:r w:rsidRPr="00100106">
              <w:rPr>
                <w:rFonts w:hint="cs"/>
                <w:sz w:val="32"/>
                <w:szCs w:val="32"/>
                <w:cs/>
              </w:rPr>
              <w:t xml:space="preserve">) </w:t>
            </w:r>
            <w:r w:rsidR="00B441D5" w:rsidRPr="00100106">
              <w:rPr>
                <w:rFonts w:hint="cs"/>
                <w:sz w:val="32"/>
                <w:szCs w:val="32"/>
                <w:cs/>
              </w:rPr>
              <w:t>อ.ดร.จุฑามาศ คำสีแก้ว</w:t>
            </w:r>
          </w:p>
          <w:p w14:paraId="63678E80" w14:textId="77777777" w:rsidR="0083382A" w:rsidRPr="00100106" w:rsidRDefault="0083382A" w:rsidP="0083382A">
            <w:pPr>
              <w:spacing w:after="0"/>
              <w:ind w:left="720" w:firstLine="720"/>
              <w:rPr>
                <w:sz w:val="32"/>
                <w:szCs w:val="32"/>
              </w:rPr>
            </w:pPr>
          </w:p>
          <w:p w14:paraId="2D992F7C" w14:textId="5619EC66" w:rsidR="00FF5B25" w:rsidRPr="00100106" w:rsidRDefault="00FF5B25" w:rsidP="0083382A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ผลลัพธ์การเรียนรู้ของหลักสูตร (</w:t>
            </w: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PLO</w:t>
            </w: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) และ/หรือผลลัพธ์การเรียนรู้ย่อยของหลักสูตร (</w:t>
            </w: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sub</w:t>
            </w: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PLO</w:t>
            </w: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) ที่เป็น</w:t>
            </w:r>
          </w:p>
          <w:p w14:paraId="68BF6FFA" w14:textId="56188CD4" w:rsidR="00FF5B25" w:rsidRPr="00100106" w:rsidRDefault="00FF5B25" w:rsidP="008F744A">
            <w:pPr>
              <w:pStyle w:val="ListParagraph"/>
              <w:rPr>
                <w:rFonts w:ascii="TH Sarabun New" w:hAnsi="TH Sarabun New" w:cs="TH Sarabun New"/>
                <w:b/>
                <w:bCs/>
                <w:sz w:val="32"/>
                <w:szCs w:val="32"/>
                <w:rtl/>
                <w:cs/>
              </w:rPr>
            </w:pPr>
            <w:r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ความรับผิดชอบหลักของรายวิชา</w:t>
            </w:r>
            <w:r w:rsidR="00A73C20"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 xml:space="preserve"> และผลลัพธ์การเรียนรู้ที่คาดหวังของรายวิชา (</w:t>
            </w:r>
            <w:r w:rsidR="00A73C20"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CLO</w:t>
            </w:r>
            <w:r w:rsidR="00A73C20" w:rsidRPr="0010010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2789"/>
              <w:gridCol w:w="2160"/>
              <w:gridCol w:w="4265"/>
            </w:tblGrid>
            <w:tr w:rsidR="00100106" w:rsidRPr="00100106" w14:paraId="1D3E3C93" w14:textId="1262F9C5" w:rsidTr="0083382A">
              <w:tc>
                <w:tcPr>
                  <w:tcW w:w="2789" w:type="dxa"/>
                </w:tcPr>
                <w:p w14:paraId="1337B20C" w14:textId="77777777" w:rsidR="00A73C20" w:rsidRPr="00100106" w:rsidRDefault="00A73C20" w:rsidP="00FF5B25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b/>
                      <w:bCs/>
                      <w:sz w:val="32"/>
                      <w:szCs w:val="32"/>
                    </w:rPr>
                    <w:t>PLO</w:t>
                  </w:r>
                </w:p>
              </w:tc>
              <w:tc>
                <w:tcPr>
                  <w:tcW w:w="2160" w:type="dxa"/>
                </w:tcPr>
                <w:p w14:paraId="5AB6433C" w14:textId="77777777" w:rsidR="00A73C20" w:rsidRPr="00100106" w:rsidRDefault="00A73C20" w:rsidP="00FF5B25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b/>
                      <w:bCs/>
                      <w:sz w:val="32"/>
                      <w:szCs w:val="32"/>
                    </w:rPr>
                    <w:t>sub</w:t>
                  </w:r>
                  <w:r w:rsidRPr="00100106">
                    <w:rPr>
                      <w:rFonts w:hint="cs"/>
                      <w:b/>
                      <w:bCs/>
                      <w:sz w:val="32"/>
                      <w:szCs w:val="32"/>
                      <w:cs/>
                    </w:rPr>
                    <w:t>-</w:t>
                  </w:r>
                  <w:r w:rsidRPr="00100106">
                    <w:rPr>
                      <w:rFonts w:hint="cs"/>
                      <w:b/>
                      <w:bCs/>
                      <w:sz w:val="32"/>
                      <w:szCs w:val="32"/>
                    </w:rPr>
                    <w:t>PLO</w:t>
                  </w:r>
                </w:p>
              </w:tc>
              <w:tc>
                <w:tcPr>
                  <w:tcW w:w="4265" w:type="dxa"/>
                </w:tcPr>
                <w:p w14:paraId="7A14B42F" w14:textId="080CB284" w:rsidR="00A73C20" w:rsidRPr="00100106" w:rsidRDefault="00A73C20" w:rsidP="00FF5B25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b/>
                      <w:bCs/>
                      <w:sz w:val="32"/>
                      <w:szCs w:val="32"/>
                    </w:rPr>
                    <w:t>CLO</w:t>
                  </w:r>
                </w:p>
              </w:tc>
            </w:tr>
            <w:tr w:rsidR="00100106" w:rsidRPr="00100106" w14:paraId="5AF6CCA9" w14:textId="77777777" w:rsidTr="0083382A">
              <w:tc>
                <w:tcPr>
                  <w:tcW w:w="2789" w:type="dxa"/>
                </w:tcPr>
                <w:p w14:paraId="5D91980D" w14:textId="7DF22B95" w:rsidR="009B2D51" w:rsidRPr="00100106" w:rsidRDefault="009B2D51" w:rsidP="00497276">
                  <w:pPr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2160" w:type="dxa"/>
                </w:tcPr>
                <w:p w14:paraId="35831067" w14:textId="01BC7288" w:rsidR="009B2D51" w:rsidRPr="00100106" w:rsidRDefault="009B2D51" w:rsidP="009B2D51">
                  <w:pPr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4265" w:type="dxa"/>
                </w:tcPr>
                <w:p w14:paraId="0019058E" w14:textId="1EAFFBBA" w:rsidR="009B2D51" w:rsidRPr="00100106" w:rsidRDefault="009B2D51" w:rsidP="00497276">
                  <w:pPr>
                    <w:rPr>
                      <w:sz w:val="32"/>
                      <w:szCs w:val="32"/>
                      <w:cs/>
                    </w:rPr>
                  </w:pPr>
                </w:p>
              </w:tc>
            </w:tr>
          </w:tbl>
          <w:p w14:paraId="1D47A25E" w14:textId="77777777" w:rsidR="00981477" w:rsidRPr="00100106" w:rsidRDefault="00981477" w:rsidP="0052580B">
            <w:pPr>
              <w:spacing w:after="0"/>
              <w:ind w:left="431"/>
              <w:rPr>
                <w:sz w:val="32"/>
                <w:szCs w:val="32"/>
              </w:rPr>
            </w:pPr>
          </w:p>
          <w:p w14:paraId="13016FED" w14:textId="7A6D1273" w:rsidR="00497276" w:rsidRPr="00100106" w:rsidRDefault="00981477" w:rsidP="0052580B">
            <w:pPr>
              <w:spacing w:after="0"/>
              <w:ind w:left="431"/>
              <w:rPr>
                <w:sz w:val="32"/>
                <w:szCs w:val="32"/>
              </w:rPr>
            </w:pPr>
            <w:r w:rsidRPr="00100106">
              <w:rPr>
                <w:rFonts w:hint="cs"/>
                <w:i/>
                <w:iCs/>
                <w:sz w:val="32"/>
                <w:szCs w:val="32"/>
                <w:cs/>
              </w:rPr>
              <w:t xml:space="preserve">เนื่องจากหลักสูตรยังไม่มีการกำหนด </w:t>
            </w:r>
            <w:r w:rsidRPr="00100106">
              <w:rPr>
                <w:i/>
                <w:iCs/>
                <w:sz w:val="32"/>
                <w:szCs w:val="32"/>
              </w:rPr>
              <w:t xml:space="preserve">PLOs </w:t>
            </w:r>
            <w:r w:rsidRPr="00100106">
              <w:rPr>
                <w:rFonts w:hint="cs"/>
                <w:i/>
                <w:iCs/>
                <w:sz w:val="32"/>
                <w:szCs w:val="32"/>
                <w:cs/>
              </w:rPr>
              <w:t xml:space="preserve">รายวิชาจึงได้กำหนด </w:t>
            </w:r>
            <w:r w:rsidRPr="00100106">
              <w:rPr>
                <w:i/>
                <w:iCs/>
                <w:sz w:val="32"/>
                <w:szCs w:val="32"/>
              </w:rPr>
              <w:t xml:space="preserve">CLOs </w:t>
            </w:r>
            <w:r w:rsidRPr="00100106">
              <w:rPr>
                <w:rFonts w:hint="cs"/>
                <w:i/>
                <w:iCs/>
                <w:sz w:val="32"/>
                <w:szCs w:val="32"/>
                <w:cs/>
              </w:rPr>
              <w:t>จาก</w:t>
            </w:r>
            <w:r w:rsidRPr="00100106">
              <w:rPr>
                <w:i/>
                <w:iCs/>
                <w:sz w:val="32"/>
                <w:szCs w:val="32"/>
                <w:cs/>
              </w:rPr>
              <w:t>ผลการเรียนรู้ในแต่ละด้าน</w:t>
            </w:r>
            <w:r w:rsidRPr="00100106">
              <w:rPr>
                <w:i/>
                <w:iCs/>
                <w:sz w:val="32"/>
                <w:szCs w:val="32"/>
              </w:rPr>
              <w:t xml:space="preserve"> </w:t>
            </w:r>
            <w:r w:rsidRPr="00100106">
              <w:rPr>
                <w:rFonts w:hint="cs"/>
                <w:i/>
                <w:iCs/>
                <w:sz w:val="32"/>
                <w:szCs w:val="32"/>
                <w:cs/>
              </w:rPr>
              <w:t>ดังนี้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4949"/>
              <w:gridCol w:w="4265"/>
            </w:tblGrid>
            <w:tr w:rsidR="00100106" w:rsidRPr="00100106" w14:paraId="5BCE3F9D" w14:textId="77777777" w:rsidTr="00931BAA">
              <w:tc>
                <w:tcPr>
                  <w:tcW w:w="4949" w:type="dxa"/>
                </w:tcPr>
                <w:p w14:paraId="66B60CB2" w14:textId="0C816E2C" w:rsidR="00981477" w:rsidRPr="00100106" w:rsidRDefault="00981477" w:rsidP="0098147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100106">
                    <w:rPr>
                      <w:b/>
                      <w:bCs/>
                      <w:sz w:val="32"/>
                      <w:szCs w:val="32"/>
                      <w:cs/>
                    </w:rPr>
                    <w:t>ผลการเรียนรู้</w:t>
                  </w:r>
                </w:p>
              </w:tc>
              <w:tc>
                <w:tcPr>
                  <w:tcW w:w="4265" w:type="dxa"/>
                </w:tcPr>
                <w:p w14:paraId="7112081D" w14:textId="77777777" w:rsidR="00981477" w:rsidRPr="00100106" w:rsidRDefault="00981477" w:rsidP="0098147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b/>
                      <w:bCs/>
                      <w:sz w:val="32"/>
                      <w:szCs w:val="32"/>
                    </w:rPr>
                    <w:t>CLO</w:t>
                  </w:r>
                </w:p>
              </w:tc>
            </w:tr>
            <w:tr w:rsidR="00100106" w:rsidRPr="00100106" w14:paraId="5A769576" w14:textId="77777777" w:rsidTr="00981477">
              <w:trPr>
                <w:trHeight w:val="206"/>
              </w:trPr>
              <w:tc>
                <w:tcPr>
                  <w:tcW w:w="4949" w:type="dxa"/>
                </w:tcPr>
                <w:p w14:paraId="79D68384" w14:textId="77777777" w:rsidR="00981477" w:rsidRPr="00100106" w:rsidRDefault="003A07BB" w:rsidP="003A07BB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b/>
                      <w:bCs/>
                      <w:sz w:val="32"/>
                      <w:szCs w:val="32"/>
                      <w:cs/>
                    </w:rPr>
                    <w:t xml:space="preserve">1. </w:t>
                  </w:r>
                  <w:r w:rsidRPr="00100106">
                    <w:rPr>
                      <w:b/>
                      <w:bCs/>
                      <w:sz w:val="32"/>
                      <w:szCs w:val="32"/>
                      <w:cs/>
                    </w:rPr>
                    <w:t>ด้านคุณธรรม</w:t>
                  </w:r>
                  <w:r w:rsidRPr="00100106">
                    <w:rPr>
                      <w:rFonts w:hint="cs"/>
                      <w:b/>
                      <w:bCs/>
                      <w:sz w:val="32"/>
                      <w:szCs w:val="32"/>
                      <w:cs/>
                    </w:rPr>
                    <w:t xml:space="preserve"> </w:t>
                  </w:r>
                  <w:r w:rsidRPr="00100106">
                    <w:rPr>
                      <w:b/>
                      <w:bCs/>
                      <w:sz w:val="32"/>
                      <w:szCs w:val="32"/>
                      <w:cs/>
                    </w:rPr>
                    <w:t>จริยธรรม</w:t>
                  </w:r>
                </w:p>
                <w:p w14:paraId="097DD083" w14:textId="069DD7DB" w:rsidR="003A07BB" w:rsidRPr="00100106" w:rsidRDefault="003A07BB" w:rsidP="003A07BB">
                  <w:pPr>
                    <w:ind w:left="347"/>
                    <w:rPr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sz w:val="32"/>
                      <w:szCs w:val="32"/>
                      <w:cs/>
                    </w:rPr>
                    <w:t xml:space="preserve">1.1 </w:t>
                  </w:r>
                  <w:r w:rsidR="001C64C3" w:rsidRPr="00100106">
                    <w:rPr>
                      <w:sz w:val="32"/>
                      <w:szCs w:val="32"/>
                      <w:cs/>
                    </w:rPr>
                    <w:t>มีวินัย ตรงต่อเวลา</w:t>
                  </w:r>
                </w:p>
                <w:p w14:paraId="3873B5E9" w14:textId="2DAD518F" w:rsidR="003A07BB" w:rsidRPr="00100106" w:rsidRDefault="003A07BB" w:rsidP="003A07BB">
                  <w:pPr>
                    <w:ind w:left="347"/>
                    <w:rPr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sz w:val="32"/>
                      <w:szCs w:val="32"/>
                      <w:cs/>
                    </w:rPr>
                    <w:t>1.2</w:t>
                  </w:r>
                  <w:r w:rsidR="001C64C3" w:rsidRPr="00100106">
                    <w:rPr>
                      <w:rFonts w:hint="cs"/>
                      <w:sz w:val="32"/>
                      <w:szCs w:val="32"/>
                      <w:cs/>
                    </w:rPr>
                    <w:t xml:space="preserve"> </w:t>
                  </w:r>
                  <w:r w:rsidR="001C64C3" w:rsidRPr="00100106">
                    <w:rPr>
                      <w:sz w:val="32"/>
                      <w:szCs w:val="32"/>
                      <w:cs/>
                    </w:rPr>
                    <w:t>มีความซื่อสัตย์ รับผิดชอบต่อตนเองและสังคม</w:t>
                  </w:r>
                </w:p>
              </w:tc>
              <w:tc>
                <w:tcPr>
                  <w:tcW w:w="4265" w:type="dxa"/>
                </w:tcPr>
                <w:p w14:paraId="4A167440" w14:textId="30326798" w:rsidR="00981477" w:rsidRPr="00100106" w:rsidRDefault="0058299B" w:rsidP="00981477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100106">
                    <w:rPr>
                      <w:sz w:val="32"/>
                      <w:szCs w:val="32"/>
                    </w:rPr>
                    <w:t>CLO</w:t>
                  </w:r>
                  <w:r w:rsidR="005A5BFE" w:rsidRPr="00100106">
                    <w:rPr>
                      <w:rFonts w:hint="cs"/>
                      <w:sz w:val="32"/>
                      <w:szCs w:val="32"/>
                      <w:cs/>
                    </w:rPr>
                    <w:t>3</w:t>
                  </w:r>
                  <w:r w:rsidRPr="00100106">
                    <w:rPr>
                      <w:sz w:val="32"/>
                      <w:szCs w:val="32"/>
                    </w:rPr>
                    <w:t xml:space="preserve">. </w:t>
                  </w:r>
                  <w:r w:rsidR="00EB639E" w:rsidRPr="00100106">
                    <w:rPr>
                      <w:sz w:val="32"/>
                      <w:szCs w:val="32"/>
                      <w:cs/>
                    </w:rPr>
                    <w:t>แสดงออกถึงความมีวินัย ตรงต่อเวลา และความรับผิดชอบในการเข้าเรียน การสอบ และการส่งมอบงาน และความรับผิดชอบต่อส่วนรวม</w:t>
                  </w:r>
                </w:p>
              </w:tc>
            </w:tr>
            <w:tr w:rsidR="00100106" w:rsidRPr="00100106" w14:paraId="30BA6B60" w14:textId="77777777" w:rsidTr="00981477">
              <w:trPr>
                <w:trHeight w:val="206"/>
              </w:trPr>
              <w:tc>
                <w:tcPr>
                  <w:tcW w:w="4949" w:type="dxa"/>
                </w:tcPr>
                <w:p w14:paraId="26385E47" w14:textId="77777777" w:rsidR="003A07BB" w:rsidRPr="00100106" w:rsidRDefault="003A07BB" w:rsidP="00981477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b/>
                      <w:bCs/>
                      <w:sz w:val="32"/>
                      <w:szCs w:val="32"/>
                      <w:cs/>
                    </w:rPr>
                    <w:t xml:space="preserve">2. </w:t>
                  </w:r>
                  <w:r w:rsidRPr="00100106">
                    <w:rPr>
                      <w:b/>
                      <w:bCs/>
                      <w:sz w:val="32"/>
                      <w:szCs w:val="32"/>
                      <w:cs/>
                    </w:rPr>
                    <w:t>ด้านความรู้</w:t>
                  </w:r>
                </w:p>
                <w:p w14:paraId="33D3191E" w14:textId="6F67E448" w:rsidR="003A07BB" w:rsidRPr="00100106" w:rsidRDefault="003A07BB" w:rsidP="001C64C3">
                  <w:pPr>
                    <w:ind w:left="347"/>
                    <w:rPr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sz w:val="32"/>
                      <w:szCs w:val="32"/>
                      <w:cs/>
                    </w:rPr>
                    <w:t>2.1</w:t>
                  </w:r>
                  <w:r w:rsidR="001C64C3" w:rsidRPr="00100106">
                    <w:rPr>
                      <w:rFonts w:hint="cs"/>
                      <w:sz w:val="32"/>
                      <w:szCs w:val="32"/>
                      <w:cs/>
                    </w:rPr>
                    <w:t xml:space="preserve"> </w:t>
                  </w:r>
                  <w:r w:rsidR="001C64C3" w:rsidRPr="00100106">
                    <w:rPr>
                      <w:sz w:val="32"/>
                      <w:szCs w:val="32"/>
                      <w:cs/>
                    </w:rPr>
                    <w:t>มีความรู้ความเข้าใจในหลักการและทฤษฎีสำคัญในสาขาวิชาเวชนิทัศน์ มีทักษะและประสบการณ์การเรียนรู้ในสาขาวิชาเวชนิทัศน์ สามารถปฏิบัติงานในสาขาวิชาการ/วิชาชีพในสถานการณ์ต่าง ๆ ได้</w:t>
                  </w:r>
                </w:p>
              </w:tc>
              <w:tc>
                <w:tcPr>
                  <w:tcW w:w="4265" w:type="dxa"/>
                </w:tcPr>
                <w:p w14:paraId="13E9C872" w14:textId="058EF72B" w:rsidR="003A07BB" w:rsidRPr="00100106" w:rsidRDefault="0058299B" w:rsidP="00981477">
                  <w:pPr>
                    <w:rPr>
                      <w:sz w:val="32"/>
                      <w:szCs w:val="32"/>
                    </w:rPr>
                  </w:pPr>
                  <w:r w:rsidRPr="00100106">
                    <w:rPr>
                      <w:sz w:val="32"/>
                      <w:szCs w:val="32"/>
                    </w:rPr>
                    <w:t xml:space="preserve">CLO1. </w:t>
                  </w:r>
                  <w:r w:rsidR="00EB639E" w:rsidRPr="00100106">
                    <w:rPr>
                      <w:sz w:val="32"/>
                      <w:szCs w:val="32"/>
                      <w:cs/>
                    </w:rPr>
                    <w:t>อธิบายหลักการทำงานและกลไกการรักษาดุลยภาพ (</w:t>
                  </w:r>
                  <w:r w:rsidR="00EB639E" w:rsidRPr="00100106">
                    <w:rPr>
                      <w:sz w:val="32"/>
                      <w:szCs w:val="32"/>
                    </w:rPr>
                    <w:t xml:space="preserve">Homeostasis) </w:t>
                  </w:r>
                  <w:r w:rsidR="00EB639E" w:rsidRPr="00100106">
                    <w:rPr>
                      <w:sz w:val="32"/>
                      <w:szCs w:val="32"/>
                      <w:cs/>
                    </w:rPr>
                    <w:t>ของระบบต่าง ๆ ในร่างกายมนุษย์ได้อย่างถูกต้องตามหลักสรีรวิทยา</w:t>
                  </w:r>
                </w:p>
                <w:p w14:paraId="3C303AB5" w14:textId="5F2C8E4E" w:rsidR="0058299B" w:rsidRPr="00100106" w:rsidRDefault="0058299B" w:rsidP="00981477">
                  <w:pPr>
                    <w:rPr>
                      <w:sz w:val="32"/>
                      <w:szCs w:val="32"/>
                    </w:rPr>
                  </w:pPr>
                  <w:r w:rsidRPr="00100106">
                    <w:rPr>
                      <w:sz w:val="32"/>
                      <w:szCs w:val="32"/>
                    </w:rPr>
                    <w:t xml:space="preserve">CLO2. </w:t>
                  </w:r>
                  <w:r w:rsidR="00EB639E" w:rsidRPr="00100106">
                    <w:rPr>
                      <w:sz w:val="32"/>
                      <w:szCs w:val="32"/>
                      <w:cs/>
                    </w:rPr>
                    <w:t>ปฏิบัติการทดลองและ</w:t>
                  </w:r>
                  <w:r w:rsidR="002F2BAA" w:rsidRPr="00100106">
                    <w:rPr>
                      <w:sz w:val="32"/>
                      <w:szCs w:val="32"/>
                    </w:rPr>
                    <w:t>/</w:t>
                  </w:r>
                  <w:r w:rsidR="002F2BAA" w:rsidRPr="00100106">
                    <w:rPr>
                      <w:rFonts w:hint="cs"/>
                      <w:sz w:val="32"/>
                      <w:szCs w:val="32"/>
                      <w:cs/>
                    </w:rPr>
                    <w:t>หรือ</w:t>
                  </w:r>
                  <w:r w:rsidR="00EB639E" w:rsidRPr="00100106">
                    <w:rPr>
                      <w:sz w:val="32"/>
                      <w:szCs w:val="32"/>
                      <w:cs/>
                    </w:rPr>
                    <w:t>ประยุกต์ใช้ทักษะเรียนรู้ทางสรีรวิทยา เพื่อความเข้าใจในการปฏิบัติงานได้ในหลากหลายสถานการณ์</w:t>
                  </w:r>
                </w:p>
                <w:p w14:paraId="44775310" w14:textId="5C9662DB" w:rsidR="003F7032" w:rsidRPr="00100106" w:rsidRDefault="003F7032" w:rsidP="00981477">
                  <w:pPr>
                    <w:rPr>
                      <w:sz w:val="32"/>
                      <w:szCs w:val="32"/>
                    </w:rPr>
                  </w:pPr>
                  <w:r w:rsidRPr="00100106">
                    <w:rPr>
                      <w:sz w:val="32"/>
                      <w:szCs w:val="32"/>
                    </w:rPr>
                    <w:t>CLO</w:t>
                  </w:r>
                  <w:r w:rsidR="005A5BFE" w:rsidRPr="00100106">
                    <w:rPr>
                      <w:rFonts w:hint="cs"/>
                      <w:sz w:val="32"/>
                      <w:szCs w:val="32"/>
                      <w:cs/>
                    </w:rPr>
                    <w:t>5</w:t>
                  </w:r>
                  <w:r w:rsidRPr="00100106">
                    <w:rPr>
                      <w:sz w:val="32"/>
                      <w:szCs w:val="32"/>
                    </w:rPr>
                    <w:t xml:space="preserve">. </w:t>
                  </w:r>
                  <w:r w:rsidR="00EB639E" w:rsidRPr="00100106">
                    <w:rPr>
                      <w:sz w:val="32"/>
                      <w:szCs w:val="32"/>
                      <w:cs/>
                    </w:rPr>
                    <w:t>สร้างสรรค์ผลงานเวชนิทัศน์ที่แสดงลำดับขั้นตอนการทำงานของร่างกายได้อย่างถูกต้อง และสามารถสื่อสารสาระสำคัญได้อย่างมีประสิทธิภาพ</w:t>
                  </w:r>
                </w:p>
              </w:tc>
            </w:tr>
            <w:tr w:rsidR="00100106" w:rsidRPr="00100106" w14:paraId="475EF859" w14:textId="77777777" w:rsidTr="0015103F">
              <w:tc>
                <w:tcPr>
                  <w:tcW w:w="4949" w:type="dxa"/>
                </w:tcPr>
                <w:p w14:paraId="73FC305D" w14:textId="77777777" w:rsidR="00981477" w:rsidRPr="00100106" w:rsidRDefault="003A07BB" w:rsidP="003A07BB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b/>
                      <w:bCs/>
                      <w:sz w:val="32"/>
                      <w:szCs w:val="32"/>
                      <w:cs/>
                    </w:rPr>
                    <w:lastRenderedPageBreak/>
                    <w:t xml:space="preserve">3. </w:t>
                  </w:r>
                  <w:r w:rsidRPr="00100106">
                    <w:rPr>
                      <w:b/>
                      <w:bCs/>
                      <w:sz w:val="32"/>
                      <w:szCs w:val="32"/>
                      <w:cs/>
                    </w:rPr>
                    <w:t>ด้านทักษะทางปัญญา</w:t>
                  </w:r>
                </w:p>
                <w:p w14:paraId="41740360" w14:textId="252D6D6A" w:rsidR="003A07BB" w:rsidRPr="00100106" w:rsidRDefault="003A07BB" w:rsidP="003A07BB">
                  <w:pPr>
                    <w:ind w:left="347"/>
                    <w:rPr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sz w:val="32"/>
                      <w:szCs w:val="32"/>
                      <w:cs/>
                    </w:rPr>
                    <w:t xml:space="preserve">3.1 </w:t>
                  </w:r>
                  <w:r w:rsidR="001C64C3" w:rsidRPr="00100106">
                    <w:rPr>
                      <w:sz w:val="32"/>
                      <w:szCs w:val="32"/>
                      <w:cs/>
                    </w:rPr>
                    <w:t>มีความสามารถในการคิดวิเคราะห์แยกแยะประเด็นต่าง ๆ ในการแก้ปัญหาและการดำเนินชีวิต</w:t>
                  </w:r>
                </w:p>
              </w:tc>
              <w:tc>
                <w:tcPr>
                  <w:tcW w:w="4265" w:type="dxa"/>
                </w:tcPr>
                <w:p w14:paraId="1AB25B22" w14:textId="3DBFCDF7" w:rsidR="00981477" w:rsidRPr="00100106" w:rsidRDefault="0058299B" w:rsidP="00981477">
                  <w:pPr>
                    <w:rPr>
                      <w:sz w:val="32"/>
                      <w:szCs w:val="32"/>
                      <w:cs/>
                    </w:rPr>
                  </w:pPr>
                  <w:r w:rsidRPr="00100106">
                    <w:rPr>
                      <w:sz w:val="32"/>
                      <w:szCs w:val="32"/>
                    </w:rPr>
                    <w:t>CLO</w:t>
                  </w:r>
                  <w:r w:rsidR="005A5BFE" w:rsidRPr="00100106">
                    <w:rPr>
                      <w:rFonts w:hint="cs"/>
                      <w:sz w:val="32"/>
                      <w:szCs w:val="32"/>
                      <w:cs/>
                    </w:rPr>
                    <w:t>4</w:t>
                  </w:r>
                  <w:r w:rsidRPr="00100106">
                    <w:rPr>
                      <w:sz w:val="32"/>
                      <w:szCs w:val="32"/>
                      <w:cs/>
                    </w:rPr>
                    <w:t xml:space="preserve">. </w:t>
                  </w:r>
                  <w:r w:rsidR="00EB639E" w:rsidRPr="00100106">
                    <w:rPr>
                      <w:sz w:val="32"/>
                      <w:szCs w:val="32"/>
                      <w:cs/>
                    </w:rPr>
                    <w:t>วิเคราะห์และแยกแยะประเด็นสำคัญจากข้อมูลสรีรวิทยาที่ซับซ้อน เพื่อแก้ปัญหาในการออกแบบสื่อสารเนื้อหาสุขภาพให้เหมาะสมกับโจทย์และกลุ่มเป้าหมาย</w:t>
                  </w:r>
                </w:p>
              </w:tc>
            </w:tr>
            <w:tr w:rsidR="00100106" w:rsidRPr="00100106" w14:paraId="144A371C" w14:textId="77777777" w:rsidTr="00985BF1">
              <w:tc>
                <w:tcPr>
                  <w:tcW w:w="4949" w:type="dxa"/>
                </w:tcPr>
                <w:p w14:paraId="1C664658" w14:textId="77777777" w:rsidR="00981477" w:rsidRPr="00100106" w:rsidRDefault="003A07BB" w:rsidP="003A07BB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b/>
                      <w:bCs/>
                      <w:sz w:val="32"/>
                      <w:szCs w:val="32"/>
                      <w:cs/>
                    </w:rPr>
                    <w:t xml:space="preserve">4. </w:t>
                  </w:r>
                  <w:r w:rsidRPr="00100106">
                    <w:rPr>
                      <w:b/>
                      <w:bCs/>
                      <w:sz w:val="32"/>
                      <w:szCs w:val="32"/>
                      <w:cs/>
                    </w:rPr>
                    <w:t>ด้านทักษะความสัมพันธ์ระหว่างบุคคลและความรับผิดชอบ</w:t>
                  </w:r>
                </w:p>
                <w:p w14:paraId="7935D17A" w14:textId="77777777" w:rsidR="001C64C3" w:rsidRPr="00100106" w:rsidRDefault="003A07BB" w:rsidP="001C64C3">
                  <w:pPr>
                    <w:ind w:left="347"/>
                    <w:rPr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sz w:val="32"/>
                      <w:szCs w:val="32"/>
                      <w:cs/>
                    </w:rPr>
                    <w:t xml:space="preserve">4.2 </w:t>
                  </w:r>
                  <w:r w:rsidR="001C64C3" w:rsidRPr="00100106">
                    <w:rPr>
                      <w:sz w:val="32"/>
                      <w:szCs w:val="32"/>
                      <w:cs/>
                    </w:rPr>
                    <w:t>สามารถทำงานร่วมกับผู้อื่นได้ ภายใต้ความหลากหลายทางสังคมและวัฒนธรรม (ยอมรับความ</w:t>
                  </w:r>
                </w:p>
                <w:p w14:paraId="02B3DE0A" w14:textId="20B21E26" w:rsidR="003A07BB" w:rsidRPr="00100106" w:rsidRDefault="001C64C3" w:rsidP="001C64C3">
                  <w:pPr>
                    <w:ind w:left="347"/>
                    <w:rPr>
                      <w:sz w:val="32"/>
                      <w:szCs w:val="32"/>
                    </w:rPr>
                  </w:pPr>
                  <w:r w:rsidRPr="00100106">
                    <w:rPr>
                      <w:sz w:val="32"/>
                      <w:szCs w:val="32"/>
                      <w:cs/>
                    </w:rPr>
                    <w:t>แตกต่าง)</w:t>
                  </w:r>
                </w:p>
              </w:tc>
              <w:tc>
                <w:tcPr>
                  <w:tcW w:w="4265" w:type="dxa"/>
                </w:tcPr>
                <w:p w14:paraId="4959C793" w14:textId="32BF4295" w:rsidR="00981477" w:rsidRPr="00100106" w:rsidRDefault="0058299B" w:rsidP="00981477">
                  <w:pPr>
                    <w:rPr>
                      <w:sz w:val="32"/>
                      <w:szCs w:val="32"/>
                      <w:cs/>
                    </w:rPr>
                  </w:pPr>
                  <w:r w:rsidRPr="00100106">
                    <w:rPr>
                      <w:sz w:val="32"/>
                      <w:szCs w:val="32"/>
                    </w:rPr>
                    <w:t>CLO</w:t>
                  </w:r>
                  <w:r w:rsidR="005A5BFE" w:rsidRPr="00100106">
                    <w:rPr>
                      <w:rFonts w:hint="cs"/>
                      <w:sz w:val="32"/>
                      <w:szCs w:val="32"/>
                      <w:cs/>
                    </w:rPr>
                    <w:t>6</w:t>
                  </w:r>
                  <w:r w:rsidRPr="00100106">
                    <w:rPr>
                      <w:sz w:val="32"/>
                      <w:szCs w:val="32"/>
                    </w:rPr>
                    <w:t xml:space="preserve">. </w:t>
                  </w:r>
                  <w:r w:rsidR="00EB639E" w:rsidRPr="00100106">
                    <w:rPr>
                      <w:sz w:val="32"/>
                      <w:szCs w:val="32"/>
                      <w:cs/>
                    </w:rPr>
                    <w:t>ปฏิบัติหน้าที่สมาชิกในทีมเพื่อร่วมสร้างสรรค์ชิ้นงานเวชนิทัศน์ โดยยอมรับความแตกต่างในความเห็น ทักษะ และพื้นฐานทางสังคมวัฒนธรรมของผู้อื่น</w:t>
                  </w:r>
                </w:p>
              </w:tc>
            </w:tr>
            <w:tr w:rsidR="00100106" w:rsidRPr="00100106" w14:paraId="0E022B8B" w14:textId="77777777" w:rsidTr="00985BF1">
              <w:tc>
                <w:tcPr>
                  <w:tcW w:w="4949" w:type="dxa"/>
                </w:tcPr>
                <w:p w14:paraId="2B8E4843" w14:textId="77777777" w:rsidR="00981477" w:rsidRPr="00100106" w:rsidRDefault="003A07BB" w:rsidP="003A07BB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b/>
                      <w:bCs/>
                      <w:sz w:val="32"/>
                      <w:szCs w:val="32"/>
                      <w:cs/>
                    </w:rPr>
                    <w:t xml:space="preserve">5. </w:t>
                  </w:r>
                  <w:r w:rsidRPr="00100106">
                    <w:rPr>
                      <w:b/>
                      <w:bCs/>
                      <w:sz w:val="32"/>
                      <w:szCs w:val="32"/>
                      <w:cs/>
                    </w:rPr>
                    <w:t>ด้านทักษะการวิเคราะห์เชิงตัวเลข การสื่อสารและการใช้เทคโนโลยีสารสนเทศ</w:t>
                  </w:r>
                </w:p>
                <w:p w14:paraId="6CB82B82" w14:textId="77777777" w:rsidR="001C64C3" w:rsidRPr="00100106" w:rsidRDefault="003A07BB" w:rsidP="001C64C3">
                  <w:pPr>
                    <w:ind w:left="347"/>
                    <w:rPr>
                      <w:sz w:val="32"/>
                      <w:szCs w:val="32"/>
                    </w:rPr>
                  </w:pPr>
                  <w:r w:rsidRPr="00100106">
                    <w:rPr>
                      <w:rFonts w:hint="cs"/>
                      <w:sz w:val="32"/>
                      <w:szCs w:val="32"/>
                      <w:cs/>
                    </w:rPr>
                    <w:t xml:space="preserve">5.3 </w:t>
                  </w:r>
                  <w:r w:rsidR="001C64C3" w:rsidRPr="00100106">
                    <w:rPr>
                      <w:sz w:val="32"/>
                      <w:szCs w:val="32"/>
                      <w:cs/>
                    </w:rPr>
                    <w:t>สามารถใช้เทคโนโลยีสารสนเทศในการแสวงหาความรู้ การประมวลความรู้และการสื่อสาร</w:t>
                  </w:r>
                </w:p>
                <w:p w14:paraId="6E3690F3" w14:textId="7069FF01" w:rsidR="003A07BB" w:rsidRPr="00100106" w:rsidRDefault="001C64C3" w:rsidP="001C64C3">
                  <w:pPr>
                    <w:ind w:left="347"/>
                    <w:rPr>
                      <w:sz w:val="32"/>
                      <w:szCs w:val="32"/>
                    </w:rPr>
                  </w:pPr>
                  <w:r w:rsidRPr="00100106">
                    <w:rPr>
                      <w:sz w:val="32"/>
                      <w:szCs w:val="32"/>
                      <w:cs/>
                    </w:rPr>
                    <w:t>และการใช้เทคโนโลยีสารสนเทศ</w:t>
                  </w:r>
                </w:p>
              </w:tc>
              <w:tc>
                <w:tcPr>
                  <w:tcW w:w="4265" w:type="dxa"/>
                </w:tcPr>
                <w:p w14:paraId="2358318B" w14:textId="77777777" w:rsidR="00EB639E" w:rsidRPr="00100106" w:rsidRDefault="00EB639E" w:rsidP="00981477">
                  <w:pPr>
                    <w:rPr>
                      <w:sz w:val="32"/>
                      <w:szCs w:val="32"/>
                    </w:rPr>
                  </w:pPr>
                  <w:r w:rsidRPr="00100106">
                    <w:rPr>
                      <w:sz w:val="32"/>
                      <w:szCs w:val="32"/>
                    </w:rPr>
                    <w:t>CLO</w:t>
                  </w:r>
                  <w:r w:rsidRPr="00100106">
                    <w:rPr>
                      <w:rFonts w:hint="cs"/>
                      <w:sz w:val="32"/>
                      <w:szCs w:val="32"/>
                      <w:cs/>
                    </w:rPr>
                    <w:t>5</w:t>
                  </w:r>
                  <w:r w:rsidRPr="00100106">
                    <w:rPr>
                      <w:sz w:val="32"/>
                      <w:szCs w:val="32"/>
                    </w:rPr>
                    <w:t xml:space="preserve">. </w:t>
                  </w:r>
                  <w:r w:rsidRPr="00100106">
                    <w:rPr>
                      <w:sz w:val="32"/>
                      <w:szCs w:val="32"/>
                      <w:cs/>
                    </w:rPr>
                    <w:t>สร้างสรรค์ผลงานเวชนิทัศน์ที่แสดงลำดับขั้นตอนการทำงานของร่างกายได้อย่างถูกต้อง และสามารถสื่อสารสาระสำคัญได้อย่างมีประสิทธิภาพ</w:t>
                  </w:r>
                </w:p>
                <w:p w14:paraId="3E639970" w14:textId="695562CB" w:rsidR="00981477" w:rsidRPr="00100106" w:rsidRDefault="0058299B" w:rsidP="00981477">
                  <w:pPr>
                    <w:rPr>
                      <w:sz w:val="32"/>
                      <w:szCs w:val="32"/>
                    </w:rPr>
                  </w:pPr>
                  <w:r w:rsidRPr="00100106">
                    <w:rPr>
                      <w:sz w:val="32"/>
                      <w:szCs w:val="32"/>
                    </w:rPr>
                    <w:t>CLO</w:t>
                  </w:r>
                  <w:r w:rsidR="005A5BFE" w:rsidRPr="00100106">
                    <w:rPr>
                      <w:rFonts w:hint="cs"/>
                      <w:sz w:val="32"/>
                      <w:szCs w:val="32"/>
                      <w:cs/>
                    </w:rPr>
                    <w:t>7</w:t>
                  </w:r>
                  <w:r w:rsidRPr="00100106">
                    <w:rPr>
                      <w:sz w:val="32"/>
                      <w:szCs w:val="32"/>
                    </w:rPr>
                    <w:t xml:space="preserve">. </w:t>
                  </w:r>
                  <w:r w:rsidR="00EB639E" w:rsidRPr="00100106">
                    <w:rPr>
                      <w:sz w:val="32"/>
                      <w:szCs w:val="32"/>
                      <w:cs/>
                    </w:rPr>
                    <w:t>สืบค้นและประมวลความรู้ทางสรีรวิทยาจากแหล่งข้อมูลดิจิทัลและฐานข้อมูลทางการแพทย์ที่เชื่อถือได้ โดยใช้เทคโนโลยีสารสนเทศเป็นเครื่องมือในการแสวงหาความรู้และสื่อสาร</w:t>
                  </w:r>
                </w:p>
              </w:tc>
            </w:tr>
          </w:tbl>
          <w:p w14:paraId="7EEB28D2" w14:textId="77777777" w:rsidR="00981477" w:rsidRPr="00100106" w:rsidRDefault="00981477" w:rsidP="00981477">
            <w:pPr>
              <w:spacing w:after="0"/>
              <w:rPr>
                <w:sz w:val="32"/>
                <w:szCs w:val="32"/>
              </w:rPr>
            </w:pPr>
          </w:p>
          <w:p w14:paraId="4DB7C27D" w14:textId="5438682D" w:rsidR="00FF5B25" w:rsidRPr="00100106" w:rsidRDefault="00A73C20" w:rsidP="0052580B">
            <w:pPr>
              <w:spacing w:after="0"/>
              <w:ind w:left="431"/>
              <w:rPr>
                <w:b/>
                <w:bCs/>
                <w:sz w:val="32"/>
                <w:szCs w:val="32"/>
              </w:rPr>
            </w:pPr>
            <w:r w:rsidRPr="00100106">
              <w:rPr>
                <w:rFonts w:hint="cs"/>
                <w:b/>
                <w:bCs/>
                <w:sz w:val="32"/>
                <w:szCs w:val="32"/>
              </w:rPr>
              <w:t>6</w:t>
            </w:r>
            <w:r w:rsidR="00FF5B25" w:rsidRPr="00100106">
              <w:rPr>
                <w:rFonts w:hint="cs"/>
                <w:b/>
                <w:bCs/>
                <w:sz w:val="32"/>
                <w:szCs w:val="32"/>
                <w:cs/>
              </w:rPr>
              <w:t>. วัตถุประสงค์รายวิชา</w:t>
            </w:r>
          </w:p>
          <w:p w14:paraId="127A95ED" w14:textId="66F7925E" w:rsidR="009609F4" w:rsidRPr="00100106" w:rsidRDefault="009609F4" w:rsidP="009609F4">
            <w:pPr>
              <w:spacing w:after="0"/>
              <w:ind w:left="969" w:hanging="270"/>
              <w:rPr>
                <w:sz w:val="32"/>
                <w:szCs w:val="32"/>
              </w:rPr>
            </w:pPr>
            <w:r w:rsidRPr="00100106">
              <w:rPr>
                <w:sz w:val="32"/>
                <w:szCs w:val="32"/>
              </w:rPr>
              <w:t xml:space="preserve">1. </w:t>
            </w:r>
            <w:r w:rsidRPr="00100106">
              <w:rPr>
                <w:sz w:val="32"/>
                <w:szCs w:val="32"/>
                <w:cs/>
              </w:rPr>
              <w:t>นักศึกษามีความรู้ความเข้าใจพื้นฐานเรื่อง</w:t>
            </w:r>
            <w:r w:rsidR="008E44F6" w:rsidRPr="00100106">
              <w:rPr>
                <w:rFonts w:hint="cs"/>
                <w:sz w:val="32"/>
                <w:szCs w:val="32"/>
                <w:cs/>
              </w:rPr>
              <w:t>กลไก</w:t>
            </w:r>
            <w:r w:rsidRPr="00100106">
              <w:rPr>
                <w:sz w:val="32"/>
                <w:szCs w:val="32"/>
                <w:cs/>
              </w:rPr>
              <w:t>การทำงานของอวัยวะต่าง</w:t>
            </w:r>
            <w:r w:rsidR="00B55BCB" w:rsidRPr="00100106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100106">
              <w:rPr>
                <w:sz w:val="32"/>
                <w:szCs w:val="32"/>
                <w:cs/>
              </w:rPr>
              <w:t>ๆ ในร่างกาย</w:t>
            </w:r>
          </w:p>
          <w:p w14:paraId="5FA06D38" w14:textId="177AEC91" w:rsidR="009609F4" w:rsidRPr="00100106" w:rsidRDefault="009609F4" w:rsidP="00B55BCB">
            <w:pPr>
              <w:spacing w:after="0"/>
              <w:ind w:left="969" w:hanging="270"/>
              <w:rPr>
                <w:sz w:val="32"/>
                <w:szCs w:val="32"/>
              </w:rPr>
            </w:pPr>
            <w:r w:rsidRPr="00100106">
              <w:rPr>
                <w:sz w:val="32"/>
                <w:szCs w:val="32"/>
              </w:rPr>
              <w:t xml:space="preserve">2. </w:t>
            </w:r>
            <w:r w:rsidRPr="00100106">
              <w:rPr>
                <w:sz w:val="32"/>
                <w:szCs w:val="32"/>
                <w:cs/>
              </w:rPr>
              <w:t>นักศึกษามีความรู้ความเข้าใจถึงสรีรวิทยา</w:t>
            </w:r>
            <w:r w:rsidR="00B55BCB" w:rsidRPr="00100106">
              <w:rPr>
                <w:sz w:val="32"/>
                <w:szCs w:val="32"/>
                <w:cs/>
              </w:rPr>
              <w:t>การท</w:t>
            </w:r>
            <w:r w:rsidR="00B55BCB" w:rsidRPr="00100106">
              <w:rPr>
                <w:rFonts w:hint="cs"/>
                <w:sz w:val="32"/>
                <w:szCs w:val="32"/>
                <w:cs/>
              </w:rPr>
              <w:t>ำ</w:t>
            </w:r>
            <w:r w:rsidR="00B55BCB" w:rsidRPr="00100106">
              <w:rPr>
                <w:sz w:val="32"/>
                <w:szCs w:val="32"/>
                <w:cs/>
              </w:rPr>
              <w:t xml:space="preserve">งานของระบบต่าง ๆ ในร่างกาย ได้แก่ </w:t>
            </w:r>
            <w:r w:rsidR="008E44F6" w:rsidRPr="00100106">
              <w:rPr>
                <w:sz w:val="32"/>
                <w:szCs w:val="32"/>
                <w:cs/>
              </w:rPr>
              <w:t>สรีรวิทยาของเซลล์ ระบบกล้ามเนื้อ และระบบประสาท ระบบหัวใจและหลอดเลือด ระบบการหายใจ ระบบทางเดินอาหาร ระบบขับถ่าย ระบบต่อมไร้ท่อและระบบสืบพันธุ์ การควบคุมอุณหภูมิของร่างกาย ของเหลว และ</w:t>
            </w:r>
            <w:r w:rsidR="008E44F6" w:rsidRPr="00100106">
              <w:rPr>
                <w:sz w:val="32"/>
                <w:szCs w:val="32"/>
                <w:cs/>
              </w:rPr>
              <w:br/>
              <w:t>อิเล็กโทรไลต์</w:t>
            </w:r>
          </w:p>
          <w:p w14:paraId="01AFE968" w14:textId="63B75D79" w:rsidR="00D92D14" w:rsidRPr="00100106" w:rsidRDefault="009609F4" w:rsidP="00D307A3">
            <w:pPr>
              <w:spacing w:after="0"/>
              <w:ind w:left="969" w:hanging="270"/>
              <w:rPr>
                <w:sz w:val="32"/>
                <w:szCs w:val="32"/>
              </w:rPr>
            </w:pPr>
            <w:r w:rsidRPr="00100106">
              <w:rPr>
                <w:sz w:val="32"/>
                <w:szCs w:val="32"/>
              </w:rPr>
              <w:t xml:space="preserve">3. </w:t>
            </w:r>
            <w:r w:rsidRPr="00100106">
              <w:rPr>
                <w:sz w:val="32"/>
                <w:szCs w:val="32"/>
                <w:cs/>
              </w:rPr>
              <w:t>สามารถประยุกต์ความรู้ที่ได้เรียนในห้องเรียนเพื่อใช้ในการ</w:t>
            </w:r>
            <w:r w:rsidR="008E44F6" w:rsidRPr="00100106">
              <w:rPr>
                <w:rFonts w:hint="cs"/>
                <w:sz w:val="32"/>
                <w:szCs w:val="32"/>
                <w:cs/>
              </w:rPr>
              <w:t>จัดทำสื่อทางสรีรวิทยาได้ในเบื้องต้น</w:t>
            </w:r>
          </w:p>
          <w:p w14:paraId="002B7D4B" w14:textId="248F654E" w:rsidR="00FF5B25" w:rsidRPr="00100106" w:rsidRDefault="00FF5B25" w:rsidP="00D307A3">
            <w:pPr>
              <w:tabs>
                <w:tab w:val="left" w:pos="431"/>
              </w:tabs>
              <w:spacing w:before="240" w:after="0" w:line="240" w:lineRule="auto"/>
              <w:rPr>
                <w:b/>
                <w:bCs/>
                <w:sz w:val="32"/>
                <w:szCs w:val="32"/>
              </w:rPr>
            </w:pPr>
            <w:r w:rsidRPr="00100106">
              <w:rPr>
                <w:rFonts w:hint="cs"/>
                <w:b/>
                <w:bCs/>
                <w:sz w:val="32"/>
                <w:szCs w:val="32"/>
                <w:cs/>
              </w:rPr>
              <w:t xml:space="preserve">      </w:t>
            </w:r>
            <w:r w:rsidR="00A73C20" w:rsidRPr="00100106">
              <w:rPr>
                <w:rFonts w:hint="cs"/>
                <w:b/>
                <w:bCs/>
                <w:sz w:val="32"/>
                <w:szCs w:val="32"/>
              </w:rPr>
              <w:t>7</w:t>
            </w:r>
            <w:r w:rsidRPr="00100106">
              <w:rPr>
                <w:rFonts w:hint="cs"/>
                <w:b/>
                <w:bCs/>
                <w:sz w:val="32"/>
                <w:szCs w:val="32"/>
                <w:cs/>
              </w:rPr>
              <w:t>. รูปแบบและรูปแบบการจัดการเรียนรู้ (</w:t>
            </w:r>
            <w:r w:rsidRPr="00100106">
              <w:rPr>
                <w:rFonts w:hint="cs"/>
                <w:b/>
                <w:bCs/>
                <w:sz w:val="32"/>
                <w:szCs w:val="32"/>
              </w:rPr>
              <w:t>Delivery mode and Learning management Method</w:t>
            </w:r>
            <w:r w:rsidRPr="00100106">
              <w:rPr>
                <w:rFonts w:hint="cs"/>
                <w:b/>
                <w:bCs/>
                <w:sz w:val="32"/>
                <w:szCs w:val="32"/>
                <w:cs/>
              </w:rPr>
              <w:t>)</w:t>
            </w:r>
          </w:p>
          <w:p w14:paraId="1194761F" w14:textId="497B1311" w:rsidR="00A73C20" w:rsidRPr="00100106" w:rsidRDefault="00A73C20" w:rsidP="00FF5B25">
            <w:pPr>
              <w:tabs>
                <w:tab w:val="left" w:pos="284"/>
              </w:tabs>
              <w:spacing w:after="0" w:line="240" w:lineRule="auto"/>
              <w:rPr>
                <w:b/>
                <w:bCs/>
                <w:sz w:val="32"/>
                <w:szCs w:val="32"/>
                <w:cs/>
              </w:rPr>
            </w:pPr>
            <w:r w:rsidRPr="00100106">
              <w:rPr>
                <w:rFonts w:hint="cs"/>
                <w:b/>
                <w:bCs/>
                <w:sz w:val="32"/>
                <w:szCs w:val="32"/>
                <w:cs/>
              </w:rPr>
              <w:t>ลักษณะรายวิชา</w:t>
            </w:r>
          </w:p>
          <w:p w14:paraId="12600247" w14:textId="1EF5DED7" w:rsidR="006442A2" w:rsidRPr="00100106" w:rsidRDefault="00A73C20" w:rsidP="00A73C20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4160874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5E4" w:rsidRPr="00100106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☒</w:t>
                </w:r>
              </w:sdtContent>
            </w:sdt>
            <w:r w:rsidRPr="00100106">
              <w:rPr>
                <w:rFonts w:hint="cs"/>
                <w:sz w:val="32"/>
                <w:szCs w:val="32"/>
                <w:cs/>
              </w:rPr>
              <w:t xml:space="preserve"> บรรยาย</w:t>
            </w:r>
            <w:r w:rsidR="006442A2" w:rsidRPr="00100106">
              <w:rPr>
                <w:rFonts w:hint="cs"/>
                <w:sz w:val="32"/>
                <w:szCs w:val="32"/>
                <w:cs/>
              </w:rPr>
              <w:t xml:space="preserve"> (</w:t>
            </w:r>
            <w:r w:rsidR="006442A2" w:rsidRPr="00100106">
              <w:rPr>
                <w:rFonts w:hint="cs"/>
                <w:sz w:val="32"/>
                <w:szCs w:val="32"/>
              </w:rPr>
              <w:t>Lecture</w:t>
            </w:r>
            <w:r w:rsidR="006442A2" w:rsidRPr="00100106">
              <w:rPr>
                <w:rFonts w:hint="cs"/>
                <w:sz w:val="32"/>
                <w:szCs w:val="32"/>
                <w:cs/>
              </w:rPr>
              <w:t>)</w:t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4743577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5E4" w:rsidRPr="00100106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☒</w:t>
                </w:r>
              </w:sdtContent>
            </w:sdt>
            <w:r w:rsidRPr="00100106">
              <w:rPr>
                <w:rFonts w:hint="cs"/>
                <w:sz w:val="32"/>
                <w:szCs w:val="32"/>
                <w:cs/>
              </w:rPr>
              <w:t xml:space="preserve"> ปฏิบัติการ </w:t>
            </w:r>
            <w:r w:rsidR="006442A2" w:rsidRPr="00100106">
              <w:rPr>
                <w:rFonts w:hint="cs"/>
                <w:sz w:val="32"/>
                <w:szCs w:val="32"/>
                <w:cs/>
              </w:rPr>
              <w:t>(</w:t>
            </w:r>
            <w:r w:rsidR="006442A2" w:rsidRPr="00100106">
              <w:rPr>
                <w:rFonts w:hint="cs"/>
                <w:sz w:val="32"/>
                <w:szCs w:val="32"/>
              </w:rPr>
              <w:t>Lab</w:t>
            </w:r>
            <w:r w:rsidR="006442A2" w:rsidRPr="00100106">
              <w:rPr>
                <w:rFonts w:hint="cs"/>
                <w:sz w:val="32"/>
                <w:szCs w:val="32"/>
                <w:cs/>
              </w:rPr>
              <w:t>)</w:t>
            </w:r>
            <w:r w:rsidR="005C67AD" w:rsidRPr="00100106">
              <w:rPr>
                <w:rFonts w:hint="cs"/>
                <w:sz w:val="32"/>
                <w:szCs w:val="32"/>
                <w:cs/>
              </w:rPr>
              <w:t xml:space="preserve">              </w:t>
            </w:r>
          </w:p>
          <w:p w14:paraId="39A0FF3E" w14:textId="42FD0A57" w:rsidR="006442A2" w:rsidRPr="00100106" w:rsidRDefault="006442A2" w:rsidP="00A73C20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445395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0106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100106">
              <w:rPr>
                <w:rFonts w:hint="cs"/>
                <w:sz w:val="32"/>
                <w:szCs w:val="32"/>
                <w:cs/>
              </w:rPr>
              <w:t xml:space="preserve"> ฝึกงาน</w:t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  <w:cs/>
              </w:rPr>
              <w:t>(</w:t>
            </w:r>
            <w:r w:rsidRPr="00100106">
              <w:rPr>
                <w:rFonts w:hint="cs"/>
                <w:sz w:val="32"/>
                <w:szCs w:val="32"/>
              </w:rPr>
              <w:t>Practicum</w:t>
            </w:r>
            <w:r w:rsidRPr="00100106">
              <w:rPr>
                <w:rFonts w:hint="cs"/>
                <w:sz w:val="32"/>
                <w:szCs w:val="32"/>
                <w:cs/>
              </w:rPr>
              <w:t>)</w:t>
            </w:r>
            <w:r w:rsidRPr="00100106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383833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0106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100106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100106">
              <w:rPr>
                <w:rFonts w:hint="cs"/>
                <w:sz w:val="32"/>
                <w:szCs w:val="32"/>
                <w:shd w:val="clear" w:color="auto" w:fill="FFFFFF"/>
                <w:cs/>
              </w:rPr>
              <w:t>สหกิจศึกษาและการศึกษาเชิงบูรณาการกับการทำงาน (</w:t>
            </w:r>
            <w:r w:rsidRPr="00100106">
              <w:rPr>
                <w:rStyle w:val="Emphasis"/>
                <w:rFonts w:hint="cs"/>
                <w:b/>
                <w:bCs/>
                <w:i w:val="0"/>
                <w:iCs w:val="0"/>
                <w:sz w:val="32"/>
                <w:szCs w:val="32"/>
                <w:shd w:val="clear" w:color="auto" w:fill="FFFFFF"/>
              </w:rPr>
              <w:t>CWIE</w:t>
            </w:r>
            <w:r w:rsidRPr="00100106">
              <w:rPr>
                <w:rFonts w:hint="cs"/>
                <w:sz w:val="32"/>
                <w:szCs w:val="32"/>
                <w:shd w:val="clear" w:color="auto" w:fill="FFFFFF"/>
                <w:cs/>
              </w:rPr>
              <w:t>)</w:t>
            </w:r>
          </w:p>
          <w:p w14:paraId="0699A9CB" w14:textId="30F0189A" w:rsidR="00A73C20" w:rsidRPr="00100106" w:rsidRDefault="005C67AD" w:rsidP="005C67AD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 xml:space="preserve">  </w:t>
            </w:r>
            <w:r w:rsidR="00A73C20" w:rsidRPr="00100106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447503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0106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100106">
              <w:rPr>
                <w:rFonts w:hint="cs"/>
                <w:sz w:val="32"/>
                <w:szCs w:val="32"/>
                <w:cs/>
              </w:rPr>
              <w:t xml:space="preserve"> วิทยานิพนธ์</w:t>
            </w:r>
            <w:r w:rsidR="006442A2" w:rsidRPr="00100106">
              <w:rPr>
                <w:rFonts w:hint="cs"/>
                <w:sz w:val="32"/>
                <w:szCs w:val="32"/>
                <w:cs/>
              </w:rPr>
              <w:t xml:space="preserve"> (</w:t>
            </w:r>
            <w:r w:rsidR="006442A2" w:rsidRPr="00100106">
              <w:rPr>
                <w:rFonts w:hint="cs"/>
                <w:sz w:val="32"/>
                <w:szCs w:val="32"/>
              </w:rPr>
              <w:t>Thesis</w:t>
            </w:r>
            <w:r w:rsidR="006442A2" w:rsidRPr="00100106">
              <w:rPr>
                <w:rFonts w:hint="cs"/>
                <w:sz w:val="32"/>
                <w:szCs w:val="32"/>
                <w:cs/>
              </w:rPr>
              <w:t>)</w:t>
            </w:r>
            <w:r w:rsidR="006442A2" w:rsidRPr="00100106">
              <w:rPr>
                <w:sz w:val="32"/>
                <w:szCs w:val="32"/>
                <w:cs/>
              </w:rPr>
              <w:t xml:space="preserve"> </w:t>
            </w:r>
            <w:r w:rsidRPr="00100106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33768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0106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100106">
              <w:rPr>
                <w:rFonts w:hint="cs"/>
                <w:sz w:val="32"/>
                <w:szCs w:val="32"/>
                <w:cs/>
              </w:rPr>
              <w:t xml:space="preserve"> ดุษฎีนิพนธ์</w:t>
            </w:r>
            <w:r w:rsidR="006442A2" w:rsidRPr="00100106">
              <w:rPr>
                <w:sz w:val="32"/>
                <w:szCs w:val="32"/>
                <w:cs/>
              </w:rPr>
              <w:t xml:space="preserve"> (</w:t>
            </w:r>
            <w:r w:rsidR="006442A2" w:rsidRPr="00100106">
              <w:rPr>
                <w:sz w:val="32"/>
                <w:szCs w:val="32"/>
              </w:rPr>
              <w:t>Dissertation</w:t>
            </w:r>
            <w:r w:rsidR="006442A2" w:rsidRPr="00100106">
              <w:rPr>
                <w:sz w:val="32"/>
                <w:szCs w:val="32"/>
                <w:cs/>
              </w:rPr>
              <w:t>)</w:t>
            </w:r>
          </w:p>
          <w:p w14:paraId="1F724C9D" w14:textId="77777777" w:rsidR="00FF5B25" w:rsidRPr="00100106" w:rsidRDefault="00FF5B25" w:rsidP="00FF5B25">
            <w:pPr>
              <w:tabs>
                <w:tab w:val="left" w:pos="284"/>
              </w:tabs>
              <w:spacing w:after="0" w:line="240" w:lineRule="auto"/>
              <w:rPr>
                <w:b/>
                <w:bCs/>
                <w:sz w:val="32"/>
                <w:szCs w:val="32"/>
                <w:cs/>
              </w:rPr>
            </w:pPr>
            <w:r w:rsidRPr="00100106">
              <w:rPr>
                <w:rFonts w:hint="cs"/>
                <w:b/>
                <w:bCs/>
                <w:sz w:val="32"/>
                <w:szCs w:val="32"/>
                <w:cs/>
              </w:rPr>
              <w:tab/>
              <w:t>รูปแบบ (</w:t>
            </w:r>
            <w:r w:rsidRPr="00100106">
              <w:rPr>
                <w:rFonts w:hint="cs"/>
                <w:b/>
                <w:bCs/>
                <w:sz w:val="32"/>
                <w:szCs w:val="32"/>
              </w:rPr>
              <w:t>Delivery mode</w:t>
            </w:r>
            <w:r w:rsidRPr="00100106">
              <w:rPr>
                <w:rFonts w:hint="cs"/>
                <w:b/>
                <w:bCs/>
                <w:sz w:val="32"/>
                <w:szCs w:val="32"/>
                <w:cs/>
              </w:rPr>
              <w:t>)</w:t>
            </w:r>
          </w:p>
          <w:p w14:paraId="56C1A790" w14:textId="5AD16C78" w:rsidR="005C67AD" w:rsidRPr="00100106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lastRenderedPageBreak/>
              <w:tab/>
            </w:r>
            <w:r w:rsidRPr="00100106">
              <w:rPr>
                <w:rFonts w:hint="cs"/>
                <w:sz w:val="32"/>
                <w:szCs w:val="32"/>
                <w:cs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4584842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2823" w:rsidRPr="00100106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☒</w:t>
                </w:r>
              </w:sdtContent>
            </w:sdt>
            <w:r w:rsidRPr="00100106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100106">
              <w:rPr>
                <w:rFonts w:hint="cs"/>
                <w:sz w:val="32"/>
                <w:szCs w:val="32"/>
              </w:rPr>
              <w:t>Classroom</w:t>
            </w:r>
            <w:r w:rsidRPr="00100106">
              <w:rPr>
                <w:rFonts w:hint="cs"/>
                <w:sz w:val="32"/>
                <w:szCs w:val="32"/>
                <w:cs/>
              </w:rPr>
              <w:t>-</w:t>
            </w:r>
            <w:r w:rsidRPr="00100106">
              <w:rPr>
                <w:rFonts w:hint="cs"/>
                <w:sz w:val="32"/>
                <w:szCs w:val="32"/>
              </w:rPr>
              <w:t>based learning</w:t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="005C67AD" w:rsidRPr="00100106">
              <w:rPr>
                <w:rFonts w:hint="cs"/>
                <w:sz w:val="32"/>
                <w:szCs w:val="32"/>
                <w:cs/>
              </w:rPr>
              <w:t>(การเรียนการสอนในชั้นเรียน)</w:t>
            </w:r>
          </w:p>
          <w:p w14:paraId="7EF1D682" w14:textId="1BA1D18B" w:rsidR="00FF5B25" w:rsidRPr="00100106" w:rsidRDefault="005C67AD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 xml:space="preserve">          </w:t>
            </w:r>
            <w:sdt>
              <w:sdtPr>
                <w:rPr>
                  <w:rFonts w:hint="cs"/>
                  <w:sz w:val="32"/>
                  <w:szCs w:val="32"/>
                  <w:cs/>
                </w:rPr>
                <w:id w:val="534861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0106">
                  <w:rPr>
                    <w:rFonts w:ascii="MS Gothic" w:eastAsia="MS Gothic" w:hAnsi="MS Gothic" w:hint="eastAsia"/>
                    <w:sz w:val="32"/>
                    <w:szCs w:val="32"/>
                    <w:cs/>
                  </w:rPr>
                  <w:t>☐</w:t>
                </w:r>
              </w:sdtContent>
            </w:sdt>
            <w:r w:rsidR="00FF5B25" w:rsidRPr="00100106">
              <w:rPr>
                <w:rFonts w:hint="cs"/>
                <w:sz w:val="32"/>
                <w:szCs w:val="32"/>
              </w:rPr>
              <w:t xml:space="preserve"> Online learning </w:t>
            </w:r>
            <w:r w:rsidR="00FF5B25"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  <w:cs/>
              </w:rPr>
              <w:t>(การเรียนการสอนแบบออนไลน์)</w:t>
            </w:r>
          </w:p>
          <w:p w14:paraId="55204BE6" w14:textId="62C31F28" w:rsidR="005C67AD" w:rsidRPr="00100106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76709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72823" w:rsidRPr="00100106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☐</w:t>
                </w:r>
              </w:sdtContent>
            </w:sdt>
            <w:r w:rsidRPr="00100106">
              <w:rPr>
                <w:rFonts w:hint="cs"/>
                <w:sz w:val="32"/>
                <w:szCs w:val="32"/>
              </w:rPr>
              <w:t xml:space="preserve"> Blended learning</w:t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="005C67AD" w:rsidRPr="00100106">
              <w:rPr>
                <w:rFonts w:hint="cs"/>
                <w:sz w:val="32"/>
                <w:szCs w:val="32"/>
                <w:cs/>
              </w:rPr>
              <w:t>(การเรียนการสอนในชั้นเรียนร่วมกับออนไลน์)</w:t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</w:rPr>
              <w:tab/>
            </w:r>
          </w:p>
          <w:p w14:paraId="1EBF3FA6" w14:textId="43BDCC17" w:rsidR="00FF5B25" w:rsidRPr="00100106" w:rsidRDefault="005C67AD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 xml:space="preserve">          </w:t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45777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B25" w:rsidRPr="00100106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="00FF5B25" w:rsidRPr="00100106">
              <w:rPr>
                <w:rFonts w:hint="cs"/>
                <w:sz w:val="32"/>
                <w:szCs w:val="32"/>
              </w:rPr>
              <w:t xml:space="preserve"> Work integrated learning</w:t>
            </w:r>
            <w:r w:rsidRPr="00100106">
              <w:rPr>
                <w:rFonts w:hint="cs"/>
                <w:sz w:val="32"/>
                <w:szCs w:val="32"/>
                <w:cs/>
              </w:rPr>
              <w:t xml:space="preserve"> (การเรียนการสอนบูรณาการกับการทำงาน)</w:t>
            </w:r>
            <w:r w:rsidRPr="00100106">
              <w:rPr>
                <w:rFonts w:hint="cs"/>
                <w:sz w:val="32"/>
                <w:szCs w:val="32"/>
              </w:rPr>
              <w:tab/>
            </w:r>
          </w:p>
          <w:p w14:paraId="29F9980D" w14:textId="77777777" w:rsidR="00FF5B25" w:rsidRPr="00100106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767579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0106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100106">
              <w:rPr>
                <w:rFonts w:hint="cs"/>
                <w:sz w:val="32"/>
                <w:szCs w:val="32"/>
                <w:cs/>
              </w:rPr>
              <w:t xml:space="preserve"> อื่นๆ โปรดระบุ …………………………………………………………………….</w:t>
            </w:r>
          </w:p>
          <w:p w14:paraId="674AEEE8" w14:textId="77777777" w:rsidR="00FF5B25" w:rsidRPr="00100106" w:rsidRDefault="00FF5B25" w:rsidP="00FF5B25">
            <w:pPr>
              <w:tabs>
                <w:tab w:val="left" w:pos="284"/>
              </w:tabs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100106">
              <w:rPr>
                <w:rFonts w:hint="cs"/>
                <w:b/>
                <w:bCs/>
                <w:sz w:val="32"/>
                <w:szCs w:val="32"/>
                <w:cs/>
              </w:rPr>
              <w:tab/>
              <w:t>รูปแบบการจัดการเรียนรู้ (</w:t>
            </w:r>
            <w:r w:rsidRPr="00100106">
              <w:rPr>
                <w:rFonts w:hint="cs"/>
                <w:b/>
                <w:bCs/>
                <w:sz w:val="32"/>
                <w:szCs w:val="32"/>
              </w:rPr>
              <w:t>Learning management</w:t>
            </w:r>
            <w:r w:rsidRPr="00100106">
              <w:rPr>
                <w:rFonts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00106">
              <w:rPr>
                <w:rFonts w:hint="cs"/>
                <w:b/>
                <w:bCs/>
                <w:sz w:val="32"/>
                <w:szCs w:val="32"/>
              </w:rPr>
              <w:t>Method</w:t>
            </w:r>
            <w:r w:rsidRPr="00100106">
              <w:rPr>
                <w:rFonts w:hint="cs"/>
                <w:b/>
                <w:bCs/>
                <w:sz w:val="32"/>
                <w:szCs w:val="32"/>
                <w:cs/>
              </w:rPr>
              <w:t>)</w:t>
            </w:r>
          </w:p>
          <w:p w14:paraId="5D6DA8E8" w14:textId="1B3F3331" w:rsidR="005C67AD" w:rsidRPr="00100106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b/>
                <w:bCs/>
                <w:sz w:val="32"/>
                <w:szCs w:val="32"/>
                <w:cs/>
              </w:rPr>
              <w:tab/>
            </w:r>
            <w:r w:rsidRPr="00100106">
              <w:rPr>
                <w:rFonts w:hint="cs"/>
                <w:sz w:val="32"/>
                <w:szCs w:val="32"/>
                <w:cs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2313848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5E4" w:rsidRPr="00100106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☒</w:t>
                </w:r>
              </w:sdtContent>
            </w:sdt>
            <w:r w:rsidRPr="00100106">
              <w:rPr>
                <w:rFonts w:hint="cs"/>
                <w:sz w:val="32"/>
                <w:szCs w:val="32"/>
              </w:rPr>
              <w:t xml:space="preserve"> Content and language integrated learning</w:t>
            </w:r>
            <w:r w:rsidR="0052637E" w:rsidRPr="00100106">
              <w:rPr>
                <w:rFonts w:hint="cs"/>
                <w:sz w:val="32"/>
                <w:szCs w:val="32"/>
                <w:cs/>
              </w:rPr>
              <w:t xml:space="preserve"> (การจัดการเรียนรู้บูรณาการเนื้อหาและภาษา)</w:t>
            </w:r>
            <w:r w:rsidRPr="00100106">
              <w:rPr>
                <w:rFonts w:hint="cs"/>
                <w:sz w:val="32"/>
                <w:szCs w:val="32"/>
                <w:cs/>
              </w:rPr>
              <w:t xml:space="preserve">   </w:t>
            </w:r>
          </w:p>
          <w:p w14:paraId="40BC1F5C" w14:textId="75A25A30" w:rsidR="00FF5B25" w:rsidRPr="00100106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521697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0106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100106">
              <w:rPr>
                <w:rFonts w:hint="cs"/>
                <w:sz w:val="32"/>
                <w:szCs w:val="32"/>
              </w:rPr>
              <w:t xml:space="preserve"> Research</w:t>
            </w:r>
            <w:r w:rsidRPr="00100106">
              <w:rPr>
                <w:rFonts w:hint="cs"/>
                <w:sz w:val="32"/>
                <w:szCs w:val="32"/>
                <w:cs/>
              </w:rPr>
              <w:t>-</w:t>
            </w:r>
            <w:r w:rsidRPr="00100106">
              <w:rPr>
                <w:rFonts w:hint="cs"/>
                <w:sz w:val="32"/>
                <w:szCs w:val="32"/>
              </w:rPr>
              <w:t xml:space="preserve">based learning </w:t>
            </w:r>
            <w:r w:rsidR="0052637E" w:rsidRPr="00100106">
              <w:rPr>
                <w:rFonts w:hint="cs"/>
                <w:sz w:val="32"/>
                <w:szCs w:val="32"/>
                <w:cs/>
              </w:rPr>
              <w:t>(การจัดการเรียนรู้แบบวิจัยเป็นฐาน)</w:t>
            </w:r>
          </w:p>
          <w:p w14:paraId="35E9F9D0" w14:textId="33D9E062" w:rsidR="005C67AD" w:rsidRPr="00100106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044282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0106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100106">
              <w:rPr>
                <w:rFonts w:hint="cs"/>
                <w:sz w:val="32"/>
                <w:szCs w:val="32"/>
              </w:rPr>
              <w:t xml:space="preserve"> Problem</w:t>
            </w:r>
            <w:r w:rsidRPr="00100106">
              <w:rPr>
                <w:rFonts w:hint="cs"/>
                <w:sz w:val="32"/>
                <w:szCs w:val="32"/>
                <w:cs/>
              </w:rPr>
              <w:t>-</w:t>
            </w:r>
            <w:r w:rsidRPr="00100106">
              <w:rPr>
                <w:rFonts w:hint="cs"/>
                <w:sz w:val="32"/>
                <w:szCs w:val="32"/>
              </w:rPr>
              <w:t xml:space="preserve">based learning </w:t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="0052637E" w:rsidRPr="00100106">
              <w:rPr>
                <w:rFonts w:hint="cs"/>
                <w:sz w:val="32"/>
                <w:szCs w:val="32"/>
                <w:cs/>
              </w:rPr>
              <w:t>(การจัดการเรียนรู้แบบใช้ปัญหาเป็นฐาน)</w:t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</w:rPr>
              <w:tab/>
            </w:r>
          </w:p>
          <w:p w14:paraId="0C0BE78A" w14:textId="02CC4638" w:rsidR="00FF5B25" w:rsidRPr="00100106" w:rsidRDefault="005C67AD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 xml:space="preserve">          </w:t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20920027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E73DA" w:rsidRPr="00100106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☒</w:t>
                </w:r>
              </w:sdtContent>
            </w:sdt>
            <w:r w:rsidR="00FF5B25" w:rsidRPr="00100106">
              <w:rPr>
                <w:rFonts w:hint="cs"/>
                <w:sz w:val="32"/>
                <w:szCs w:val="32"/>
              </w:rPr>
              <w:t xml:space="preserve"> Task</w:t>
            </w:r>
            <w:r w:rsidR="00FF5B25" w:rsidRPr="00100106">
              <w:rPr>
                <w:rFonts w:hint="cs"/>
                <w:sz w:val="32"/>
                <w:szCs w:val="32"/>
                <w:cs/>
              </w:rPr>
              <w:t>-</w:t>
            </w:r>
            <w:r w:rsidR="00FF5B25" w:rsidRPr="00100106">
              <w:rPr>
                <w:rFonts w:hint="cs"/>
                <w:sz w:val="32"/>
                <w:szCs w:val="32"/>
              </w:rPr>
              <w:t xml:space="preserve">based learning </w:t>
            </w:r>
            <w:r w:rsidR="0052637E" w:rsidRPr="00100106">
              <w:rPr>
                <w:rFonts w:hint="cs"/>
                <w:sz w:val="32"/>
                <w:szCs w:val="32"/>
                <w:cs/>
              </w:rPr>
              <w:t>(การจัดการเรียนรู้แบบชิ้นงานเป็นฐาน)</w:t>
            </w:r>
            <w:r w:rsidR="00FF5B25" w:rsidRPr="00100106">
              <w:rPr>
                <w:rFonts w:hint="cs"/>
                <w:sz w:val="32"/>
                <w:szCs w:val="32"/>
              </w:rPr>
              <w:tab/>
            </w:r>
            <w:r w:rsidR="00FF5B25" w:rsidRPr="00100106">
              <w:rPr>
                <w:rFonts w:hint="cs"/>
                <w:sz w:val="32"/>
                <w:szCs w:val="32"/>
              </w:rPr>
              <w:tab/>
            </w:r>
            <w:r w:rsidR="00FF5B25" w:rsidRPr="00100106">
              <w:rPr>
                <w:rFonts w:hint="cs"/>
                <w:sz w:val="32"/>
                <w:szCs w:val="32"/>
                <w:cs/>
              </w:rPr>
              <w:t xml:space="preserve">  </w:t>
            </w:r>
          </w:p>
          <w:p w14:paraId="3D774F26" w14:textId="2C2934CE" w:rsidR="005C67AD" w:rsidRPr="00100106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298758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3C20" w:rsidRPr="00100106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100106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100106">
              <w:rPr>
                <w:rFonts w:hint="cs"/>
                <w:sz w:val="32"/>
                <w:szCs w:val="32"/>
              </w:rPr>
              <w:t>Project</w:t>
            </w:r>
            <w:r w:rsidRPr="00100106">
              <w:rPr>
                <w:rFonts w:hint="cs"/>
                <w:sz w:val="32"/>
                <w:szCs w:val="32"/>
                <w:cs/>
              </w:rPr>
              <w:t>-</w:t>
            </w:r>
            <w:r w:rsidRPr="00100106">
              <w:rPr>
                <w:rFonts w:hint="cs"/>
                <w:sz w:val="32"/>
                <w:szCs w:val="32"/>
              </w:rPr>
              <w:t>based learning</w:t>
            </w:r>
            <w:r w:rsidR="0052637E" w:rsidRPr="00100106">
              <w:rPr>
                <w:rFonts w:hint="cs"/>
                <w:sz w:val="32"/>
                <w:szCs w:val="32"/>
                <w:cs/>
              </w:rPr>
              <w:t xml:space="preserve"> (การจัดการเรียนรู้แบบโครงงานเป็นฐาน)</w:t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</w:rPr>
              <w:tab/>
            </w:r>
          </w:p>
          <w:p w14:paraId="3FBE47D0" w14:textId="065B7C3B" w:rsidR="00FF5B25" w:rsidRPr="00100106" w:rsidRDefault="005C67AD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 xml:space="preserve">          </w:t>
            </w:r>
            <w:sdt>
              <w:sdtPr>
                <w:rPr>
                  <w:rFonts w:cs="Angsana New" w:hint="cs"/>
                  <w:sz w:val="32"/>
                  <w:szCs w:val="32"/>
                </w:rPr>
                <w:id w:val="-1710945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/>
                </w:rPr>
              </w:sdtEndPr>
              <w:sdtContent>
                <w:r w:rsidR="00FF5B25" w:rsidRPr="00100106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="00FF5B25" w:rsidRPr="00100106">
              <w:rPr>
                <w:rFonts w:hint="cs"/>
                <w:sz w:val="32"/>
                <w:szCs w:val="32"/>
                <w:cs/>
              </w:rPr>
              <w:t xml:space="preserve"> </w:t>
            </w:r>
            <w:r w:rsidR="00FF5B25" w:rsidRPr="00100106">
              <w:rPr>
                <w:rFonts w:hint="cs"/>
                <w:sz w:val="32"/>
                <w:szCs w:val="32"/>
              </w:rPr>
              <w:t xml:space="preserve">Community based learning </w:t>
            </w:r>
            <w:r w:rsidR="0052637E" w:rsidRPr="00100106">
              <w:rPr>
                <w:rFonts w:hint="cs"/>
                <w:sz w:val="32"/>
                <w:szCs w:val="32"/>
                <w:cs/>
              </w:rPr>
              <w:t>(การจัดการเรียนรู้แบบใช้ชุมชนเป็นฐาน)</w:t>
            </w:r>
            <w:r w:rsidR="00FF5B25" w:rsidRPr="00100106">
              <w:rPr>
                <w:rFonts w:hint="cs"/>
                <w:sz w:val="32"/>
                <w:szCs w:val="32"/>
                <w:cs/>
              </w:rPr>
              <w:t xml:space="preserve"> </w:t>
            </w:r>
            <w:r w:rsidR="00FF5B25" w:rsidRPr="00100106">
              <w:rPr>
                <w:rFonts w:hint="cs"/>
                <w:sz w:val="32"/>
                <w:szCs w:val="32"/>
              </w:rPr>
              <w:tab/>
            </w:r>
            <w:r w:rsidR="00FF5B25" w:rsidRPr="00100106">
              <w:rPr>
                <w:rFonts w:hint="cs"/>
                <w:sz w:val="32"/>
                <w:szCs w:val="32"/>
                <w:cs/>
              </w:rPr>
              <w:t xml:space="preserve">  </w:t>
            </w:r>
          </w:p>
          <w:p w14:paraId="27FB02FC" w14:textId="50271483" w:rsidR="005C67AD" w:rsidRPr="00100106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8442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3C20" w:rsidRPr="00100106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100106">
              <w:rPr>
                <w:rFonts w:hint="cs"/>
                <w:sz w:val="32"/>
                <w:szCs w:val="32"/>
              </w:rPr>
              <w:t xml:space="preserve"> Flipped classroom</w:t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="0099567B" w:rsidRPr="00100106">
              <w:rPr>
                <w:rFonts w:hint="cs"/>
                <w:sz w:val="32"/>
                <w:szCs w:val="32"/>
                <w:cs/>
              </w:rPr>
              <w:t>(ห้องเรียนกลับด้าน)</w:t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="005C67AD" w:rsidRPr="00100106">
              <w:rPr>
                <w:rFonts w:hint="cs"/>
                <w:sz w:val="32"/>
                <w:szCs w:val="32"/>
                <w:cs/>
              </w:rPr>
              <w:t xml:space="preserve"> </w:t>
            </w:r>
          </w:p>
          <w:p w14:paraId="01D5D6A0" w14:textId="4ECA09D4" w:rsidR="00FF5B25" w:rsidRPr="00100106" w:rsidRDefault="005C67AD" w:rsidP="00FF5B25">
            <w:pPr>
              <w:tabs>
                <w:tab w:val="left" w:pos="709"/>
              </w:tabs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 xml:space="preserve">          </w:t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46516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B25" w:rsidRPr="00100106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="00FF5B25" w:rsidRPr="00100106">
              <w:rPr>
                <w:rFonts w:hint="cs"/>
                <w:sz w:val="32"/>
                <w:szCs w:val="32"/>
              </w:rPr>
              <w:t xml:space="preserve"> Service</w:t>
            </w:r>
            <w:r w:rsidR="00FF5B25" w:rsidRPr="00100106">
              <w:rPr>
                <w:rFonts w:hint="cs"/>
                <w:sz w:val="32"/>
                <w:szCs w:val="32"/>
                <w:cs/>
              </w:rPr>
              <w:t>-</w:t>
            </w:r>
            <w:r w:rsidR="00FF5B25" w:rsidRPr="00100106">
              <w:rPr>
                <w:rFonts w:hint="cs"/>
                <w:sz w:val="32"/>
                <w:szCs w:val="32"/>
              </w:rPr>
              <w:t>based learning</w:t>
            </w:r>
            <w:r w:rsidR="0052637E" w:rsidRPr="00100106">
              <w:rPr>
                <w:rFonts w:hint="cs"/>
                <w:sz w:val="32"/>
                <w:szCs w:val="32"/>
                <w:cs/>
              </w:rPr>
              <w:t xml:space="preserve"> (การจัดการเรียนรู้แบบบริการสังคมเป็นฐาน)</w:t>
            </w:r>
          </w:p>
          <w:p w14:paraId="5D4C19CC" w14:textId="3589A3B8" w:rsidR="005C67AD" w:rsidRPr="00100106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7705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73DA" w:rsidRPr="00100106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☐</w:t>
                </w:r>
              </w:sdtContent>
            </w:sdt>
            <w:r w:rsidRPr="00100106">
              <w:rPr>
                <w:rFonts w:hint="cs"/>
                <w:sz w:val="32"/>
                <w:szCs w:val="32"/>
              </w:rPr>
              <w:t xml:space="preserve"> Experiential learning</w:t>
            </w:r>
            <w:r w:rsidR="0052637E" w:rsidRPr="00100106">
              <w:rPr>
                <w:rFonts w:hint="cs"/>
                <w:sz w:val="32"/>
                <w:szCs w:val="32"/>
                <w:cs/>
              </w:rPr>
              <w:t xml:space="preserve"> (</w:t>
            </w:r>
            <w:r w:rsidR="0052637E" w:rsidRPr="00100106">
              <w:rPr>
                <w:rFonts w:hint="cs"/>
                <w:sz w:val="32"/>
                <w:szCs w:val="32"/>
                <w:shd w:val="clear" w:color="auto" w:fill="FFFFFF"/>
                <w:cs/>
              </w:rPr>
              <w:t>การเรียนรู้จากประสบการณ์</w:t>
            </w:r>
            <w:r w:rsidR="0052637E" w:rsidRPr="00100106">
              <w:rPr>
                <w:rFonts w:hint="cs"/>
                <w:sz w:val="32"/>
                <w:szCs w:val="32"/>
                <w:cs/>
              </w:rPr>
              <w:t>)</w:t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Pr="00100106">
              <w:rPr>
                <w:rFonts w:hint="cs"/>
                <w:sz w:val="32"/>
                <w:szCs w:val="32"/>
              </w:rPr>
              <w:tab/>
            </w:r>
            <w:r w:rsidR="00DE4E15" w:rsidRPr="00100106">
              <w:rPr>
                <w:rFonts w:hint="cs"/>
                <w:sz w:val="32"/>
                <w:szCs w:val="32"/>
                <w:cs/>
              </w:rPr>
              <w:t xml:space="preserve">   </w:t>
            </w:r>
          </w:p>
          <w:p w14:paraId="0397665C" w14:textId="62DA5F1A" w:rsidR="00FF5B25" w:rsidRPr="00100106" w:rsidRDefault="005C67AD" w:rsidP="00FF5B25">
            <w:pPr>
              <w:tabs>
                <w:tab w:val="left" w:pos="709"/>
              </w:tabs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100106">
              <w:rPr>
                <w:rFonts w:hint="cs"/>
                <w:sz w:val="32"/>
                <w:szCs w:val="32"/>
                <w:cs/>
              </w:rPr>
              <w:t xml:space="preserve">   </w:t>
            </w:r>
            <w:r w:rsidR="00DE4E15" w:rsidRPr="00100106">
              <w:rPr>
                <w:rFonts w:hint="cs"/>
                <w:sz w:val="32"/>
                <w:szCs w:val="32"/>
                <w:cs/>
              </w:rPr>
              <w:t xml:space="preserve">      </w:t>
            </w:r>
            <w:r w:rsidR="00FF5B25" w:rsidRPr="00100106">
              <w:rPr>
                <w:rFonts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801800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73DA" w:rsidRPr="00100106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☐</w:t>
                </w:r>
              </w:sdtContent>
            </w:sdt>
            <w:r w:rsidR="00FF5B25" w:rsidRPr="00100106">
              <w:rPr>
                <w:rFonts w:hint="cs"/>
                <w:sz w:val="32"/>
                <w:szCs w:val="32"/>
                <w:cs/>
              </w:rPr>
              <w:t xml:space="preserve"> </w:t>
            </w:r>
            <w:r w:rsidR="00FF5B25" w:rsidRPr="00100106">
              <w:rPr>
                <w:rFonts w:hint="cs"/>
                <w:sz w:val="32"/>
                <w:szCs w:val="32"/>
              </w:rPr>
              <w:t>Case discussion</w:t>
            </w:r>
            <w:r w:rsidR="0052637E" w:rsidRPr="00100106">
              <w:rPr>
                <w:rFonts w:hint="cs"/>
                <w:sz w:val="32"/>
                <w:szCs w:val="32"/>
                <w:cs/>
              </w:rPr>
              <w:t xml:space="preserve"> (การอภิปราย)</w:t>
            </w:r>
          </w:p>
          <w:p w14:paraId="409A2D34" w14:textId="77777777" w:rsidR="00D307A3" w:rsidRPr="00100106" w:rsidRDefault="00FF5B25" w:rsidP="00A3493C">
            <w:pPr>
              <w:spacing w:after="0"/>
              <w:rPr>
                <w:sz w:val="32"/>
                <w:szCs w:val="32"/>
              </w:rPr>
            </w:pPr>
            <w:r w:rsidRPr="00100106">
              <w:rPr>
                <w:rFonts w:hint="cs"/>
                <w:b/>
                <w:bCs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53874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0106">
                  <w:rPr>
                    <w:rFonts w:ascii="Segoe UI Symbol" w:eastAsia="MS Gothic" w:hAnsi="Segoe UI Symbol" w:cs="Segoe UI Symbol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100106">
              <w:rPr>
                <w:rFonts w:hint="cs"/>
                <w:sz w:val="32"/>
                <w:szCs w:val="32"/>
              </w:rPr>
              <w:t xml:space="preserve"> Seminar</w:t>
            </w:r>
            <w:r w:rsidRPr="00100106">
              <w:rPr>
                <w:rFonts w:hint="cs"/>
                <w:b/>
                <w:bCs/>
                <w:sz w:val="32"/>
                <w:szCs w:val="32"/>
                <w:cs/>
              </w:rPr>
              <w:t xml:space="preserve"> </w:t>
            </w:r>
            <w:r w:rsidR="0052637E" w:rsidRPr="00100106">
              <w:rPr>
                <w:rFonts w:hint="cs"/>
                <w:sz w:val="32"/>
                <w:szCs w:val="32"/>
                <w:cs/>
              </w:rPr>
              <w:t>(สัมมนา)</w:t>
            </w:r>
            <w:r w:rsidR="00A3493C" w:rsidRPr="00100106">
              <w:rPr>
                <w:sz w:val="32"/>
                <w:szCs w:val="32"/>
              </w:rPr>
              <w:t xml:space="preserve">    </w:t>
            </w:r>
          </w:p>
          <w:p w14:paraId="0975297E" w14:textId="7A9BA873" w:rsidR="0095578E" w:rsidRPr="00100106" w:rsidRDefault="00FF5B25" w:rsidP="00A3493C">
            <w:pPr>
              <w:spacing w:after="0"/>
              <w:rPr>
                <w:sz w:val="32"/>
                <w:szCs w:val="32"/>
                <w:cs/>
              </w:rPr>
            </w:pPr>
            <w:r w:rsidRPr="00100106">
              <w:rPr>
                <w:rFonts w:hint="cs"/>
                <w:b/>
                <w:bCs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98697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0106">
                  <w:rPr>
                    <w:rFonts w:ascii="Segoe UI Symbol" w:eastAsia="MS Gothic" w:hAnsi="Segoe UI Symbol" w:cs="Segoe UI Symbol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100106">
              <w:rPr>
                <w:rFonts w:hint="cs"/>
                <w:sz w:val="32"/>
                <w:szCs w:val="32"/>
                <w:cs/>
              </w:rPr>
              <w:t xml:space="preserve"> อื่น ๆ โปรดระบุ (</w:t>
            </w:r>
            <w:r w:rsidRPr="00100106">
              <w:rPr>
                <w:rFonts w:hint="cs"/>
                <w:sz w:val="32"/>
                <w:szCs w:val="32"/>
              </w:rPr>
              <w:t>Other, please specify</w:t>
            </w:r>
            <w:r w:rsidRPr="00100106">
              <w:rPr>
                <w:rFonts w:hint="cs"/>
                <w:sz w:val="32"/>
                <w:szCs w:val="32"/>
                <w:cs/>
              </w:rPr>
              <w:t xml:space="preserve">) </w:t>
            </w:r>
            <w:r w:rsidRPr="00100106">
              <w:rPr>
                <w:rFonts w:hint="cs"/>
                <w:b/>
                <w:bCs/>
                <w:sz w:val="32"/>
                <w:szCs w:val="32"/>
                <w:cs/>
              </w:rPr>
              <w:t>..............................</w:t>
            </w:r>
          </w:p>
        </w:tc>
      </w:tr>
    </w:tbl>
    <w:p w14:paraId="2DEECF72" w14:textId="6C6F27A7" w:rsidR="00D93B08" w:rsidRPr="00100106" w:rsidRDefault="00D93B08" w:rsidP="00ED2A44">
      <w:pPr>
        <w:tabs>
          <w:tab w:val="left" w:pos="284"/>
        </w:tabs>
        <w:rPr>
          <w:b/>
          <w:bCs/>
          <w:sz w:val="32"/>
          <w:szCs w:val="32"/>
          <w:cs/>
        </w:rPr>
        <w:sectPr w:rsidR="00D93B08" w:rsidRPr="00100106" w:rsidSect="00A3493C">
          <w:headerReference w:type="default" r:id="rId9"/>
          <w:footerReference w:type="even" r:id="rId10"/>
          <w:footerReference w:type="default" r:id="rId11"/>
          <w:pgSz w:w="11906" w:h="16838"/>
          <w:pgMar w:top="990" w:right="849" w:bottom="990" w:left="1134" w:header="708" w:footer="708" w:gutter="0"/>
          <w:cols w:space="708"/>
          <w:docGrid w:linePitch="408"/>
        </w:sectPr>
      </w:pPr>
    </w:p>
    <w:p w14:paraId="16F73DD6" w14:textId="760FB2CB" w:rsidR="00D93B08" w:rsidRPr="00100106" w:rsidRDefault="00DE4E15" w:rsidP="00FF5B25">
      <w:pPr>
        <w:tabs>
          <w:tab w:val="left" w:pos="284"/>
        </w:tabs>
        <w:rPr>
          <w:b/>
          <w:bCs/>
          <w:sz w:val="32"/>
          <w:szCs w:val="32"/>
        </w:rPr>
      </w:pPr>
      <w:r w:rsidRPr="00100106">
        <w:rPr>
          <w:rFonts w:hint="cs"/>
          <w:b/>
          <w:bCs/>
          <w:sz w:val="32"/>
          <w:szCs w:val="32"/>
        </w:rPr>
        <w:lastRenderedPageBreak/>
        <w:t>8</w:t>
      </w:r>
      <w:r w:rsidR="00ED2A44" w:rsidRPr="00100106">
        <w:rPr>
          <w:rFonts w:hint="cs"/>
          <w:b/>
          <w:bCs/>
          <w:sz w:val="32"/>
          <w:szCs w:val="32"/>
          <w:cs/>
        </w:rPr>
        <w:t xml:space="preserve">. </w:t>
      </w:r>
      <w:r w:rsidR="00ED2A44" w:rsidRPr="00100106">
        <w:rPr>
          <w:rFonts w:hint="cs"/>
          <w:b/>
          <w:bCs/>
          <w:sz w:val="32"/>
          <w:szCs w:val="32"/>
          <w:cs/>
        </w:rPr>
        <w:tab/>
        <w:t>แผนการ</w:t>
      </w:r>
      <w:r w:rsidR="00591F77" w:rsidRPr="00100106">
        <w:rPr>
          <w:rFonts w:hint="cs"/>
          <w:b/>
          <w:bCs/>
          <w:sz w:val="32"/>
          <w:szCs w:val="32"/>
          <w:cs/>
        </w:rPr>
        <w:t>จัดการเรียนรู้</w:t>
      </w:r>
      <w:r w:rsidR="00EA1C68" w:rsidRPr="00100106">
        <w:rPr>
          <w:rFonts w:hint="cs"/>
          <w:b/>
          <w:bCs/>
          <w:sz w:val="32"/>
          <w:szCs w:val="32"/>
          <w:cs/>
        </w:rPr>
        <w:t xml:space="preserve"> (</w:t>
      </w:r>
      <w:r w:rsidR="005C67AD" w:rsidRPr="00100106">
        <w:rPr>
          <w:rFonts w:hint="cs"/>
          <w:b/>
          <w:bCs/>
          <w:sz w:val="32"/>
          <w:szCs w:val="32"/>
          <w:cs/>
        </w:rPr>
        <w:t>สำหรับทุกรายวิชา ยกเว้นวิทยานิพนธ์ และ ดุษฎีนิพนธ์)</w:t>
      </w:r>
    </w:p>
    <w:tbl>
      <w:tblPr>
        <w:tblStyle w:val="TableGrid"/>
        <w:tblW w:w="156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530"/>
        <w:gridCol w:w="1620"/>
        <w:gridCol w:w="4050"/>
        <w:gridCol w:w="810"/>
        <w:gridCol w:w="2970"/>
        <w:gridCol w:w="1710"/>
        <w:gridCol w:w="1710"/>
        <w:gridCol w:w="1260"/>
      </w:tblGrid>
      <w:tr w:rsidR="00100106" w:rsidRPr="00100106" w14:paraId="66AAC9E3" w14:textId="77777777" w:rsidTr="009F2C59">
        <w:trPr>
          <w:tblHeader/>
        </w:trPr>
        <w:tc>
          <w:tcPr>
            <w:tcW w:w="1530" w:type="dxa"/>
            <w:shd w:val="clear" w:color="auto" w:fill="E2EFD9" w:themeFill="accent6" w:themeFillTint="33"/>
          </w:tcPr>
          <w:p w14:paraId="325FD049" w14:textId="7C9046CC" w:rsidR="00370A69" w:rsidRPr="00100106" w:rsidRDefault="00370A69" w:rsidP="003316D6">
            <w:pPr>
              <w:jc w:val="center"/>
              <w:rPr>
                <w:b/>
                <w:bCs/>
              </w:rPr>
            </w:pPr>
            <w:r w:rsidRPr="00100106">
              <w:rPr>
                <w:rFonts w:hint="cs"/>
                <w:b/>
                <w:bCs/>
                <w:cs/>
              </w:rPr>
              <w:t>คาบที่ หรือ</w:t>
            </w:r>
          </w:p>
          <w:p w14:paraId="20C64874" w14:textId="77777777" w:rsidR="00370A69" w:rsidRPr="00100106" w:rsidRDefault="00370A69" w:rsidP="003316D6">
            <w:pPr>
              <w:jc w:val="center"/>
              <w:rPr>
                <w:b/>
                <w:bCs/>
                <w:cs/>
              </w:rPr>
            </w:pPr>
            <w:r w:rsidRPr="00100106">
              <w:rPr>
                <w:rFonts w:hint="cs"/>
                <w:b/>
                <w:bCs/>
                <w:cs/>
              </w:rPr>
              <w:t>สัปดาห์ที่</w:t>
            </w:r>
          </w:p>
          <w:p w14:paraId="71D64C00" w14:textId="77777777" w:rsidR="00370A69" w:rsidRPr="00100106" w:rsidRDefault="00370A69" w:rsidP="003316D6">
            <w:pPr>
              <w:jc w:val="center"/>
              <w:rPr>
                <w:b/>
                <w:bCs/>
              </w:rPr>
            </w:pPr>
            <w:r w:rsidRPr="00100106">
              <w:rPr>
                <w:rFonts w:hint="cs"/>
                <w:b/>
                <w:bCs/>
                <w:cs/>
              </w:rPr>
              <w:t>(จำนวนชั่วโมง)</w:t>
            </w:r>
          </w:p>
        </w:tc>
        <w:tc>
          <w:tcPr>
            <w:tcW w:w="1620" w:type="dxa"/>
            <w:shd w:val="clear" w:color="auto" w:fill="E2EFD9" w:themeFill="accent6" w:themeFillTint="33"/>
          </w:tcPr>
          <w:p w14:paraId="452E8F3D" w14:textId="77777777" w:rsidR="00370A69" w:rsidRPr="00100106" w:rsidRDefault="00370A69" w:rsidP="003316D6">
            <w:pPr>
              <w:jc w:val="center"/>
              <w:rPr>
                <w:b/>
                <w:bCs/>
                <w:cs/>
              </w:rPr>
            </w:pPr>
            <w:r w:rsidRPr="00100106">
              <w:rPr>
                <w:rFonts w:hint="cs"/>
                <w:b/>
                <w:bCs/>
                <w:cs/>
              </w:rPr>
              <w:t>หัวข้อที่สอน</w:t>
            </w:r>
          </w:p>
        </w:tc>
        <w:tc>
          <w:tcPr>
            <w:tcW w:w="4050" w:type="dxa"/>
            <w:shd w:val="clear" w:color="auto" w:fill="E2EFD9" w:themeFill="accent6" w:themeFillTint="33"/>
          </w:tcPr>
          <w:p w14:paraId="19FBC65C" w14:textId="3E646393" w:rsidR="00370A69" w:rsidRPr="00100106" w:rsidRDefault="00370A69" w:rsidP="003316D6">
            <w:pPr>
              <w:jc w:val="center"/>
              <w:rPr>
                <w:b/>
                <w:bCs/>
                <w:cs/>
              </w:rPr>
            </w:pPr>
            <w:r w:rsidRPr="00100106">
              <w:rPr>
                <w:rFonts w:hint="cs"/>
                <w:b/>
                <w:bCs/>
                <w:cs/>
              </w:rPr>
              <w:t>ผลลัพธ์การเรียนรู้ที่คาดหวังรายหัวข้อ</w:t>
            </w:r>
            <w:r w:rsidRPr="00100106">
              <w:rPr>
                <w:b/>
                <w:bCs/>
              </w:rPr>
              <w:t xml:space="preserve"> (LLO)</w:t>
            </w:r>
          </w:p>
          <w:p w14:paraId="6AF58951" w14:textId="77777777" w:rsidR="00370A69" w:rsidRPr="00100106" w:rsidRDefault="00370A69" w:rsidP="003316D6">
            <w:pPr>
              <w:jc w:val="center"/>
              <w:rPr>
                <w:b/>
                <w:bCs/>
              </w:rPr>
            </w:pPr>
          </w:p>
        </w:tc>
        <w:tc>
          <w:tcPr>
            <w:tcW w:w="810" w:type="dxa"/>
            <w:shd w:val="clear" w:color="auto" w:fill="E2EFD9" w:themeFill="accent6" w:themeFillTint="33"/>
          </w:tcPr>
          <w:p w14:paraId="408325ED" w14:textId="2127DF7C" w:rsidR="00370A69" w:rsidRPr="00100106" w:rsidRDefault="00370A69" w:rsidP="003316D6">
            <w:pPr>
              <w:jc w:val="center"/>
              <w:rPr>
                <w:b/>
                <w:bCs/>
                <w:cs/>
              </w:rPr>
            </w:pPr>
            <w:r w:rsidRPr="00100106">
              <w:rPr>
                <w:b/>
                <w:bCs/>
              </w:rPr>
              <w:t>CLO</w:t>
            </w:r>
          </w:p>
        </w:tc>
        <w:tc>
          <w:tcPr>
            <w:tcW w:w="2970" w:type="dxa"/>
            <w:shd w:val="clear" w:color="auto" w:fill="E2EFD9" w:themeFill="accent6" w:themeFillTint="33"/>
          </w:tcPr>
          <w:p w14:paraId="23B73912" w14:textId="22BCCFF8" w:rsidR="00370A69" w:rsidRPr="00100106" w:rsidRDefault="00370A69" w:rsidP="003316D6">
            <w:pPr>
              <w:jc w:val="center"/>
              <w:rPr>
                <w:b/>
                <w:bCs/>
              </w:rPr>
            </w:pPr>
            <w:r w:rsidRPr="00100106">
              <w:rPr>
                <w:rFonts w:hint="cs"/>
                <w:b/>
                <w:bCs/>
                <w:cs/>
              </w:rPr>
              <w:t>กิจกรรมการเรียนการสอน</w:t>
            </w:r>
          </w:p>
        </w:tc>
        <w:tc>
          <w:tcPr>
            <w:tcW w:w="1710" w:type="dxa"/>
            <w:shd w:val="clear" w:color="auto" w:fill="E2EFD9" w:themeFill="accent6" w:themeFillTint="33"/>
          </w:tcPr>
          <w:p w14:paraId="46608647" w14:textId="4644CCEF" w:rsidR="00370A69" w:rsidRPr="00100106" w:rsidRDefault="00370A69" w:rsidP="003316D6">
            <w:pPr>
              <w:jc w:val="center"/>
              <w:rPr>
                <w:b/>
                <w:bCs/>
                <w:cs/>
              </w:rPr>
            </w:pPr>
            <w:r w:rsidRPr="00100106">
              <w:rPr>
                <w:rFonts w:hint="cs"/>
                <w:b/>
                <w:bCs/>
                <w:cs/>
              </w:rPr>
              <w:t>สื่อการสอน</w:t>
            </w:r>
          </w:p>
        </w:tc>
        <w:tc>
          <w:tcPr>
            <w:tcW w:w="1710" w:type="dxa"/>
            <w:shd w:val="clear" w:color="auto" w:fill="E2EFD9" w:themeFill="accent6" w:themeFillTint="33"/>
          </w:tcPr>
          <w:p w14:paraId="4715346A" w14:textId="35B6F1A1" w:rsidR="00370A69" w:rsidRPr="00100106" w:rsidRDefault="00370A69" w:rsidP="003316D6">
            <w:pPr>
              <w:jc w:val="center"/>
              <w:rPr>
                <w:b/>
                <w:bCs/>
              </w:rPr>
            </w:pPr>
            <w:r w:rsidRPr="00100106">
              <w:rPr>
                <w:rFonts w:hint="cs"/>
                <w:b/>
                <w:bCs/>
                <w:cs/>
              </w:rPr>
              <w:t>วิธีการประเมิน</w:t>
            </w:r>
          </w:p>
        </w:tc>
        <w:tc>
          <w:tcPr>
            <w:tcW w:w="1260" w:type="dxa"/>
            <w:shd w:val="clear" w:color="auto" w:fill="E2EFD9" w:themeFill="accent6" w:themeFillTint="33"/>
          </w:tcPr>
          <w:p w14:paraId="6BE260DC" w14:textId="77777777" w:rsidR="00370A69" w:rsidRPr="00100106" w:rsidRDefault="00370A69" w:rsidP="003316D6">
            <w:pPr>
              <w:jc w:val="center"/>
              <w:rPr>
                <w:b/>
                <w:bCs/>
                <w:cs/>
              </w:rPr>
            </w:pPr>
            <w:r w:rsidRPr="00100106">
              <w:rPr>
                <w:rFonts w:hint="cs"/>
                <w:b/>
                <w:bCs/>
                <w:cs/>
              </w:rPr>
              <w:t>อาจารย์ผู้สอน</w:t>
            </w:r>
          </w:p>
        </w:tc>
      </w:tr>
      <w:tr w:rsidR="00100106" w:rsidRPr="00100106" w14:paraId="49B9AE82" w14:textId="77777777" w:rsidTr="009F2C59">
        <w:trPr>
          <w:trHeight w:val="409"/>
        </w:trPr>
        <w:tc>
          <w:tcPr>
            <w:tcW w:w="1530" w:type="dxa"/>
          </w:tcPr>
          <w:p w14:paraId="2FE048E8" w14:textId="77777777" w:rsidR="00370A69" w:rsidRPr="00100106" w:rsidRDefault="00370A69" w:rsidP="00B9667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  <w:p w14:paraId="410FEDF2" w14:textId="4A59B483" w:rsidR="00370A69" w:rsidRPr="00100106" w:rsidRDefault="00370A69" w:rsidP="00B9667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5 นาที)</w:t>
            </w:r>
          </w:p>
        </w:tc>
        <w:tc>
          <w:tcPr>
            <w:tcW w:w="1620" w:type="dxa"/>
          </w:tcPr>
          <w:p w14:paraId="6E6EE353" w14:textId="77777777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แนะนำรายวิชา</w:t>
            </w:r>
          </w:p>
          <w:p w14:paraId="2F13C9E9" w14:textId="77777777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Course orientation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</w:p>
          <w:p w14:paraId="1B2826A5" w14:textId="73CB9019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050" w:type="dxa"/>
          </w:tcPr>
          <w:p w14:paraId="2535B2B5" w14:textId="77777777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เพื่อชี้แจงรายละเอียดเกี่ยวกับรายวิชา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ได้แก่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วัตถุประสงค์การเรียนรู้ของรายวิชา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กิจกรรมการเรียนการสอน การวัดและ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ประเมินผล แหล่งการเรียนรู้</w:t>
            </w:r>
          </w:p>
          <w:p w14:paraId="6E5F5796" w14:textId="18159309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เพื่อก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หนดข้อตกลงร่วมกันระหว่างรายวิชาและผู้เรียน</w:t>
            </w:r>
          </w:p>
        </w:tc>
        <w:tc>
          <w:tcPr>
            <w:tcW w:w="810" w:type="dxa"/>
          </w:tcPr>
          <w:p w14:paraId="3B4A3C59" w14:textId="32FA179E" w:rsidR="00370A69" w:rsidRPr="00100106" w:rsidRDefault="006D6480" w:rsidP="00B9667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CLO3</w:t>
            </w:r>
          </w:p>
        </w:tc>
        <w:tc>
          <w:tcPr>
            <w:tcW w:w="2970" w:type="dxa"/>
          </w:tcPr>
          <w:p w14:paraId="0EB68C7A" w14:textId="0252BDDB" w:rsidR="00370A69" w:rsidRPr="00100106" w:rsidRDefault="00370A69" w:rsidP="00B9667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ชี้แจงผู้เรียนเกี่ยวกับรายวิชาฯ</w:t>
            </w:r>
          </w:p>
          <w:p w14:paraId="0C37CD62" w14:textId="77777777" w:rsidR="00370A69" w:rsidRPr="00100106" w:rsidRDefault="00370A69" w:rsidP="00B9667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ชี้แจงแผนการจัดกิจกรรมการเรียนการสอน การวัดและการประเมินผล</w:t>
            </w:r>
          </w:p>
          <w:p w14:paraId="53CEF0C2" w14:textId="77777777" w:rsidR="00370A69" w:rsidRPr="00100106" w:rsidRDefault="00370A69" w:rsidP="00B9667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- ชี้แจงการใช้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KKU e-Learning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เพื่อเป็นสื่อหลักระหว่างผู้เรียนและรายวิชา</w:t>
            </w:r>
          </w:p>
          <w:p w14:paraId="5AB018EA" w14:textId="28FF3FB7" w:rsidR="00370A69" w:rsidRPr="00100106" w:rsidRDefault="00370A69" w:rsidP="00B9667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กำหนดข้อตกลงต่าง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ๆ ร่วมกันเช่น ตัวแทนชั้นปี ช่องทางการติดต่อกับอาจารย์ </w:t>
            </w:r>
          </w:p>
        </w:tc>
        <w:tc>
          <w:tcPr>
            <w:tcW w:w="1710" w:type="dxa"/>
          </w:tcPr>
          <w:p w14:paraId="2A3CC268" w14:textId="77777777" w:rsidR="00986EFD" w:rsidRPr="00100106" w:rsidRDefault="00986EFD" w:rsidP="00986EF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course syllabus</w:t>
            </w:r>
          </w:p>
          <w:p w14:paraId="77FADC6E" w14:textId="77777777" w:rsidR="00986EFD" w:rsidRPr="00100106" w:rsidRDefault="00986EFD" w:rsidP="00986EF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ตารางสอน</w:t>
            </w:r>
          </w:p>
          <w:p w14:paraId="6F5A075B" w14:textId="6DE76131" w:rsidR="00370A69" w:rsidRPr="00100106" w:rsidRDefault="00986EFD" w:rsidP="00986EFD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56904666" w14:textId="000C3501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 การสอบถามความเข้าใจ</w:t>
            </w:r>
          </w:p>
          <w:p w14:paraId="30B8B9ED" w14:textId="77E99FF4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การเข้าประเมินในระบบ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e-Learning</w:t>
            </w:r>
          </w:p>
        </w:tc>
        <w:tc>
          <w:tcPr>
            <w:tcW w:w="1260" w:type="dxa"/>
          </w:tcPr>
          <w:p w14:paraId="65AD704A" w14:textId="669CD0B3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อ.จุฑามาศ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คำสีแก้ว</w:t>
            </w:r>
          </w:p>
        </w:tc>
      </w:tr>
      <w:tr w:rsidR="00100106" w:rsidRPr="00100106" w14:paraId="198F5D0D" w14:textId="77777777" w:rsidTr="009F2C59">
        <w:trPr>
          <w:trHeight w:val="409"/>
        </w:trPr>
        <w:tc>
          <w:tcPr>
            <w:tcW w:w="1530" w:type="dxa"/>
          </w:tcPr>
          <w:p w14:paraId="46D75BB8" w14:textId="77777777" w:rsidR="00370A69" w:rsidRPr="00100106" w:rsidRDefault="00370A69" w:rsidP="00B9667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  <w:p w14:paraId="1270C1C8" w14:textId="4EE68233" w:rsidR="00370A69" w:rsidRPr="00100106" w:rsidRDefault="00370A69" w:rsidP="00B9667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(55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นาที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7C1DCEFE" w14:textId="0C7DEEAB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บทนำสู่สรีรวิทยา สารน้ำในร่างกายอิเล็กโทรไลต์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การขนส่งสารผ่านเยื่อหุ้มเซลล์</w:t>
            </w:r>
          </w:p>
          <w:p w14:paraId="0AC6DBCB" w14:textId="5F6EB716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Introduction to physiology,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body fluids, electrolytes and membrane transport</w:t>
            </w:r>
          </w:p>
        </w:tc>
        <w:tc>
          <w:tcPr>
            <w:tcW w:w="4050" w:type="dxa"/>
          </w:tcPr>
          <w:p w14:paraId="03C7CE95" w14:textId="77777777" w:rsidR="00370A69" w:rsidRPr="00100106" w:rsidRDefault="00370A69" w:rsidP="00CD3B7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ระบบการควบคุมของร่างกายผ่านกลไก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homeostatic mechanism</w:t>
            </w:r>
          </w:p>
          <w:p w14:paraId="6D878AE1" w14:textId="62A4EE0B" w:rsidR="00370A69" w:rsidRPr="00100106" w:rsidRDefault="00370A69" w:rsidP="00CD3B7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ส่วนต่าง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ๆ และองค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์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ประกอบของของเหลวภายในร่างกาย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(body fluids)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ปริมาณของของเหลวในแต่ละส่วน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การเคลื่อนย้ายของของเหลวและการควบคุมของเหลวภายในร่างกาย</w:t>
            </w:r>
          </w:p>
          <w:p w14:paraId="30B2F938" w14:textId="1FCA55D3" w:rsidR="00370A69" w:rsidRPr="00100106" w:rsidRDefault="00370A69" w:rsidP="00CD3B7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อิเล็กโทร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ไลต์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electrolytes)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ที่ส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คัญ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ต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แหน่งที่อยู่ของอิเล็กโทร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ไลต์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แต่ละชนิด</w:t>
            </w:r>
          </w:p>
          <w:p w14:paraId="18EF8C69" w14:textId="02DF189B" w:rsidR="00370A69" w:rsidRPr="00100106" w:rsidRDefault="00370A69" w:rsidP="00A2551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4.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บอกโครงสร้างและคุณสมบัติของเยื่อหุ้มเซลล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์</w:t>
            </w:r>
          </w:p>
          <w:p w14:paraId="0F5E24B2" w14:textId="1C3F48C8" w:rsidR="00370A69" w:rsidRPr="00100106" w:rsidRDefault="00370A69" w:rsidP="00A2551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5.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จำแนกวิธีการ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เคลื่อน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ที่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สารผ่านเยื่อหุ้มเซลล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์</w:t>
            </w:r>
          </w:p>
          <w:p w14:paraId="29B27BEF" w14:textId="5048A6E9" w:rsidR="00370A69" w:rsidRPr="00100106" w:rsidRDefault="00370A69" w:rsidP="00A2551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6.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นิยามค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ว่าออสโมซิส</w:t>
            </w:r>
          </w:p>
          <w:p w14:paraId="09EAAED3" w14:textId="176F1921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7.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อธิบายปัจจัยที่ท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ให้สารเคลื่อนผ่านเยื่อหุ้มเซลล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์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ด้วยวิธีต่าง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ๆ</w:t>
            </w:r>
          </w:p>
        </w:tc>
        <w:tc>
          <w:tcPr>
            <w:tcW w:w="810" w:type="dxa"/>
          </w:tcPr>
          <w:p w14:paraId="734F6F0F" w14:textId="1686F1D1" w:rsidR="00370A69" w:rsidRPr="00100106" w:rsidRDefault="00BE4B92" w:rsidP="00B9667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CLO1</w:t>
            </w:r>
          </w:p>
        </w:tc>
        <w:tc>
          <w:tcPr>
            <w:tcW w:w="2970" w:type="dxa"/>
          </w:tcPr>
          <w:p w14:paraId="7DC34DE4" w14:textId="29F9E83F" w:rsidR="00370A69" w:rsidRPr="00100106" w:rsidRDefault="00370A69" w:rsidP="00B9667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48901E7C" w14:textId="77777777" w:rsidR="00370A69" w:rsidRPr="00100106" w:rsidRDefault="00370A69" w:rsidP="00B9667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5BEE6239" w14:textId="77777777" w:rsidR="00370A69" w:rsidRPr="00100106" w:rsidRDefault="00370A69" w:rsidP="00B9667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633B031D" w14:textId="77777777" w:rsidR="00370A69" w:rsidRPr="00100106" w:rsidRDefault="00370A69" w:rsidP="00B9667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6A7C9E20" w14:textId="77777777" w:rsidR="00370A69" w:rsidRPr="00100106" w:rsidRDefault="00370A69" w:rsidP="00B9667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  <w:p w14:paraId="0B419159" w14:textId="3A2F1DF1" w:rsidR="00370A69" w:rsidRPr="00100106" w:rsidRDefault="00370A69" w:rsidP="00B9667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แจ้งผู้เรียนศึกษาคู่มือ “ปฏิบัติการที่ 1”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และศึกษาวีดิทัศน์ประกอบการทำปฏิบัติการมาล่วงหน้า ก่อนเข้าเรียนในชั่วโมงปฏิบัติการจริง</w:t>
            </w:r>
          </w:p>
        </w:tc>
        <w:tc>
          <w:tcPr>
            <w:tcW w:w="1710" w:type="dxa"/>
          </w:tcPr>
          <w:p w14:paraId="3A3A48CD" w14:textId="77777777" w:rsidR="00986EFD" w:rsidRPr="00100106" w:rsidRDefault="00986EFD" w:rsidP="00986EF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เอกสารประกอบการเรียนการสอน </w:t>
            </w:r>
          </w:p>
          <w:p w14:paraId="0349DCE7" w14:textId="6907ACF9" w:rsidR="00370A69" w:rsidRPr="00100106" w:rsidRDefault="00986EFD" w:rsidP="00986EFD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3A4F0020" w14:textId="6BD91D67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03C4B0B5" w14:textId="77777777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6D71BBC0" w14:textId="77777777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A813307" w14:textId="6E156D56" w:rsidR="00370A69" w:rsidRPr="00100106" w:rsidRDefault="00370A69" w:rsidP="00B966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อ.จุฑามาศ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คำสีแก้ว</w:t>
            </w:r>
          </w:p>
        </w:tc>
      </w:tr>
      <w:tr w:rsidR="00100106" w:rsidRPr="00100106" w14:paraId="47DBFA57" w14:textId="77777777" w:rsidTr="009F2C59">
        <w:trPr>
          <w:trHeight w:val="409"/>
        </w:trPr>
        <w:tc>
          <w:tcPr>
            <w:tcW w:w="1530" w:type="dxa"/>
          </w:tcPr>
          <w:p w14:paraId="28672D44" w14:textId="6E0151D0" w:rsidR="00370A69" w:rsidRPr="00100106" w:rsidRDefault="00370A69" w:rsidP="004F20F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lastRenderedPageBreak/>
              <w:t>1</w:t>
            </w:r>
          </w:p>
          <w:p w14:paraId="6D38D3CA" w14:textId="4BF2510A" w:rsidR="00370A69" w:rsidRPr="00100106" w:rsidRDefault="00370A69" w:rsidP="004F20F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5499AFCA" w14:textId="77777777" w:rsidR="00370A69" w:rsidRPr="00100106" w:rsidRDefault="00370A69" w:rsidP="004F20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ศักย์ไฟฟ้าเยื่อหุ้มเซลล์ ศักยะเพื่องานและการถ่ายทอดสัญญาณส่งผ่านจุดประสานประสาท</w:t>
            </w:r>
          </w:p>
          <w:p w14:paraId="26F9C3C2" w14:textId="77777777" w:rsidR="00370A69" w:rsidRPr="00100106" w:rsidRDefault="00370A69" w:rsidP="004F20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Membrane potential, action</w:t>
            </w:r>
          </w:p>
          <w:p w14:paraId="56D7A81E" w14:textId="77777777" w:rsidR="00370A69" w:rsidRPr="00100106" w:rsidRDefault="00370A69" w:rsidP="004F20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potential and synaptic</w:t>
            </w:r>
          </w:p>
          <w:p w14:paraId="3821CDF1" w14:textId="2A595B0B" w:rsidR="00370A69" w:rsidRPr="00100106" w:rsidRDefault="00370A69" w:rsidP="004F20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transmission</w:t>
            </w:r>
          </w:p>
        </w:tc>
        <w:tc>
          <w:tcPr>
            <w:tcW w:w="4050" w:type="dxa"/>
          </w:tcPr>
          <w:p w14:paraId="41068E29" w14:textId="4195EAB8" w:rsidR="00370A69" w:rsidRPr="00100106" w:rsidRDefault="00370A69" w:rsidP="004F20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1.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จุดกำเนิดและปัจจัยที่มีผลต่อศักย์ไฟฟ้าขณะพัก</w:t>
            </w:r>
          </w:p>
          <w:p w14:paraId="1A9EF7E2" w14:textId="3AC82795" w:rsidR="00370A69" w:rsidRPr="00100106" w:rsidRDefault="00370A69" w:rsidP="004F20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2.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ลักษณะและการเกิดการตอบสนองของเซลล์ประสาทต่อการเกิดศักย์ทำงาน </w:t>
            </w:r>
          </w:p>
          <w:p w14:paraId="5F9863F4" w14:textId="77777777" w:rsidR="00370A69" w:rsidRPr="00100106" w:rsidRDefault="00370A69" w:rsidP="004F20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การแพร่ของสัญญาณประสาทในเส้น</w:t>
            </w:r>
          </w:p>
          <w:p w14:paraId="743F7316" w14:textId="77777777" w:rsidR="00370A69" w:rsidRPr="00100106" w:rsidRDefault="00370A69" w:rsidP="004F20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ประสาทและปัจจัยที่มีผลต่อการแพร่ของงาน</w:t>
            </w:r>
          </w:p>
          <w:p w14:paraId="474A4FA9" w14:textId="67F15F1D" w:rsidR="00370A69" w:rsidRPr="00100106" w:rsidRDefault="00370A69" w:rsidP="00DF39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4.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อธิบายกลไกและปัจจัยที่ส่งผลต่อการถ่ายทอดสัญญาณประสาทที่จุดประสานได้</w:t>
            </w:r>
          </w:p>
          <w:p w14:paraId="0EDBD623" w14:textId="4224DB6A" w:rsidR="00370A69" w:rsidRPr="00100106" w:rsidRDefault="00370A69" w:rsidP="00DF39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5.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อธิบายการท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งานของสารสื่อประสาทได้อย่างคร่าว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ๆ</w:t>
            </w:r>
          </w:p>
          <w:p w14:paraId="03E65D36" w14:textId="0F4125B5" w:rsidR="00370A69" w:rsidRPr="00100106" w:rsidRDefault="00370A69" w:rsidP="00DF397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6.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อธิบายคลินิกสัมพันธ์ที่เกี่ยวข้องกับการเกิดศักย์ท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งานและการแพร่สัญญาณ</w:t>
            </w:r>
          </w:p>
        </w:tc>
        <w:tc>
          <w:tcPr>
            <w:tcW w:w="810" w:type="dxa"/>
          </w:tcPr>
          <w:p w14:paraId="2E7B2F1C" w14:textId="3D68CDED" w:rsidR="00370A69" w:rsidRPr="00100106" w:rsidRDefault="006D6480" w:rsidP="004F20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CLO1</w:t>
            </w:r>
          </w:p>
        </w:tc>
        <w:tc>
          <w:tcPr>
            <w:tcW w:w="2970" w:type="dxa"/>
          </w:tcPr>
          <w:p w14:paraId="7D654317" w14:textId="496478CD" w:rsidR="00370A69" w:rsidRPr="00100106" w:rsidRDefault="00370A69" w:rsidP="004F20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30CBB8ED" w14:textId="77777777" w:rsidR="00370A69" w:rsidRPr="00100106" w:rsidRDefault="00370A69" w:rsidP="004F20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12822CF3" w14:textId="77777777" w:rsidR="00370A69" w:rsidRPr="00100106" w:rsidRDefault="00370A69" w:rsidP="004F20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27031961" w14:textId="77777777" w:rsidR="00370A69" w:rsidRPr="00100106" w:rsidRDefault="00370A69" w:rsidP="004F20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3CF1736F" w14:textId="77777777" w:rsidR="00370A69" w:rsidRPr="00100106" w:rsidRDefault="00370A69" w:rsidP="004F20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  <w:p w14:paraId="37929F1C" w14:textId="77777777" w:rsidR="00370A69" w:rsidRPr="00100106" w:rsidRDefault="00370A69" w:rsidP="004F20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35BF7F2" w14:textId="77777777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เอกสารประกอบการเรียนการสอน </w:t>
            </w:r>
          </w:p>
          <w:p w14:paraId="3F54F90B" w14:textId="6A43CCEA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15E630F5" w14:textId="43AC2D5C" w:rsidR="00370A69" w:rsidRPr="00100106" w:rsidRDefault="00370A69" w:rsidP="004F20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3AF0F35B" w14:textId="77777777" w:rsidR="00370A69" w:rsidRPr="00100106" w:rsidRDefault="00370A69" w:rsidP="004F20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0EEEBB62" w14:textId="77777777" w:rsidR="00370A69" w:rsidRPr="00100106" w:rsidRDefault="00370A69" w:rsidP="004F20FB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60" w:type="dxa"/>
          </w:tcPr>
          <w:p w14:paraId="15F0899D" w14:textId="45EA9B52" w:rsidR="00370A69" w:rsidRPr="00100106" w:rsidRDefault="00370A69" w:rsidP="004F20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ผศ.วิภาวี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ทูคำมี</w:t>
            </w:r>
          </w:p>
        </w:tc>
      </w:tr>
      <w:tr w:rsidR="00100106" w:rsidRPr="00100106" w14:paraId="45261C68" w14:textId="77777777" w:rsidTr="009F2C59">
        <w:trPr>
          <w:trHeight w:val="94"/>
        </w:trPr>
        <w:tc>
          <w:tcPr>
            <w:tcW w:w="1530" w:type="dxa"/>
          </w:tcPr>
          <w:p w14:paraId="26A47D71" w14:textId="1FC0BF08" w:rsidR="00370A69" w:rsidRPr="00100106" w:rsidRDefault="00370A69" w:rsidP="00DD75A4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  <w:p w14:paraId="082BD821" w14:textId="0F6D27B5" w:rsidR="00370A69" w:rsidRPr="00100106" w:rsidRDefault="00370A69" w:rsidP="00DD75A4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6998F217" w14:textId="7C95B477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LAB: The nerve impulse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[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short case study]</w:t>
            </w:r>
          </w:p>
          <w:p w14:paraId="150F2017" w14:textId="2B8C440F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สัญญาณประสาท) </w:t>
            </w:r>
          </w:p>
        </w:tc>
        <w:tc>
          <w:tcPr>
            <w:tcW w:w="4050" w:type="dxa"/>
          </w:tcPr>
          <w:p w14:paraId="004ECB61" w14:textId="42A5EFAA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ามารถประยุกต์ใช้ความรู้เพื่ออธิบายภาวะหรือโรคที่สัมพันธ์เกี่ยวข้องกับการเกิดศักย์ทำงานและการแพร่สัญญาณประสาท ได้แก่ ภาวะการรับสารพิษจากปลาปักเป้า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ภาวการณ์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ได้รับพิษ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จากยาฆ่าแมลง และ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botulinum toxin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รวมไปถึง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โรค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Myasthenia Gravis </w:t>
            </w:r>
          </w:p>
        </w:tc>
        <w:tc>
          <w:tcPr>
            <w:tcW w:w="810" w:type="dxa"/>
          </w:tcPr>
          <w:p w14:paraId="76104EB0" w14:textId="3B7FF137" w:rsidR="002F2BAA" w:rsidRPr="00100106" w:rsidRDefault="002F2BAA" w:rsidP="0078288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="0078288E"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2,3</w:t>
            </w:r>
          </w:p>
        </w:tc>
        <w:tc>
          <w:tcPr>
            <w:tcW w:w="2970" w:type="dxa"/>
          </w:tcPr>
          <w:p w14:paraId="7FD932FB" w14:textId="46CB0875" w:rsidR="00370A69" w:rsidRPr="00100106" w:rsidRDefault="00370A69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แจ้งวัตถุประสงค์การเรียนรู้</w:t>
            </w:r>
          </w:p>
          <w:p w14:paraId="003F60C0" w14:textId="77777777" w:rsidR="00370A69" w:rsidRPr="00100106" w:rsidRDefault="00370A69" w:rsidP="00E620C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</w:t>
            </w:r>
          </w:p>
          <w:p w14:paraId="1A6F5290" w14:textId="08D3EB8B" w:rsidR="00370A69" w:rsidRPr="00100106" w:rsidRDefault="00370A69" w:rsidP="00E620C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- นำเสนอ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short case study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และตอบคำถามข้อสงสัยจากผู้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เรียน</w:t>
            </w:r>
          </w:p>
          <w:p w14:paraId="3BBF0EC1" w14:textId="77777777" w:rsidR="00370A69" w:rsidRPr="00100106" w:rsidRDefault="00370A69" w:rsidP="00E620C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ถกอภิปรายแลกเปลี่ยนความคิดเห็น</w:t>
            </w:r>
          </w:p>
          <w:p w14:paraId="69DD047A" w14:textId="28C56AB3" w:rsidR="00370A69" w:rsidRPr="00100106" w:rsidRDefault="00370A69" w:rsidP="00E620C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สรุปกรณีศึกษาโดยอาจารย์ผู้สอน</w:t>
            </w:r>
          </w:p>
        </w:tc>
        <w:tc>
          <w:tcPr>
            <w:tcW w:w="1710" w:type="dxa"/>
          </w:tcPr>
          <w:p w14:paraId="2E938B22" w14:textId="77777777" w:rsidR="002B4F70" w:rsidRPr="00100106" w:rsidRDefault="002B4F70" w:rsidP="002B4F7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กรณีศึกษาแบบ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short case study</w:t>
            </w:r>
          </w:p>
          <w:p w14:paraId="5067C37A" w14:textId="6D4D5145" w:rsidR="00370A69" w:rsidRPr="00100106" w:rsidRDefault="002B4F70" w:rsidP="002B4F7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4B67A6D7" w14:textId="39E2E494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62786915" w14:textId="77777777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624A028A" w14:textId="77777777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5F01BE05" w14:textId="1BA5E1F1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DB64948" w14:textId="167A62A2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ผศ.วิภาวี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ทูคำมี</w:t>
            </w:r>
          </w:p>
        </w:tc>
      </w:tr>
      <w:tr w:rsidR="00100106" w:rsidRPr="00100106" w14:paraId="45DDC710" w14:textId="77777777" w:rsidTr="009F2C59">
        <w:tc>
          <w:tcPr>
            <w:tcW w:w="1530" w:type="dxa"/>
          </w:tcPr>
          <w:p w14:paraId="0C4A2419" w14:textId="7AF5D79A" w:rsidR="00370A69" w:rsidRPr="00100106" w:rsidRDefault="00370A69" w:rsidP="002137A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  <w:p w14:paraId="1CDDEA02" w14:textId="4470E75D" w:rsidR="00370A69" w:rsidRPr="00100106" w:rsidRDefault="00370A69" w:rsidP="002137A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08671936" w14:textId="27B36DFC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ชี้แจงแนวทางการจัดท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สื่อทางสรีรวิทยา</w:t>
            </w:r>
          </w:p>
        </w:tc>
        <w:tc>
          <w:tcPr>
            <w:tcW w:w="4050" w:type="dxa"/>
          </w:tcPr>
          <w:p w14:paraId="763ECEDB" w14:textId="5DDF03EE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ชี้แจงรายละเอียดเกี่ยวกับแนวทางการจัดทำ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ชิ้นงาน ขั้นตอนและกระบวนการนำเสนอแต่ละครั้ง</w:t>
            </w:r>
          </w:p>
        </w:tc>
        <w:tc>
          <w:tcPr>
            <w:tcW w:w="810" w:type="dxa"/>
          </w:tcPr>
          <w:p w14:paraId="3B1DE1A0" w14:textId="77777777" w:rsidR="00370A69" w:rsidRPr="00100106" w:rsidRDefault="00370A69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970" w:type="dxa"/>
          </w:tcPr>
          <w:p w14:paraId="3ECA55A0" w14:textId="6AA79C23" w:rsidR="00370A69" w:rsidRPr="00100106" w:rsidRDefault="00370A69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</w:t>
            </w:r>
          </w:p>
          <w:p w14:paraId="7DD56D98" w14:textId="77777777" w:rsidR="00370A69" w:rsidRPr="00100106" w:rsidRDefault="00370A69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ชี้แจงรายละเอียด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ต่าง ๆ ที่เกี่ยวข้อง</w:t>
            </w:r>
          </w:p>
          <w:p w14:paraId="6292A822" w14:textId="38D86060" w:rsidR="00370A69" w:rsidRPr="00100106" w:rsidRDefault="00370A69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การซักถามข้อสงสัย</w:t>
            </w:r>
          </w:p>
        </w:tc>
        <w:tc>
          <w:tcPr>
            <w:tcW w:w="1710" w:type="dxa"/>
          </w:tcPr>
          <w:p w14:paraId="46190A38" w14:textId="4B4EB06E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เอกสาร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ชี้แจง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  <w:p w14:paraId="4F9537C7" w14:textId="49A9DEAF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2F4914DE" w14:textId="37C304A0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การสอบถามความเข้าใจ</w:t>
            </w:r>
          </w:p>
        </w:tc>
        <w:tc>
          <w:tcPr>
            <w:tcW w:w="1260" w:type="dxa"/>
          </w:tcPr>
          <w:p w14:paraId="5E92EEBE" w14:textId="22A278FD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อ.จุฑามาศ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คำสีแก้ว</w:t>
            </w:r>
          </w:p>
        </w:tc>
      </w:tr>
      <w:tr w:rsidR="00100106" w:rsidRPr="00100106" w14:paraId="1A3C6FFF" w14:textId="77777777" w:rsidTr="009F2C59">
        <w:trPr>
          <w:trHeight w:val="2290"/>
        </w:trPr>
        <w:tc>
          <w:tcPr>
            <w:tcW w:w="1530" w:type="dxa"/>
          </w:tcPr>
          <w:p w14:paraId="2DB088DE" w14:textId="77777777" w:rsidR="00370A69" w:rsidRPr="00100106" w:rsidRDefault="00370A69" w:rsidP="00DD75A4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2</w:t>
            </w:r>
          </w:p>
          <w:p w14:paraId="69E570F7" w14:textId="687F691D" w:rsidR="00370A69" w:rsidRPr="00100106" w:rsidRDefault="00370A69" w:rsidP="00DD75A4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(3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222BA16E" w14:textId="7AF06DC6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LAB: Membrane transport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การขนส่งสารผ่านเยื่อหุ้มเซลล์)</w:t>
            </w:r>
          </w:p>
        </w:tc>
        <w:tc>
          <w:tcPr>
            <w:tcW w:w="4050" w:type="dxa"/>
          </w:tcPr>
          <w:p w14:paraId="74B048E0" w14:textId="77777777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อธิบายกระบวนการที่ทำให้เซลล์เม็ดเลือดแดงแตก</w:t>
            </w:r>
          </w:p>
          <w:p w14:paraId="29E8B4A2" w14:textId="77777777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บอกถึงปัจจัยที่มีผลต่อการขนส่งสารผ่านเยื่อหุ้มเซลล์</w:t>
            </w:r>
          </w:p>
          <w:p w14:paraId="5F667D0C" w14:textId="77777777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ระบุปัจจัยสำคัญที่ใช้ในกระบวนการขนส่งสารผ่านเยื่อหุ้มเซลล์แบบก</w:t>
            </w:r>
            <w:proofErr w:type="spellStart"/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ัม</w:t>
            </w:r>
            <w:proofErr w:type="spellEnd"/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มันต์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(active transport)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และแบบกสานต์ (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passive transport)</w:t>
            </w:r>
          </w:p>
          <w:p w14:paraId="79D81929" w14:textId="77777777" w:rsidR="00370A69" w:rsidRPr="00100106" w:rsidRDefault="00370A69" w:rsidP="00DD75A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100106">
              <w:rPr>
                <w:rFonts w:ascii="TH SarabunPSK" w:hAnsi="TH SarabunPSK" w:cs="TH SarabunPSK"/>
                <w:sz w:val="24"/>
                <w:szCs w:val="24"/>
                <w:cs/>
              </w:rPr>
              <w:t>หมายเหตุ: ได้มีการแจ้งผู้เรียนในชั่วโมงเรียน</w:t>
            </w:r>
            <w:r w:rsidRPr="0010010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4"/>
                <w:szCs w:val="24"/>
                <w:cs/>
              </w:rPr>
              <w:t>“สรีรวิทยาของเยื่อหุ้มเซลล์และการขนส่งสารผ่านเยื่อหุ้มเซลล์”</w:t>
            </w:r>
            <w:r w:rsidRPr="0010010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4"/>
                <w:szCs w:val="24"/>
                <w:cs/>
              </w:rPr>
              <w:t>เพื่ออ่านคู่มือปฏิบัติการที่ 1</w:t>
            </w:r>
            <w:r w:rsidRPr="0010010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4"/>
                <w:szCs w:val="24"/>
                <w:cs/>
              </w:rPr>
              <w:t>และศึกษาวีดิทัศน์ประกอบการทำปฏิบัติการมาล่วงหน้า</w:t>
            </w:r>
          </w:p>
          <w:p w14:paraId="724A37FF" w14:textId="77777777" w:rsidR="00370A69" w:rsidRPr="00100106" w:rsidRDefault="00370A69" w:rsidP="00DD75A4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7EDCC070" w14:textId="1496C467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อาจารย์หัวหน้าแลป: อ.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จุฑามาศ คำสีแก้ว)</w:t>
            </w:r>
          </w:p>
        </w:tc>
        <w:tc>
          <w:tcPr>
            <w:tcW w:w="810" w:type="dxa"/>
          </w:tcPr>
          <w:p w14:paraId="48FB33F1" w14:textId="1B4922C9" w:rsidR="0078288E" w:rsidRPr="00100106" w:rsidRDefault="0078288E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2,3</w:t>
            </w:r>
          </w:p>
        </w:tc>
        <w:tc>
          <w:tcPr>
            <w:tcW w:w="2970" w:type="dxa"/>
          </w:tcPr>
          <w:p w14:paraId="24F6EA83" w14:textId="04659B15" w:rsidR="00370A69" w:rsidRPr="00100106" w:rsidRDefault="00370A69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แจ้งผู้เรียนเซ็นชื่อเข้าเรียนตามแฟ้มประจำกลุ่ม</w:t>
            </w:r>
          </w:p>
          <w:p w14:paraId="2F8F6A2C" w14:textId="77777777" w:rsidR="00370A69" w:rsidRPr="00100106" w:rsidRDefault="00370A69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2BE8F7DF" w14:textId="77777777" w:rsidR="00370A69" w:rsidRPr="00100106" w:rsidRDefault="00370A69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</w:p>
          <w:p w14:paraId="2379F058" w14:textId="77777777" w:rsidR="00370A69" w:rsidRPr="00100106" w:rsidRDefault="00370A69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การบรรยายและแนะนำแนวทางการทำปฏิบัติการ</w:t>
            </w:r>
          </w:p>
          <w:p w14:paraId="18061AA4" w14:textId="77777777" w:rsidR="00370A69" w:rsidRPr="00100106" w:rsidRDefault="00370A69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ผู้เรียนทำปฏิบัติการโดยมีอาจารย์ประจำกลุ่มและเจ้าหน้าที่ปฏิบัติการคอยให้คำแนะนำ</w:t>
            </w:r>
          </w:p>
          <w:p w14:paraId="3D38C1AC" w14:textId="77777777" w:rsidR="00370A69" w:rsidRPr="00100106" w:rsidRDefault="00370A69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สรุปผลการปฏิบัติการ</w:t>
            </w:r>
          </w:p>
          <w:p w14:paraId="75CF93D4" w14:textId="456AB0E3" w:rsidR="00370A69" w:rsidRPr="00100106" w:rsidRDefault="00370A69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อภิปรายผลการปฏิบัติการร่วมกันและตอบคำถามท้ายปฏิบัติการ</w:t>
            </w:r>
          </w:p>
        </w:tc>
        <w:tc>
          <w:tcPr>
            <w:tcW w:w="1710" w:type="dxa"/>
          </w:tcPr>
          <w:p w14:paraId="5767E9DE" w14:textId="77777777" w:rsidR="002B4F70" w:rsidRPr="00100106" w:rsidRDefault="002B4F70" w:rsidP="002B4F7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คู่มือปฏิบัติการ</w:t>
            </w:r>
          </w:p>
          <w:p w14:paraId="4883BEC4" w14:textId="77777777" w:rsidR="002B4F70" w:rsidRPr="00100106" w:rsidRDefault="002B4F70" w:rsidP="002B4F7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วิดิทัศน์ที่เกี่ยวข้อง</w:t>
            </w:r>
          </w:p>
          <w:p w14:paraId="013A4C3C" w14:textId="77777777" w:rsidR="002B4F70" w:rsidRPr="00100106" w:rsidRDefault="002B4F70" w:rsidP="002B4F7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  <w:p w14:paraId="348B43E8" w14:textId="77777777" w:rsidR="002B4F70" w:rsidRPr="00100106" w:rsidRDefault="002B4F70" w:rsidP="002B4F7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อุปกรณ์ต่างๆ สำหรับการทำปฏิบัติการ</w:t>
            </w:r>
          </w:p>
          <w:p w14:paraId="5DB8F844" w14:textId="77777777" w:rsidR="002B4F70" w:rsidRPr="00100106" w:rsidRDefault="002B4F70" w:rsidP="002B4F7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การสาธิต</w:t>
            </w:r>
          </w:p>
          <w:p w14:paraId="010B106E" w14:textId="1C193E02" w:rsidR="00370A69" w:rsidRPr="00100106" w:rsidRDefault="002B4F70" w:rsidP="002B4F7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เอกสารประกอบการเรียนการสอน</w:t>
            </w:r>
          </w:p>
        </w:tc>
        <w:tc>
          <w:tcPr>
            <w:tcW w:w="1710" w:type="dxa"/>
          </w:tcPr>
          <w:p w14:paraId="2910C04B" w14:textId="2A89BC57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02ADD032" w14:textId="77777777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ก่อน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(pre-test)</w:t>
            </w:r>
          </w:p>
          <w:p w14:paraId="6118C48F" w14:textId="77777777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การสังเกต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พ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ฤติกรรม</w:t>
            </w:r>
          </w:p>
          <w:p w14:paraId="0E399D36" w14:textId="77777777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5350E361" w14:textId="77777777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376711B2" w14:textId="77777777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6A45ACD" w14:textId="75191911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อ.จุฑามาศ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และคณาจารย์</w:t>
            </w:r>
          </w:p>
        </w:tc>
      </w:tr>
      <w:tr w:rsidR="00100106" w:rsidRPr="00100106" w14:paraId="7ACA0159" w14:textId="77777777" w:rsidTr="009F2C59">
        <w:trPr>
          <w:trHeight w:val="2290"/>
        </w:trPr>
        <w:tc>
          <w:tcPr>
            <w:tcW w:w="1530" w:type="dxa"/>
          </w:tcPr>
          <w:p w14:paraId="62497190" w14:textId="7C2FBB64" w:rsidR="00370A69" w:rsidRPr="00100106" w:rsidRDefault="00370A69" w:rsidP="00EA06B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  <w:p w14:paraId="135C2EF0" w14:textId="36967CF3" w:rsidR="00370A69" w:rsidRPr="00100106" w:rsidRDefault="00370A69" w:rsidP="00EA06B8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436113EE" w14:textId="77777777" w:rsidR="00370A69" w:rsidRPr="00100106" w:rsidRDefault="00370A69" w:rsidP="00EA06B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ระบบประสาทรับความรู้สึก</w:t>
            </w:r>
          </w:p>
          <w:p w14:paraId="52815EB7" w14:textId="7E465AAA" w:rsidR="00370A69" w:rsidRPr="00100106" w:rsidRDefault="00370A69" w:rsidP="00EA06B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Sensory system</w:t>
            </w:r>
          </w:p>
        </w:tc>
        <w:tc>
          <w:tcPr>
            <w:tcW w:w="4050" w:type="dxa"/>
          </w:tcPr>
          <w:p w14:paraId="042B13CB" w14:textId="77777777" w:rsidR="00370A69" w:rsidRPr="00100106" w:rsidRDefault="00370A69" w:rsidP="007440E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1. อธิบายกลไกการรับความรู้สึก</w:t>
            </w:r>
          </w:p>
          <w:p w14:paraId="03A2FD16" w14:textId="77777777" w:rsidR="00370A69" w:rsidRPr="00100106" w:rsidRDefault="00370A69" w:rsidP="007440E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2. บอกองค์ประกอบโดยทั่วไปของระบบรับความรู้สึก</w:t>
            </w:r>
          </w:p>
          <w:p w14:paraId="40650DF8" w14:textId="4D2B10CC" w:rsidR="00370A69" w:rsidRPr="00100106" w:rsidRDefault="00370A69" w:rsidP="007440E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3. บอกชนิดและคุณสมบัติของตัวรับ ใยประสาท วิถีประสาทและสมองส่วนที่รับความรู้สึก</w:t>
            </w:r>
          </w:p>
          <w:p w14:paraId="7FD5A9F9" w14:textId="0239E077" w:rsidR="00370A69" w:rsidRPr="00100106" w:rsidRDefault="00370A69" w:rsidP="007440E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4. จ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แนกประเภทของค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วาม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เจ็บปวด</w:t>
            </w:r>
          </w:p>
          <w:p w14:paraId="42E6AF37" w14:textId="3B797D0E" w:rsidR="00370A69" w:rsidRPr="00100106" w:rsidRDefault="00370A69" w:rsidP="007440E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5. อธิบ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า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ยกลไกก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า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รเกิดคว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า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มเจ็บปวด</w:t>
            </w:r>
          </w:p>
          <w:p w14:paraId="26DCB144" w14:textId="77777777" w:rsidR="00370A69" w:rsidRPr="00100106" w:rsidRDefault="00370A69" w:rsidP="007440E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6. อธิบายการตอบสนองต่อความเจ็บปวด</w:t>
            </w:r>
          </w:p>
          <w:p w14:paraId="481B6ECB" w14:textId="10888A79" w:rsidR="00370A69" w:rsidRPr="00100106" w:rsidRDefault="00370A69" w:rsidP="007440E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7. อธิบายสิ่งกระตุ้นที่ทำให้เกิดอาการคันและจั๊กจี้</w:t>
            </w:r>
          </w:p>
        </w:tc>
        <w:tc>
          <w:tcPr>
            <w:tcW w:w="810" w:type="dxa"/>
          </w:tcPr>
          <w:p w14:paraId="123D53CD" w14:textId="6DBB6570" w:rsidR="00370A69" w:rsidRPr="00100106" w:rsidRDefault="0078288E" w:rsidP="00EA06B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CLO1</w:t>
            </w:r>
          </w:p>
        </w:tc>
        <w:tc>
          <w:tcPr>
            <w:tcW w:w="2970" w:type="dxa"/>
          </w:tcPr>
          <w:p w14:paraId="15A5FF85" w14:textId="6804910B" w:rsidR="00370A69" w:rsidRPr="00100106" w:rsidRDefault="00370A69" w:rsidP="00EA06B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1C483BF5" w14:textId="77777777" w:rsidR="00370A69" w:rsidRPr="00100106" w:rsidRDefault="00370A69" w:rsidP="00EA06B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1A30D7AF" w14:textId="77777777" w:rsidR="00370A69" w:rsidRPr="00100106" w:rsidRDefault="00370A69" w:rsidP="00EA06B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5ECF1875" w14:textId="77777777" w:rsidR="00370A69" w:rsidRPr="00100106" w:rsidRDefault="00370A69" w:rsidP="00EA06B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5F763331" w14:textId="49EA3012" w:rsidR="00370A69" w:rsidRPr="00100106" w:rsidRDefault="00370A69" w:rsidP="00EA06B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</w:tc>
        <w:tc>
          <w:tcPr>
            <w:tcW w:w="1710" w:type="dxa"/>
          </w:tcPr>
          <w:p w14:paraId="24D33C70" w14:textId="77777777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เอกสารประกอบการเรียนการสอน </w:t>
            </w:r>
          </w:p>
          <w:p w14:paraId="33D2B8A6" w14:textId="56C24B4F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38430E23" w14:textId="2081EFA1" w:rsidR="00370A69" w:rsidRPr="00100106" w:rsidRDefault="00370A69" w:rsidP="00EA06B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7F822842" w14:textId="77777777" w:rsidR="00370A69" w:rsidRPr="00100106" w:rsidRDefault="00370A69" w:rsidP="00EA06B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5496C9A6" w14:textId="77777777" w:rsidR="00370A69" w:rsidRPr="00100106" w:rsidRDefault="00370A69" w:rsidP="00EA06B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093614D6" w14:textId="5C612CD2" w:rsidR="00370A69" w:rsidRPr="00100106" w:rsidRDefault="00370A69" w:rsidP="00EA06B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ศ.พวงรัตน์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ภักดีโชติ</w:t>
            </w:r>
          </w:p>
        </w:tc>
      </w:tr>
      <w:tr w:rsidR="00100106" w:rsidRPr="00100106" w14:paraId="05C1A215" w14:textId="77777777" w:rsidTr="009F2C59">
        <w:trPr>
          <w:trHeight w:val="310"/>
        </w:trPr>
        <w:tc>
          <w:tcPr>
            <w:tcW w:w="1530" w:type="dxa"/>
          </w:tcPr>
          <w:p w14:paraId="44CDE262" w14:textId="77777777" w:rsidR="00370A69" w:rsidRPr="00100106" w:rsidRDefault="00370A69" w:rsidP="001033F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  <w:p w14:paraId="6DA532E1" w14:textId="2972B234" w:rsidR="00370A69" w:rsidRPr="00100106" w:rsidRDefault="00370A69" w:rsidP="001033F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1180C425" w14:textId="77777777" w:rsidR="00370A69" w:rsidRPr="00100106" w:rsidRDefault="00370A69" w:rsidP="001033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ระบบประสาทอัตโนวัติ</w:t>
            </w:r>
          </w:p>
          <w:p w14:paraId="759DD859" w14:textId="13F18953" w:rsidR="00370A69" w:rsidRPr="00100106" w:rsidRDefault="00370A69" w:rsidP="001033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Autonomic nervous system</w:t>
            </w:r>
          </w:p>
        </w:tc>
        <w:tc>
          <w:tcPr>
            <w:tcW w:w="4050" w:type="dxa"/>
          </w:tcPr>
          <w:p w14:paraId="342DEC60" w14:textId="77777777" w:rsidR="00370A69" w:rsidRPr="00100106" w:rsidRDefault="00370A69" w:rsidP="001033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อธิบายการจำแนกประเภทของระบบประสาทอัตโนวัติ</w:t>
            </w:r>
          </w:p>
          <w:p w14:paraId="60D1F3B1" w14:textId="16FADBA1" w:rsidR="00370A69" w:rsidRPr="00100106" w:rsidRDefault="00370A69" w:rsidP="001033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อธิบายการสร้าง การคัดหลั่งสารสื่อประสาทและการส่งผ่านสารสื่อประสาทที่จุดประสาน </w:t>
            </w:r>
          </w:p>
          <w:p w14:paraId="717EBED0" w14:textId="77777777" w:rsidR="00370A69" w:rsidRPr="00100106" w:rsidRDefault="00370A69" w:rsidP="001033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3.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บอกชนิดของตัวรับในระบบประสาทอัตโนวัติ</w:t>
            </w:r>
          </w:p>
          <w:p w14:paraId="266B38E3" w14:textId="77777777" w:rsidR="00370A69" w:rsidRPr="00100106" w:rsidRDefault="00370A69" w:rsidP="001033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4.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อธิบายการควบคุมการทำงานของระบบประสาทอัตโนวัติ</w:t>
            </w:r>
          </w:p>
          <w:p w14:paraId="4381BCDA" w14:textId="7A7211BC" w:rsidR="00370A69" w:rsidRPr="00100106" w:rsidRDefault="00370A69" w:rsidP="001033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5.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บอกการตอบสนองของอวัยวะต่าง ๆ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ต่อการกระตุ้น (เฉพาะที่สำคัญ)</w:t>
            </w:r>
          </w:p>
        </w:tc>
        <w:tc>
          <w:tcPr>
            <w:tcW w:w="810" w:type="dxa"/>
          </w:tcPr>
          <w:p w14:paraId="72A7D60A" w14:textId="3BBD6483" w:rsidR="00370A69" w:rsidRPr="00100106" w:rsidRDefault="0078288E" w:rsidP="001033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lastRenderedPageBreak/>
              <w:t>CLO1</w:t>
            </w:r>
          </w:p>
        </w:tc>
        <w:tc>
          <w:tcPr>
            <w:tcW w:w="2970" w:type="dxa"/>
          </w:tcPr>
          <w:p w14:paraId="051F5F1F" w14:textId="55C49C2A" w:rsidR="00370A69" w:rsidRPr="00100106" w:rsidRDefault="00370A69" w:rsidP="001033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1F90EBA0" w14:textId="77777777" w:rsidR="00370A69" w:rsidRPr="00100106" w:rsidRDefault="00370A69" w:rsidP="001033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15AC17EB" w14:textId="77777777" w:rsidR="00370A69" w:rsidRPr="00100106" w:rsidRDefault="00370A69" w:rsidP="001033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061E4E18" w14:textId="77777777" w:rsidR="00370A69" w:rsidRPr="00100106" w:rsidRDefault="00370A69" w:rsidP="001033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53A69947" w14:textId="77777777" w:rsidR="00370A69" w:rsidRPr="00100106" w:rsidRDefault="00370A69" w:rsidP="001033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แจ้งการทำแบบทดสอบหลังเรียน</w:t>
            </w:r>
          </w:p>
          <w:p w14:paraId="6336CE09" w14:textId="77777777" w:rsidR="00370A69" w:rsidRPr="00100106" w:rsidRDefault="00370A69" w:rsidP="001033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710" w:type="dxa"/>
          </w:tcPr>
          <w:p w14:paraId="76CFFF7F" w14:textId="77777777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 xml:space="preserve">- เอกสารประกอบการเรียนการสอน </w:t>
            </w:r>
          </w:p>
          <w:p w14:paraId="1B69DA28" w14:textId="24899743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3953193A" w14:textId="36029062" w:rsidR="00370A69" w:rsidRPr="00100106" w:rsidRDefault="00370A69" w:rsidP="001033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43FB9725" w14:textId="77777777" w:rsidR="00370A69" w:rsidRPr="00100106" w:rsidRDefault="00370A69" w:rsidP="001033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488B1D1D" w14:textId="77777777" w:rsidR="00370A69" w:rsidRPr="00100106" w:rsidRDefault="00370A69" w:rsidP="001033F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2ADEF4A" w14:textId="5B5CECF2" w:rsidR="00370A69" w:rsidRPr="00100106" w:rsidRDefault="00370A69" w:rsidP="001033F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ผศ.วิภาวี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ทูคำมี</w:t>
            </w:r>
          </w:p>
        </w:tc>
      </w:tr>
      <w:tr w:rsidR="00100106" w:rsidRPr="00100106" w14:paraId="0A049DAF" w14:textId="77777777" w:rsidTr="009F2C59">
        <w:trPr>
          <w:trHeight w:val="400"/>
        </w:trPr>
        <w:tc>
          <w:tcPr>
            <w:tcW w:w="1530" w:type="dxa"/>
          </w:tcPr>
          <w:p w14:paraId="302B3E3F" w14:textId="77777777" w:rsidR="00370A69" w:rsidRPr="00100106" w:rsidRDefault="00370A69" w:rsidP="002E526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  <w:p w14:paraId="2A1A09C0" w14:textId="05FFCA10" w:rsidR="00370A69" w:rsidRPr="00100106" w:rsidRDefault="00370A69" w:rsidP="002E526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43F4D1A2" w14:textId="1DCF8458" w:rsidR="00370A69" w:rsidRPr="00100106" w:rsidRDefault="00370A69" w:rsidP="002E52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ระบบสัมผัสพิเศษ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Special senses</w:t>
            </w:r>
          </w:p>
        </w:tc>
        <w:tc>
          <w:tcPr>
            <w:tcW w:w="4050" w:type="dxa"/>
          </w:tcPr>
          <w:p w14:paraId="72043131" w14:textId="623FCBF2" w:rsidR="00370A69" w:rsidRPr="00100106" w:rsidRDefault="00370A69" w:rsidP="00A57E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อธิบายประเภทของตัวรับความรู้สึกที่แตกต่างกันได้อย่างถูกต้อง</w:t>
            </w:r>
          </w:p>
          <w:p w14:paraId="25E00D7A" w14:textId="245FFB94" w:rsidR="00370A69" w:rsidRPr="00100106" w:rsidRDefault="00370A69" w:rsidP="00A57E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อธิบายโครงสร้างที่รับผิดชอบต่อประสาทสัมผัสพิเศษด้านรสชาติ กลิ่น การได้ยิน</w:t>
            </w:r>
          </w:p>
          <w:p w14:paraId="1F71D1B8" w14:textId="77777777" w:rsidR="00370A69" w:rsidRPr="00100106" w:rsidRDefault="00370A69" w:rsidP="00A57E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การทรงตัว และการมองเห็นได้อย่างถูกต้อง</w:t>
            </w:r>
          </w:p>
          <w:p w14:paraId="6C8755DC" w14:textId="2FA4D05F" w:rsidR="00370A69" w:rsidRPr="00100106" w:rsidRDefault="00370A69" w:rsidP="00A57E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อธิบายวิธีการรับรู้แยกแยะว่ารสชาติที่แตกต่างกันได้อย่างถูกต้อง</w:t>
            </w:r>
          </w:p>
          <w:p w14:paraId="1EF5C6D8" w14:textId="7A844DBB" w:rsidR="00370A69" w:rsidRPr="00100106" w:rsidRDefault="00370A69" w:rsidP="00A57E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4.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อธิบายวิธีการรับรู้แยกแยะว่ากลิ่นที่แตกต่างกันได้อย่างถูกต้อง</w:t>
            </w:r>
          </w:p>
          <w:p w14:paraId="55DA11ED" w14:textId="3FFB70DF" w:rsidR="00370A69" w:rsidRPr="00100106" w:rsidRDefault="00370A69" w:rsidP="00A57E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5.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อธิบายวิธีการรับรู้เพื่อการได้ยินและการทรงตัวได้อย่างถูกต้อง</w:t>
            </w:r>
          </w:p>
          <w:p w14:paraId="221B0740" w14:textId="65DE6007" w:rsidR="00370A69" w:rsidRPr="00100106" w:rsidRDefault="00370A69" w:rsidP="00A57E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6.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อธิบายขั้นตอนการมองเห็นได้อย่างถูกต้อง</w:t>
            </w:r>
          </w:p>
        </w:tc>
        <w:tc>
          <w:tcPr>
            <w:tcW w:w="810" w:type="dxa"/>
          </w:tcPr>
          <w:p w14:paraId="2DC57B4A" w14:textId="6BC5C6F6" w:rsidR="00370A69" w:rsidRPr="00100106" w:rsidRDefault="0078288E" w:rsidP="002E526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CLO1</w:t>
            </w:r>
          </w:p>
        </w:tc>
        <w:tc>
          <w:tcPr>
            <w:tcW w:w="2970" w:type="dxa"/>
          </w:tcPr>
          <w:p w14:paraId="09D0EB40" w14:textId="2BCB3538" w:rsidR="00370A69" w:rsidRPr="00100106" w:rsidRDefault="00370A69" w:rsidP="002E526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2EDDBB1C" w14:textId="77777777" w:rsidR="00370A69" w:rsidRPr="00100106" w:rsidRDefault="00370A69" w:rsidP="002E526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0B5FF83E" w14:textId="77777777" w:rsidR="00370A69" w:rsidRPr="00100106" w:rsidRDefault="00370A69" w:rsidP="002E526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7BC3188B" w14:textId="77777777" w:rsidR="00370A69" w:rsidRPr="00100106" w:rsidRDefault="00370A69" w:rsidP="002E526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01F1DC19" w14:textId="06918B47" w:rsidR="00370A69" w:rsidRPr="00100106" w:rsidRDefault="00370A69" w:rsidP="002E526E">
            <w:pPr>
              <w:pStyle w:val="Default"/>
              <w:rPr>
                <w:rFonts w:ascii="TH SarabunPSK" w:hAnsi="TH SarabunPSK" w:cs="TH SarabunPSK"/>
                <w:strike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</w:tc>
        <w:tc>
          <w:tcPr>
            <w:tcW w:w="1710" w:type="dxa"/>
          </w:tcPr>
          <w:p w14:paraId="4D7C9D03" w14:textId="77777777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เอกสารประกอบการเรียนการสอน </w:t>
            </w:r>
          </w:p>
          <w:p w14:paraId="0966117F" w14:textId="40A0545B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1898E329" w14:textId="46E2E488" w:rsidR="00370A69" w:rsidRPr="00100106" w:rsidRDefault="00370A69" w:rsidP="002E52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3C4F507F" w14:textId="77777777" w:rsidR="00370A69" w:rsidRPr="00100106" w:rsidRDefault="00370A69" w:rsidP="002E526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36956740" w14:textId="77777777" w:rsidR="00370A69" w:rsidRPr="00100106" w:rsidRDefault="00370A69" w:rsidP="002E526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EDB9C36" w14:textId="474B15F6" w:rsidR="00370A69" w:rsidRPr="00100106" w:rsidRDefault="00370A69" w:rsidP="002E526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ผศ.สุภาพร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มัชฌิมะปุระ</w:t>
            </w:r>
          </w:p>
        </w:tc>
      </w:tr>
      <w:tr w:rsidR="00100106" w:rsidRPr="00100106" w14:paraId="49F25EA3" w14:textId="77777777" w:rsidTr="009F2C59">
        <w:trPr>
          <w:trHeight w:val="391"/>
        </w:trPr>
        <w:tc>
          <w:tcPr>
            <w:tcW w:w="1530" w:type="dxa"/>
          </w:tcPr>
          <w:p w14:paraId="40F76CC1" w14:textId="77777777" w:rsidR="00370A69" w:rsidRPr="00100106" w:rsidRDefault="00370A69" w:rsidP="00063BD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  <w:p w14:paraId="73689315" w14:textId="6F13F0A4" w:rsidR="00370A69" w:rsidRPr="00100106" w:rsidRDefault="00370A69" w:rsidP="00063BD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0DDF6F03" w14:textId="544332FC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พบอาจารย์ที่ปรึกษากลุ่ม</w:t>
            </w:r>
          </w:p>
        </w:tc>
        <w:tc>
          <w:tcPr>
            <w:tcW w:w="4050" w:type="dxa"/>
          </w:tcPr>
          <w:p w14:paraId="4FB28C99" w14:textId="53D65810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เพื่อขอคำปรึกษาเกี่ยวกับการจัดทำชิ้นงาน</w:t>
            </w:r>
          </w:p>
        </w:tc>
        <w:tc>
          <w:tcPr>
            <w:tcW w:w="810" w:type="dxa"/>
          </w:tcPr>
          <w:p w14:paraId="7D8E9975" w14:textId="0D4318E1" w:rsidR="0078288E" w:rsidRPr="00100106" w:rsidRDefault="0078288E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4,6,7</w:t>
            </w:r>
          </w:p>
        </w:tc>
        <w:tc>
          <w:tcPr>
            <w:tcW w:w="2970" w:type="dxa"/>
          </w:tcPr>
          <w:p w14:paraId="0FC8A081" w14:textId="0C178679" w:rsidR="00370A69" w:rsidRPr="00100106" w:rsidRDefault="00370A69" w:rsidP="00DD75A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นักศึกษาพบอาจารย์ที่ปรึกษาชิ้นงานประจำกลุ่ม </w:t>
            </w:r>
          </w:p>
        </w:tc>
        <w:tc>
          <w:tcPr>
            <w:tcW w:w="1710" w:type="dxa"/>
          </w:tcPr>
          <w:p w14:paraId="17797110" w14:textId="00CC9739" w:rsidR="00370A69" w:rsidRPr="00100106" w:rsidRDefault="00A57B25" w:rsidP="002B4F7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1710" w:type="dxa"/>
          </w:tcPr>
          <w:p w14:paraId="1EC21CF4" w14:textId="2BB9F1AE" w:rsidR="00370A69" w:rsidRPr="00100106" w:rsidRDefault="00370A69" w:rsidP="0037699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260" w:type="dxa"/>
          </w:tcPr>
          <w:p w14:paraId="7DE15E7A" w14:textId="0A2F0FF3" w:rsidR="00370A69" w:rsidRPr="00100106" w:rsidRDefault="00370A69" w:rsidP="00DD75A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คณาจารย์</w:t>
            </w:r>
          </w:p>
        </w:tc>
      </w:tr>
      <w:tr w:rsidR="00100106" w:rsidRPr="00100106" w14:paraId="489ADD0C" w14:textId="77777777" w:rsidTr="009F2C59">
        <w:trPr>
          <w:trHeight w:val="391"/>
        </w:trPr>
        <w:tc>
          <w:tcPr>
            <w:tcW w:w="1530" w:type="dxa"/>
          </w:tcPr>
          <w:p w14:paraId="4222A8C7" w14:textId="7B232D18" w:rsidR="00370A69" w:rsidRPr="00100106" w:rsidRDefault="00370A69" w:rsidP="0086522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  <w:p w14:paraId="028BEF7B" w14:textId="46B1A359" w:rsidR="00370A69" w:rsidRPr="00100106" w:rsidRDefault="00370A69" w:rsidP="0086522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234D29AF" w14:textId="77777777" w:rsidR="00370A69" w:rsidRPr="00100106" w:rsidRDefault="00370A69" w:rsidP="0086522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สรีรวิทยากล้ามเนื้อ</w:t>
            </w:r>
          </w:p>
          <w:p w14:paraId="4D6EFB01" w14:textId="482CCBFA" w:rsidR="00370A69" w:rsidRPr="00100106" w:rsidRDefault="00370A69" w:rsidP="0086522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Muscle Physiology</w:t>
            </w:r>
          </w:p>
        </w:tc>
        <w:tc>
          <w:tcPr>
            <w:tcW w:w="4050" w:type="dxa"/>
          </w:tcPr>
          <w:p w14:paraId="7183A1B2" w14:textId="77777777" w:rsidR="00370A69" w:rsidRPr="00100106" w:rsidRDefault="00370A69" w:rsidP="0086522D">
            <w:pPr>
              <w:rPr>
                <w:rFonts w:ascii="Segoe UI Symbol" w:hAnsi="Segoe UI Symbol" w:cs="Segoe UI Symbol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อธิบายโครงสร้างของกล้ามเนื้อลาย กล้ามเนื้อเรียบและกล้ามเนื้อหัวใจได้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  <w:p w14:paraId="12F86514" w14:textId="07CA4178" w:rsidR="00370A69" w:rsidRPr="00100106" w:rsidRDefault="00370A69" w:rsidP="0086522D">
            <w:pPr>
              <w:rPr>
                <w:rFonts w:ascii="Segoe UI Symbol" w:hAnsi="Segoe UI Symbol" w:cs="Segoe UI Symbol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อธิบายกระบวนการหดและคลายตัวของกล้ามเนื้อลาย กล้ามเนื้อเรียบและกล้ามเนื้อหัวใจได้</w:t>
            </w:r>
          </w:p>
          <w:p w14:paraId="3DAFFBD8" w14:textId="77777777" w:rsidR="00370A69" w:rsidRPr="00100106" w:rsidRDefault="00370A69" w:rsidP="0086522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บอกชนิดของการเคลื่อนไหวของร่างกายได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้ </w:t>
            </w:r>
          </w:p>
          <w:p w14:paraId="35A02D7B" w14:textId="75475556" w:rsidR="00370A69" w:rsidRPr="00100106" w:rsidRDefault="00370A69" w:rsidP="0086522D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4.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อธิบายพยาธิสรีรวิทยาของโรคที่สัมพันธ์กับระบบกล้ามเนื้อที่พบบ่อยได้</w:t>
            </w:r>
          </w:p>
        </w:tc>
        <w:tc>
          <w:tcPr>
            <w:tcW w:w="810" w:type="dxa"/>
          </w:tcPr>
          <w:p w14:paraId="01714DE3" w14:textId="621E27A2" w:rsidR="00370A69" w:rsidRPr="00100106" w:rsidRDefault="0078288E" w:rsidP="0086522D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lastRenderedPageBreak/>
              <w:t>CLO1</w:t>
            </w:r>
          </w:p>
        </w:tc>
        <w:tc>
          <w:tcPr>
            <w:tcW w:w="2970" w:type="dxa"/>
          </w:tcPr>
          <w:p w14:paraId="4A8DC2BF" w14:textId="62A224F9" w:rsidR="00370A69" w:rsidRPr="00100106" w:rsidRDefault="00370A69" w:rsidP="0086522D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3B74FDF1" w14:textId="77777777" w:rsidR="00370A69" w:rsidRPr="00100106" w:rsidRDefault="00370A69" w:rsidP="0086522D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123ED740" w14:textId="77777777" w:rsidR="00370A69" w:rsidRPr="00100106" w:rsidRDefault="00370A69" w:rsidP="0086522D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0FD47DC8" w14:textId="77777777" w:rsidR="00370A69" w:rsidRPr="00100106" w:rsidRDefault="00370A69" w:rsidP="0086522D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65EA18BA" w14:textId="77777777" w:rsidR="00370A69" w:rsidRPr="00100106" w:rsidRDefault="00370A69" w:rsidP="0086522D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  <w:p w14:paraId="5CFDA98A" w14:textId="77777777" w:rsidR="00370A69" w:rsidRPr="00100106" w:rsidRDefault="00370A69" w:rsidP="0086522D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710" w:type="dxa"/>
          </w:tcPr>
          <w:p w14:paraId="61D0FFD9" w14:textId="77777777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 xml:space="preserve">- เอกสารประกอบการเรียนการสอน </w:t>
            </w:r>
          </w:p>
          <w:p w14:paraId="13025734" w14:textId="29F40B0A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60C384D0" w14:textId="28F325EA" w:rsidR="00370A69" w:rsidRPr="00100106" w:rsidRDefault="00370A69" w:rsidP="0086522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47CB1952" w14:textId="77777777" w:rsidR="00370A69" w:rsidRPr="00100106" w:rsidRDefault="00370A69" w:rsidP="0086522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0A5DF584" w14:textId="77777777" w:rsidR="00370A69" w:rsidRPr="00100106" w:rsidRDefault="00370A69" w:rsidP="0086522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05C1B94" w14:textId="30DF08FE" w:rsidR="00370A69" w:rsidRPr="00100106" w:rsidRDefault="00370A69" w:rsidP="0086522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ศ.พัชรวิภา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มณีไสย</w:t>
            </w:r>
          </w:p>
        </w:tc>
      </w:tr>
      <w:tr w:rsidR="00100106" w:rsidRPr="00100106" w14:paraId="52DC048F" w14:textId="77777777" w:rsidTr="009F2C59">
        <w:trPr>
          <w:trHeight w:val="391"/>
        </w:trPr>
        <w:tc>
          <w:tcPr>
            <w:tcW w:w="1530" w:type="dxa"/>
          </w:tcPr>
          <w:p w14:paraId="27D46AFF" w14:textId="1FBE8692" w:rsidR="00370A69" w:rsidRPr="00100106" w:rsidRDefault="00370A69" w:rsidP="008D4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  <w:p w14:paraId="0C26AF04" w14:textId="1B196E10" w:rsidR="00370A69" w:rsidRPr="00100106" w:rsidRDefault="00370A69" w:rsidP="008D4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1B88B85E" w14:textId="77777777" w:rsidR="00370A69" w:rsidRPr="00100106" w:rsidRDefault="00370A69" w:rsidP="008D4D4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ระบบประสาทยนต์และรีเฟล็กซ์</w:t>
            </w:r>
          </w:p>
          <w:p w14:paraId="4314D7FD" w14:textId="562D1B9A" w:rsidR="00370A69" w:rsidRPr="00100106" w:rsidRDefault="00370A69" w:rsidP="008D4D4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Motor system and Reflex</w:t>
            </w:r>
          </w:p>
        </w:tc>
        <w:tc>
          <w:tcPr>
            <w:tcW w:w="4050" w:type="dxa"/>
          </w:tcPr>
          <w:p w14:paraId="69348CE1" w14:textId="439849FE" w:rsidR="00370A69" w:rsidRPr="00100106" w:rsidRDefault="00370A69" w:rsidP="004C541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1. บอกการจัดองค์กรตามระดับชั้นของระบบประสาทสั่งการ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motor control hierarchy)</w:t>
            </w:r>
          </w:p>
          <w:p w14:paraId="42E8E21F" w14:textId="4FC46670" w:rsidR="00370A69" w:rsidRPr="00100106" w:rsidRDefault="00370A69" w:rsidP="004C541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อธิบายบทบาทของระบบประสาทสั่งการต่อการควบคุมการเคลื่อนไหวภายใต้อ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นาจจิตใจ </w:t>
            </w:r>
          </w:p>
          <w:p w14:paraId="1E3B94A8" w14:textId="5F02F740" w:rsidR="00370A69" w:rsidRPr="00100106" w:rsidRDefault="00370A69" w:rsidP="004C541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3. อธิบายบทบาทและหน้าที่ของ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motor cortex, brainstem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spinal cord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ต่อการเคลื่อนไหว</w:t>
            </w:r>
          </w:p>
          <w:p w14:paraId="39F00550" w14:textId="77777777" w:rsidR="00370A69" w:rsidRPr="00100106" w:rsidRDefault="00370A69" w:rsidP="004C541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4. อธิบายบทบาทและหน้าที่ของ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cerebellum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basal ganglia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รวมไปถึงความผิดปกติที่พบเมื่อมีพยาธิสภาพ</w:t>
            </w:r>
          </w:p>
          <w:p w14:paraId="06802805" w14:textId="2BED7594" w:rsidR="00370A69" w:rsidRPr="00100106" w:rsidRDefault="00370A69" w:rsidP="00D66485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5.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บอกค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จ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กัดความของรีเฟล็กซ์และประโยชน์ของรีเฟล็กซ์ได้</w:t>
            </w:r>
          </w:p>
          <w:p w14:paraId="7D8BFCCA" w14:textId="07DB5B30" w:rsidR="00370A69" w:rsidRPr="00100106" w:rsidRDefault="00370A69" w:rsidP="00D66485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6.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อธิบายองค์ประกอบพื้นฐานของวงจรรีเฟล็กซ์และปฏิกิริยารีเฟล็กซ์ได้</w:t>
            </w:r>
          </w:p>
          <w:p w14:paraId="7E6DBB54" w14:textId="545040AD" w:rsidR="00370A69" w:rsidRPr="00100106" w:rsidRDefault="00370A69" w:rsidP="00D66485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7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อธิบายการท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งานของรีเฟล็กซ์บางชนิดได้</w:t>
            </w:r>
          </w:p>
          <w:p w14:paraId="11AECCD8" w14:textId="140630CB" w:rsidR="00370A69" w:rsidRPr="00100106" w:rsidRDefault="00370A69" w:rsidP="00D66485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8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. บอกชนิดของความผิดปกติของรีเฟล็กซ์เชิงคลินิกสัมพันธ์ได้พอสังเขป</w:t>
            </w:r>
          </w:p>
        </w:tc>
        <w:tc>
          <w:tcPr>
            <w:tcW w:w="810" w:type="dxa"/>
          </w:tcPr>
          <w:p w14:paraId="22A69BCF" w14:textId="39E35F06" w:rsidR="00370A69" w:rsidRPr="00100106" w:rsidRDefault="0078288E" w:rsidP="008D4D4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CLO1</w:t>
            </w:r>
          </w:p>
        </w:tc>
        <w:tc>
          <w:tcPr>
            <w:tcW w:w="2970" w:type="dxa"/>
          </w:tcPr>
          <w:p w14:paraId="73012866" w14:textId="72C5A061" w:rsidR="00370A69" w:rsidRPr="00100106" w:rsidRDefault="00370A69" w:rsidP="008D4D4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0E77D42F" w14:textId="77777777" w:rsidR="00370A69" w:rsidRPr="00100106" w:rsidRDefault="00370A69" w:rsidP="008D4D4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2613BDC2" w14:textId="77777777" w:rsidR="00370A69" w:rsidRPr="00100106" w:rsidRDefault="00370A69" w:rsidP="008D4D4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5E63752B" w14:textId="77777777" w:rsidR="00370A69" w:rsidRPr="00100106" w:rsidRDefault="00370A69" w:rsidP="008D4D4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2892ED95" w14:textId="77777777" w:rsidR="00370A69" w:rsidRPr="00100106" w:rsidRDefault="00370A69" w:rsidP="008D4D4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  <w:p w14:paraId="79F53C54" w14:textId="11F86D6B" w:rsidR="00370A69" w:rsidRPr="00100106" w:rsidRDefault="00370A69" w:rsidP="008D4D4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แจ้งผู้เรียนศึกษาคู่มือ “ปฏิบัติการการตรวจประเมินรีเฟล็กซ์” และ ศึกษาวีดิทัศน์ประกอบการทำปฏิบัติการมาล่วงหน้า ก่อนเข้าเรียนในชั่วโมงปฏิบัติการจริง</w:t>
            </w:r>
          </w:p>
        </w:tc>
        <w:tc>
          <w:tcPr>
            <w:tcW w:w="1710" w:type="dxa"/>
          </w:tcPr>
          <w:p w14:paraId="125844FE" w14:textId="77777777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เอกสารประกอบการเรียนการสอน </w:t>
            </w:r>
          </w:p>
          <w:p w14:paraId="0F573A09" w14:textId="5F5B8D41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27B12361" w14:textId="5BD82D85" w:rsidR="00370A69" w:rsidRPr="00100106" w:rsidRDefault="00370A69" w:rsidP="008D4D4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51A70732" w14:textId="77777777" w:rsidR="00370A69" w:rsidRPr="00100106" w:rsidRDefault="00370A69" w:rsidP="008D4D4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501855C1" w14:textId="77777777" w:rsidR="00370A69" w:rsidRPr="00100106" w:rsidRDefault="00370A69" w:rsidP="008D4D4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60" w:type="dxa"/>
          </w:tcPr>
          <w:p w14:paraId="136989E6" w14:textId="0CB5A5B1" w:rsidR="00370A69" w:rsidRPr="00100106" w:rsidRDefault="00370A69" w:rsidP="008D4D4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อ.จุฑามาศ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คำสีแก้ว</w:t>
            </w:r>
          </w:p>
        </w:tc>
      </w:tr>
      <w:tr w:rsidR="00100106" w:rsidRPr="00100106" w14:paraId="46BE74BF" w14:textId="77777777" w:rsidTr="009F2C59">
        <w:trPr>
          <w:trHeight w:val="391"/>
        </w:trPr>
        <w:tc>
          <w:tcPr>
            <w:tcW w:w="1530" w:type="dxa"/>
          </w:tcPr>
          <w:p w14:paraId="13919CEE" w14:textId="2B554F49" w:rsidR="00370A69" w:rsidRPr="00100106" w:rsidRDefault="00370A69" w:rsidP="00040FF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  <w:p w14:paraId="560B1B32" w14:textId="6401A2B1" w:rsidR="00370A69" w:rsidRPr="00100106" w:rsidRDefault="00370A69" w:rsidP="00040FF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(2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031F33E5" w14:textId="66583D53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The special sense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[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VDO] 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ระบบสัมผัสพิเศษ) </w:t>
            </w:r>
          </w:p>
        </w:tc>
        <w:tc>
          <w:tcPr>
            <w:tcW w:w="4050" w:type="dxa"/>
          </w:tcPr>
          <w:p w14:paraId="623594B5" w14:textId="77777777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1. อธิบายความสัมพันธ์ระหว่างการทำงานของลูกตาและสมองรวมถึงการแปลผลของภาพ</w:t>
            </w:r>
          </w:p>
          <w:p w14:paraId="3C96D1C0" w14:textId="77777777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2.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อธิบายวิธีทดสอบการเกิดปฏิกิริยาทางไฟฟ้าของจอประสาทตา</w:t>
            </w:r>
          </w:p>
          <w:p w14:paraId="00F97F1B" w14:textId="77777777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อธิบายถึงกลไกการมองภาพต่อเนื่องทำให้เกิดการเคลื่อนไหวของภาพ</w:t>
            </w:r>
          </w:p>
          <w:p w14:paraId="7E8DE5CD" w14:textId="77777777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4. อธิบายกลไกในการทำงานของเลนส์ขณะมองวัตถุที่อยู่ใกล้/ไกล</w:t>
            </w:r>
          </w:p>
          <w:p w14:paraId="24B5F61E" w14:textId="77777777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5. อธิบายการตอบสนองของรูม่านตาต่อแสง</w:t>
            </w:r>
          </w:p>
          <w:p w14:paraId="73AF99AA" w14:textId="77777777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6. เปรียบเทียบกลไกการทำงานของส่วนต่างๆ ของลูกตาเทียบกับกล้องถ่ายรูป</w:t>
            </w:r>
          </w:p>
          <w:p w14:paraId="32A6F483" w14:textId="77777777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7. อธิบายกลไกการทำงานของโครงสร้างของหูส่วนต่างๆ</w:t>
            </w:r>
          </w:p>
          <w:p w14:paraId="49FF12D7" w14:textId="29A5A917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8. บอกทางเดินประสาทของหู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กลไกการได้ยิน</w:t>
            </w:r>
          </w:p>
          <w:p w14:paraId="5F168CCA" w14:textId="5982A65C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9. อธิบายการทำงานของ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vestibular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system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ต่อการทรงตัว</w:t>
            </w:r>
          </w:p>
        </w:tc>
        <w:tc>
          <w:tcPr>
            <w:tcW w:w="810" w:type="dxa"/>
          </w:tcPr>
          <w:p w14:paraId="51C54773" w14:textId="03B7775C" w:rsidR="0078288E" w:rsidRPr="00100106" w:rsidRDefault="0078288E" w:rsidP="00040F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lastRenderedPageBreak/>
              <w:t>CLO</w:t>
            </w:r>
            <w:r w:rsidR="00E07D32"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2</w:t>
            </w:r>
            <w:r w:rsidR="00E07D32"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,3</w:t>
            </w:r>
          </w:p>
        </w:tc>
        <w:tc>
          <w:tcPr>
            <w:tcW w:w="2970" w:type="dxa"/>
          </w:tcPr>
          <w:p w14:paraId="0434F29D" w14:textId="6CB408DF" w:rsidR="00370A69" w:rsidRPr="00100106" w:rsidRDefault="00370A69" w:rsidP="00040F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7E4C26AE" w14:textId="77777777" w:rsidR="00370A69" w:rsidRPr="00100106" w:rsidRDefault="00370A69" w:rsidP="00040F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เปิดวีดิทัศน์และบรรยาย/อธิบายประกอบ</w:t>
            </w:r>
          </w:p>
          <w:p w14:paraId="4A74E383" w14:textId="77777777" w:rsidR="00370A69" w:rsidRPr="00100106" w:rsidRDefault="00370A69" w:rsidP="00040F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การซักถามข้อสงสัยในประเด็นต่างๆ</w:t>
            </w:r>
          </w:p>
          <w:p w14:paraId="0148EDA3" w14:textId="77777777" w:rsidR="00370A69" w:rsidRPr="00100106" w:rsidRDefault="00370A69" w:rsidP="00040F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สรุปความรู้ที่ได้และตอบคำถามท้ายชั่วโมงเรียน</w:t>
            </w:r>
          </w:p>
          <w:p w14:paraId="7F240EDA" w14:textId="65D13FE8" w:rsidR="00370A69" w:rsidRPr="00100106" w:rsidRDefault="00370A69" w:rsidP="00040FF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แจ้งทำแบบทดสอบหลังเรียนโดยถือการเข้าทำแบบทดสอบเป็นการเซ็นชื่อเข้าเรียนไปพร้อมด้วย</w:t>
            </w:r>
          </w:p>
        </w:tc>
        <w:tc>
          <w:tcPr>
            <w:tcW w:w="1710" w:type="dxa"/>
          </w:tcPr>
          <w:p w14:paraId="2FBD1D46" w14:textId="77777777" w:rsidR="00890BAD" w:rsidRPr="00100106" w:rsidRDefault="00890BAD" w:rsidP="00890BA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 วิดิทัศน์ที่เกี่ยวข้อง</w:t>
            </w:r>
          </w:p>
          <w:p w14:paraId="3CE170FB" w14:textId="0518E18C" w:rsidR="00370A69" w:rsidRPr="00100106" w:rsidRDefault="00890BAD" w:rsidP="00890BAD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278DA23E" w14:textId="205A2245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7F95E63B" w14:textId="77777777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34AE711A" w14:textId="77777777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2335BC1A" w14:textId="77777777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255AC080" w14:textId="77777777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DCF5A0C" w14:textId="467A2A29" w:rsidR="00370A69" w:rsidRPr="00100106" w:rsidRDefault="00370A69" w:rsidP="00040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 xml:space="preserve">ผศ.สุภาพร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มัชฌิมะปุระ</w:t>
            </w:r>
          </w:p>
        </w:tc>
      </w:tr>
      <w:tr w:rsidR="00100106" w:rsidRPr="00100106" w14:paraId="458F8187" w14:textId="77777777" w:rsidTr="009F2C59">
        <w:trPr>
          <w:trHeight w:val="391"/>
        </w:trPr>
        <w:tc>
          <w:tcPr>
            <w:tcW w:w="1530" w:type="dxa"/>
          </w:tcPr>
          <w:p w14:paraId="71EDCD95" w14:textId="0CAD4B44" w:rsidR="00370A69" w:rsidRPr="00100106" w:rsidRDefault="00370A69" w:rsidP="00B446E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  <w:p w14:paraId="4F3D719A" w14:textId="3132B2D1" w:rsidR="00370A69" w:rsidRPr="00100106" w:rsidRDefault="00370A69" w:rsidP="00B446E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033BF578" w14:textId="60E529F9" w:rsidR="00370A69" w:rsidRPr="00100106" w:rsidRDefault="00370A69" w:rsidP="00B446E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พบอาจารย์ที่ปรึกษากลุ่ม</w:t>
            </w:r>
          </w:p>
        </w:tc>
        <w:tc>
          <w:tcPr>
            <w:tcW w:w="4050" w:type="dxa"/>
          </w:tcPr>
          <w:p w14:paraId="2E44ABE0" w14:textId="52882985" w:rsidR="00370A69" w:rsidRPr="00100106" w:rsidRDefault="00370A69" w:rsidP="00B446E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เพื่อขอคำปรึกษาเกี่ยวกับการจัดทำชิ้นงาน</w:t>
            </w:r>
          </w:p>
        </w:tc>
        <w:tc>
          <w:tcPr>
            <w:tcW w:w="810" w:type="dxa"/>
          </w:tcPr>
          <w:p w14:paraId="40124CF7" w14:textId="6A4C0B99" w:rsidR="00370A69" w:rsidRPr="00100106" w:rsidRDefault="00E07D32" w:rsidP="00B446E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4,6,7</w:t>
            </w:r>
          </w:p>
        </w:tc>
        <w:tc>
          <w:tcPr>
            <w:tcW w:w="2970" w:type="dxa"/>
          </w:tcPr>
          <w:p w14:paraId="1B827B75" w14:textId="1852EB1C" w:rsidR="00370A69" w:rsidRPr="00100106" w:rsidRDefault="00370A69" w:rsidP="00B446E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นักศึกษาพบอาจารย์ที่ปรึกษาชิ้นงานประจำกลุ่ม </w:t>
            </w:r>
          </w:p>
        </w:tc>
        <w:tc>
          <w:tcPr>
            <w:tcW w:w="1710" w:type="dxa"/>
          </w:tcPr>
          <w:p w14:paraId="4664C6DC" w14:textId="0B9C288E" w:rsidR="00370A69" w:rsidRPr="00100106" w:rsidRDefault="00A57B25" w:rsidP="00B446E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1710" w:type="dxa"/>
          </w:tcPr>
          <w:p w14:paraId="77C70221" w14:textId="2FB824B3" w:rsidR="00370A69" w:rsidRPr="00100106" w:rsidRDefault="00370A69" w:rsidP="00B446E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260" w:type="dxa"/>
          </w:tcPr>
          <w:p w14:paraId="00A49908" w14:textId="5E0567B1" w:rsidR="00370A69" w:rsidRPr="00100106" w:rsidRDefault="00370A69" w:rsidP="00B446E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คณาจารย์</w:t>
            </w:r>
          </w:p>
        </w:tc>
      </w:tr>
      <w:tr w:rsidR="00100106" w:rsidRPr="00100106" w14:paraId="47531EC8" w14:textId="77777777" w:rsidTr="009F2C59">
        <w:trPr>
          <w:trHeight w:val="310"/>
        </w:trPr>
        <w:tc>
          <w:tcPr>
            <w:tcW w:w="1530" w:type="dxa"/>
          </w:tcPr>
          <w:p w14:paraId="68748171" w14:textId="77777777" w:rsidR="00370A69" w:rsidRPr="00100106" w:rsidRDefault="00370A69" w:rsidP="002041E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  <w:p w14:paraId="15F1CF9E" w14:textId="357D2AF9" w:rsidR="00370A69" w:rsidRPr="00100106" w:rsidRDefault="00370A69" w:rsidP="002041E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(2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0B3FEFF9" w14:textId="77777777" w:rsidR="00370A69" w:rsidRPr="00100106" w:rsidRDefault="00370A69" w:rsidP="002041E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LAB: Contraction of skeletal</w:t>
            </w:r>
          </w:p>
          <w:p w14:paraId="2EE5D3B6" w14:textId="77777777" w:rsidR="00370A69" w:rsidRPr="00100106" w:rsidRDefault="00370A69" w:rsidP="002041E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muscle [VDO]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br/>
              <w:t>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การหดตัวของกล้ามเนื้อลาย)</w:t>
            </w:r>
          </w:p>
          <w:p w14:paraId="78B699B7" w14:textId="70218A9B" w:rsidR="00370A69" w:rsidRPr="00100106" w:rsidRDefault="00370A69" w:rsidP="002041E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050" w:type="dxa"/>
          </w:tcPr>
          <w:p w14:paraId="41F7C60F" w14:textId="77777777" w:rsidR="00370A69" w:rsidRPr="00100106" w:rsidRDefault="00370A69" w:rsidP="002041E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อธิบายวิธีการทดลองการหดตัวของกล้ามเนื้อลายในสิ่งมีชีวิต</w:t>
            </w:r>
          </w:p>
          <w:p w14:paraId="5975F83A" w14:textId="77777777" w:rsidR="00370A69" w:rsidRPr="00100106" w:rsidRDefault="00370A69" w:rsidP="002041E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อธิบายคุณสมบัติเชิงกลที่สำคัญของการหดตัวของกล้ามเนื้อทั้งมัด</w:t>
            </w:r>
          </w:p>
          <w:p w14:paraId="1DC0AD8D" w14:textId="77777777" w:rsidR="00370A69" w:rsidRPr="00100106" w:rsidRDefault="00370A69" w:rsidP="002041E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อธิบายอิทธิพลของความล้าต่อการหดตัวของกล้ามเนื้อลาย</w:t>
            </w:r>
          </w:p>
          <w:p w14:paraId="1033FFF6" w14:textId="03CEC3F5" w:rsidR="00370A69" w:rsidRPr="00100106" w:rsidRDefault="00370A69" w:rsidP="002041E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4.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อธิบาย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force-length relationship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ของกล้ามเนื้อลาย</w:t>
            </w:r>
          </w:p>
        </w:tc>
        <w:tc>
          <w:tcPr>
            <w:tcW w:w="810" w:type="dxa"/>
          </w:tcPr>
          <w:p w14:paraId="673CEB12" w14:textId="3255770B" w:rsidR="00370A69" w:rsidRPr="00100106" w:rsidRDefault="00E07D32" w:rsidP="002041E0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2,3</w:t>
            </w:r>
          </w:p>
        </w:tc>
        <w:tc>
          <w:tcPr>
            <w:tcW w:w="2970" w:type="dxa"/>
          </w:tcPr>
          <w:p w14:paraId="2E40374A" w14:textId="191F77A0" w:rsidR="00370A69" w:rsidRPr="00100106" w:rsidRDefault="00370A69" w:rsidP="002041E0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แจ้งวัตถุประสงค์การเรียนรู้</w:t>
            </w:r>
          </w:p>
          <w:p w14:paraId="7095EEF1" w14:textId="77777777" w:rsidR="00370A69" w:rsidRPr="00100106" w:rsidRDefault="00370A69" w:rsidP="002041E0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เปิดวีดิทัศน์และบรรยาย/</w:t>
            </w:r>
          </w:p>
          <w:p w14:paraId="42FC8451" w14:textId="77777777" w:rsidR="00370A69" w:rsidRPr="00100106" w:rsidRDefault="00370A69" w:rsidP="002041E0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อธิบายประกอบ</w:t>
            </w:r>
          </w:p>
          <w:p w14:paraId="6C6CFF80" w14:textId="77777777" w:rsidR="00370A69" w:rsidRPr="00100106" w:rsidRDefault="00370A69" w:rsidP="002041E0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การซักถามข้อสงสัยในประเด็น</w:t>
            </w:r>
          </w:p>
          <w:p w14:paraId="2C92B6CE" w14:textId="77777777" w:rsidR="00370A69" w:rsidRPr="00100106" w:rsidRDefault="00370A69" w:rsidP="002041E0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ต่างๆ</w:t>
            </w:r>
          </w:p>
          <w:p w14:paraId="137BC67E" w14:textId="77777777" w:rsidR="00370A69" w:rsidRPr="00100106" w:rsidRDefault="00370A69" w:rsidP="002041E0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สรุปความรู้ที่ได้และตอบคำถาม</w:t>
            </w:r>
          </w:p>
          <w:p w14:paraId="0E7A9875" w14:textId="77777777" w:rsidR="00370A69" w:rsidRPr="00100106" w:rsidRDefault="00370A69" w:rsidP="002041E0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ท้ายชั่วโมงเรียน</w:t>
            </w:r>
          </w:p>
          <w:p w14:paraId="10377B53" w14:textId="77777777" w:rsidR="00370A69" w:rsidRPr="00100106" w:rsidRDefault="00370A69" w:rsidP="002041E0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แจ้งทำแบบทดสอบหลังเรียน</w:t>
            </w:r>
          </w:p>
          <w:p w14:paraId="3B82E92F" w14:textId="77777777" w:rsidR="00370A69" w:rsidRPr="00100106" w:rsidRDefault="00370A69" w:rsidP="002041E0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โดยถือการเข้าทำแบบทดสอบเป็น</w:t>
            </w:r>
          </w:p>
          <w:p w14:paraId="35EF4B39" w14:textId="2838753C" w:rsidR="00370A69" w:rsidRPr="00100106" w:rsidRDefault="00370A69" w:rsidP="002041E0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การเซ็นชื่อเข้าเรียนไปพร้อมด้วย</w:t>
            </w:r>
          </w:p>
        </w:tc>
        <w:tc>
          <w:tcPr>
            <w:tcW w:w="1710" w:type="dxa"/>
          </w:tcPr>
          <w:p w14:paraId="07FA37CC" w14:textId="77777777" w:rsidR="00890BAD" w:rsidRPr="00100106" w:rsidRDefault="00890BAD" w:rsidP="00890BA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วิดิทัศน์ที่เกี่ยวข้อง</w:t>
            </w:r>
          </w:p>
          <w:p w14:paraId="2EF6F86F" w14:textId="253B4708" w:rsidR="00370A69" w:rsidRPr="00100106" w:rsidRDefault="00890BAD" w:rsidP="00890BAD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18F64B60" w14:textId="232DCBFA" w:rsidR="00370A69" w:rsidRPr="00100106" w:rsidRDefault="00370A69" w:rsidP="002041E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3BB66DC7" w14:textId="77777777" w:rsidR="00370A69" w:rsidRPr="00100106" w:rsidRDefault="00370A69" w:rsidP="002041E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609E4535" w14:textId="77777777" w:rsidR="00370A69" w:rsidRPr="00100106" w:rsidRDefault="00370A69" w:rsidP="002041E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32D1DAE5" w14:textId="77777777" w:rsidR="00370A69" w:rsidRPr="00100106" w:rsidRDefault="00370A69" w:rsidP="002041E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38258ECB" w14:textId="77777777" w:rsidR="00370A69" w:rsidRPr="00100106" w:rsidRDefault="00370A69" w:rsidP="002041E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180052C" w14:textId="1B3C44D4" w:rsidR="00370A69" w:rsidRPr="00100106" w:rsidRDefault="00370A69" w:rsidP="002041E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ศ.พัชรวิภา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มณีไสย</w:t>
            </w:r>
          </w:p>
        </w:tc>
      </w:tr>
      <w:tr w:rsidR="00100106" w:rsidRPr="00100106" w14:paraId="7B71D1B5" w14:textId="77777777" w:rsidTr="009F2C59">
        <w:trPr>
          <w:trHeight w:val="211"/>
        </w:trPr>
        <w:tc>
          <w:tcPr>
            <w:tcW w:w="1530" w:type="dxa"/>
          </w:tcPr>
          <w:p w14:paraId="276C81BC" w14:textId="77777777" w:rsidR="00370A69" w:rsidRPr="00100106" w:rsidRDefault="00370A69" w:rsidP="002916F4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  <w:p w14:paraId="7753B99D" w14:textId="2ADE3C68" w:rsidR="00370A69" w:rsidRPr="00100106" w:rsidRDefault="00370A69" w:rsidP="002916F4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(2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6204B08C" w14:textId="4F2849BC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Reflexes in man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lastRenderedPageBreak/>
              <w:t>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การตรวจสอบปฏิกิริยารีเฟล็กซ์)</w:t>
            </w:r>
          </w:p>
        </w:tc>
        <w:tc>
          <w:tcPr>
            <w:tcW w:w="4050" w:type="dxa"/>
          </w:tcPr>
          <w:p w14:paraId="57A195C6" w14:textId="77777777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 xml:space="preserve">1.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แสดงการ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ตรวจปฏิกิริยารีเฟล็กซ์ที่จำเป็นบางรีเฟล็กซ์ในทางคลินิกได้ถูกวิธี</w:t>
            </w:r>
          </w:p>
          <w:p w14:paraId="6CFBBD05" w14:textId="77777777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2. อธิบายปฏิกิริยาตอบสนองตามปกติของรีเฟล็กซ์ต่างๆ</w:t>
            </w:r>
          </w:p>
          <w:p w14:paraId="108F5ED5" w14:textId="77777777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อธิบายวงรีเฟล็กซ์ต่างๆ ที่สำคัญ</w:t>
            </w:r>
          </w:p>
          <w:p w14:paraId="6735C826" w14:textId="77777777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อาจารย์หัวหน้าแลป: อ.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จุฑามาศ คำสีแก้ว)</w:t>
            </w:r>
          </w:p>
          <w:p w14:paraId="154C518B" w14:textId="77777777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68F5D614" w14:textId="2BE0FF04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หมายเหตุ: ได้มีการแจ้งผู้เรียนในชั่วโมงเรียน “ปฏิกิริยารีเฟล็กซ์” เพื่ออ่านคู่มือปฏิบัติการที่ 4 และศึกษาวีดิทัศน์ประกอบการทาปฏิบัติการมาล่วงหน้า</w:t>
            </w:r>
          </w:p>
        </w:tc>
        <w:tc>
          <w:tcPr>
            <w:tcW w:w="810" w:type="dxa"/>
          </w:tcPr>
          <w:p w14:paraId="205A862F" w14:textId="5AFCCA13" w:rsidR="00370A69" w:rsidRPr="00100106" w:rsidRDefault="00673706" w:rsidP="002916F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lastRenderedPageBreak/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2,3</w:t>
            </w:r>
          </w:p>
        </w:tc>
        <w:tc>
          <w:tcPr>
            <w:tcW w:w="2970" w:type="dxa"/>
          </w:tcPr>
          <w:p w14:paraId="71A3F4CC" w14:textId="2713095A" w:rsidR="00370A69" w:rsidRPr="00100106" w:rsidRDefault="00370A69" w:rsidP="002916F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แจ้งผู้เรียนเซ็นชื่อเข้าเรียนตามแฟ้มประจำกลุ่ม</w:t>
            </w:r>
          </w:p>
          <w:p w14:paraId="39F326BA" w14:textId="77777777" w:rsidR="00370A69" w:rsidRPr="00100106" w:rsidRDefault="00370A69" w:rsidP="002916F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แจ้งวัตถุประสงค์การเรียนรู้</w:t>
            </w:r>
          </w:p>
          <w:p w14:paraId="402187B6" w14:textId="77777777" w:rsidR="00370A69" w:rsidRPr="00100106" w:rsidRDefault="00370A69" w:rsidP="002916F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</w:p>
          <w:p w14:paraId="6160184C" w14:textId="77777777" w:rsidR="00370A69" w:rsidRPr="00100106" w:rsidRDefault="00370A69" w:rsidP="002916F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การบรรยายและแนะนำแนวทางการทำปฏิบัติการ</w:t>
            </w:r>
          </w:p>
          <w:p w14:paraId="3E910AE1" w14:textId="77777777" w:rsidR="00370A69" w:rsidRPr="00100106" w:rsidRDefault="00370A69" w:rsidP="002916F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สาธิตวิธีการทำปฏิบัติการโดยอาจารย์ประจำกลุ่ม</w:t>
            </w:r>
          </w:p>
          <w:p w14:paraId="5D5B2976" w14:textId="77777777" w:rsidR="00370A69" w:rsidRPr="00100106" w:rsidRDefault="00370A69" w:rsidP="002916F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ผู้เรียนทำปฏิบัติการโดยมีอาจารย์ประจากลุ่มและเจ้าหน้าที่ปฏิบัติการคอยให้คำแนะนำ</w:t>
            </w:r>
          </w:p>
          <w:p w14:paraId="0D5277E6" w14:textId="77777777" w:rsidR="00370A69" w:rsidRPr="00100106" w:rsidRDefault="00370A69" w:rsidP="002916F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สรุปผลการปฏิบัติการ</w:t>
            </w:r>
          </w:p>
          <w:p w14:paraId="3A22BAB2" w14:textId="2FCE78D7" w:rsidR="00370A69" w:rsidRPr="00100106" w:rsidRDefault="00370A69" w:rsidP="002916F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อภิปรายผลการปฏิบัติการร่วมกันและตอบคำถามท้ายปฏิบัติการ</w:t>
            </w:r>
          </w:p>
        </w:tc>
        <w:tc>
          <w:tcPr>
            <w:tcW w:w="1710" w:type="dxa"/>
          </w:tcPr>
          <w:p w14:paraId="3D64F2FA" w14:textId="77777777" w:rsidR="00890BAD" w:rsidRPr="00100106" w:rsidRDefault="00890BAD" w:rsidP="00890BA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 คู่มือปฏิบัติการ</w:t>
            </w:r>
          </w:p>
          <w:p w14:paraId="64CA344A" w14:textId="77777777" w:rsidR="00890BAD" w:rsidRPr="00100106" w:rsidRDefault="00890BAD" w:rsidP="00890BA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 วิดิทัศน์ประกอบการทำปฏิบัติการ</w:t>
            </w:r>
          </w:p>
          <w:p w14:paraId="3C44E20F" w14:textId="77777777" w:rsidR="00890BAD" w:rsidRPr="00100106" w:rsidRDefault="00890BAD" w:rsidP="00890BA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  <w:p w14:paraId="39A137DC" w14:textId="77777777" w:rsidR="00890BAD" w:rsidRPr="00100106" w:rsidRDefault="00890BAD" w:rsidP="00890BA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อุปกรณ์ต่างๆ สำหรับการทำปฏิบัติการ</w:t>
            </w:r>
          </w:p>
          <w:p w14:paraId="78E8C7AA" w14:textId="77777777" w:rsidR="00890BAD" w:rsidRPr="00100106" w:rsidRDefault="00890BAD" w:rsidP="00890BA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การสาธิต</w:t>
            </w:r>
          </w:p>
          <w:p w14:paraId="0F326377" w14:textId="1540AF4F" w:rsidR="00370A69" w:rsidRPr="00100106" w:rsidRDefault="00890BAD" w:rsidP="00890BAD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เอกสารประกอบการเรียนการสอน</w:t>
            </w:r>
          </w:p>
        </w:tc>
        <w:tc>
          <w:tcPr>
            <w:tcW w:w="1710" w:type="dxa"/>
          </w:tcPr>
          <w:p w14:paraId="1EFE921F" w14:textId="53A58028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273863B7" w14:textId="77777777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ก่อน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(pre-test)</w:t>
            </w:r>
          </w:p>
          <w:p w14:paraId="39561CA7" w14:textId="77777777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การสังเกต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พ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ฤติกรรม</w:t>
            </w:r>
          </w:p>
          <w:p w14:paraId="3795FCD9" w14:textId="77777777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1011E3EE" w14:textId="77777777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61611B0D" w14:textId="77777777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6AD2503" w14:textId="78CCFEB5" w:rsidR="00370A69" w:rsidRPr="00100106" w:rsidRDefault="00370A69" w:rsidP="002916F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 xml:space="preserve">อ.จุฑามาศ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คำสีแก้ว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และคณาจารย์</w:t>
            </w:r>
          </w:p>
        </w:tc>
      </w:tr>
      <w:tr w:rsidR="00100106" w:rsidRPr="00100106" w14:paraId="07F5B495" w14:textId="77777777" w:rsidTr="009F2C59">
        <w:tc>
          <w:tcPr>
            <w:tcW w:w="1530" w:type="dxa"/>
          </w:tcPr>
          <w:p w14:paraId="67CE1D27" w14:textId="7D42D0F3" w:rsidR="00370A69" w:rsidRPr="00100106" w:rsidRDefault="00370A69" w:rsidP="004632C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lastRenderedPageBreak/>
              <w:t>6</w:t>
            </w:r>
          </w:p>
          <w:p w14:paraId="74F8CE4D" w14:textId="2BCBF55A" w:rsidR="00370A69" w:rsidRPr="00100106" w:rsidRDefault="00370A69" w:rsidP="004632CC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(4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080F50F8" w14:textId="661A5AD7" w:rsidR="00370A69" w:rsidRPr="00100106" w:rsidRDefault="00370A69" w:rsidP="004632C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พบอาจารย์ที่ปรึกษากลุ่ม</w:t>
            </w:r>
          </w:p>
        </w:tc>
        <w:tc>
          <w:tcPr>
            <w:tcW w:w="4050" w:type="dxa"/>
          </w:tcPr>
          <w:p w14:paraId="4EA1EA46" w14:textId="1C1BC6DF" w:rsidR="00370A69" w:rsidRPr="00100106" w:rsidRDefault="00370A69" w:rsidP="004632C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เพื่อขอคำปรึกษาเกี่ยวกับการจัดทำชิ้นงาน</w:t>
            </w:r>
          </w:p>
        </w:tc>
        <w:tc>
          <w:tcPr>
            <w:tcW w:w="810" w:type="dxa"/>
          </w:tcPr>
          <w:p w14:paraId="159FED9B" w14:textId="33A7AE7E" w:rsidR="00370A69" w:rsidRPr="00100106" w:rsidRDefault="00673706" w:rsidP="004632C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4,6,7</w:t>
            </w:r>
          </w:p>
        </w:tc>
        <w:tc>
          <w:tcPr>
            <w:tcW w:w="2970" w:type="dxa"/>
          </w:tcPr>
          <w:p w14:paraId="34A55167" w14:textId="4BDA6D4D" w:rsidR="00370A69" w:rsidRPr="00100106" w:rsidRDefault="00370A69" w:rsidP="004632C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นักศึกษาพบอาจารย์ที่ปรึกษาชิ้นงานประจำกลุ่ม </w:t>
            </w:r>
          </w:p>
        </w:tc>
        <w:tc>
          <w:tcPr>
            <w:tcW w:w="1710" w:type="dxa"/>
          </w:tcPr>
          <w:p w14:paraId="7A304A47" w14:textId="0BFD330D" w:rsidR="00370A69" w:rsidRPr="00100106" w:rsidRDefault="00A57B25" w:rsidP="004632C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1710" w:type="dxa"/>
          </w:tcPr>
          <w:p w14:paraId="4530AB51" w14:textId="1B1E730C" w:rsidR="00370A69" w:rsidRPr="00100106" w:rsidRDefault="00370A69" w:rsidP="004632C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260" w:type="dxa"/>
          </w:tcPr>
          <w:p w14:paraId="2D649D5D" w14:textId="6F06458B" w:rsidR="00370A69" w:rsidRPr="00100106" w:rsidRDefault="00370A69" w:rsidP="004632C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คณาจารย์</w:t>
            </w:r>
          </w:p>
        </w:tc>
      </w:tr>
      <w:tr w:rsidR="00100106" w:rsidRPr="00100106" w14:paraId="0B806EC8" w14:textId="77777777" w:rsidTr="009F2C59">
        <w:trPr>
          <w:trHeight w:val="1480"/>
        </w:trPr>
        <w:tc>
          <w:tcPr>
            <w:tcW w:w="1530" w:type="dxa"/>
          </w:tcPr>
          <w:p w14:paraId="72B1ADAC" w14:textId="409F1A31" w:rsidR="00370A69" w:rsidRPr="00100106" w:rsidRDefault="00370A69" w:rsidP="0094144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  <w:p w14:paraId="193F6BB4" w14:textId="256089F6" w:rsidR="00370A69" w:rsidRPr="00100106" w:rsidRDefault="00370A69" w:rsidP="00941447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24ED148E" w14:textId="0D3F9F4A" w:rsidR="00370A69" w:rsidRPr="00100106" w:rsidRDefault="00370A69" w:rsidP="0094144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ระบบไหลเวียนโลหิต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1)</w:t>
            </w:r>
          </w:p>
          <w:p w14:paraId="31139F33" w14:textId="34F7F302" w:rsidR="00370A69" w:rsidRPr="00100106" w:rsidRDefault="00370A69" w:rsidP="0094144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Cardiovascular system 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1)</w:t>
            </w:r>
          </w:p>
        </w:tc>
        <w:tc>
          <w:tcPr>
            <w:tcW w:w="4050" w:type="dxa"/>
          </w:tcPr>
          <w:p w14:paraId="6B1A2B04" w14:textId="77777777" w:rsidR="00370A69" w:rsidRPr="00100106" w:rsidRDefault="00370A69" w:rsidP="0094144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1.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คุณสมบัติทางไฟฟ้าของเซลล์หัวใจ </w:t>
            </w:r>
          </w:p>
          <w:p w14:paraId="797D6F8C" w14:textId="17D00BD5" w:rsidR="00370A69" w:rsidRPr="00100106" w:rsidRDefault="00370A69" w:rsidP="0094144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คลื่นไฟฟ้าหัวใจและการวัดคลื่นไฟฟ้าหัวใจ</w:t>
            </w:r>
          </w:p>
          <w:p w14:paraId="58CF33F4" w14:textId="4C28A443" w:rsidR="00370A69" w:rsidRPr="00100106" w:rsidRDefault="00370A69" w:rsidP="0094144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3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การทำงานของหัวใจ</w:t>
            </w:r>
          </w:p>
        </w:tc>
        <w:tc>
          <w:tcPr>
            <w:tcW w:w="810" w:type="dxa"/>
          </w:tcPr>
          <w:p w14:paraId="2B71A462" w14:textId="7A25B3E2" w:rsidR="00370A69" w:rsidRPr="00100106" w:rsidRDefault="00673706" w:rsidP="0094144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CLO1</w:t>
            </w:r>
          </w:p>
        </w:tc>
        <w:tc>
          <w:tcPr>
            <w:tcW w:w="2970" w:type="dxa"/>
          </w:tcPr>
          <w:p w14:paraId="461A1D84" w14:textId="336B037D" w:rsidR="00370A69" w:rsidRPr="00100106" w:rsidRDefault="00370A69" w:rsidP="0094144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72EB28D7" w14:textId="77777777" w:rsidR="00370A69" w:rsidRPr="00100106" w:rsidRDefault="00370A69" w:rsidP="0094144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428AC2C8" w14:textId="77777777" w:rsidR="00370A69" w:rsidRPr="00100106" w:rsidRDefault="00370A69" w:rsidP="0094144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605F441A" w14:textId="77777777" w:rsidR="00370A69" w:rsidRPr="00100106" w:rsidRDefault="00370A69" w:rsidP="0094144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2008FBF9" w14:textId="1C2F9F80" w:rsidR="00370A69" w:rsidRPr="00100106" w:rsidRDefault="00370A69" w:rsidP="0094144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</w:tc>
        <w:tc>
          <w:tcPr>
            <w:tcW w:w="1710" w:type="dxa"/>
          </w:tcPr>
          <w:p w14:paraId="5646CD4E" w14:textId="77777777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เอกสารประกอบการเรียนการสอน </w:t>
            </w:r>
          </w:p>
          <w:p w14:paraId="42592FDE" w14:textId="753F093E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2B140BD6" w14:textId="299E8B77" w:rsidR="00370A69" w:rsidRPr="00100106" w:rsidRDefault="00370A69" w:rsidP="0094144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3B16DB5F" w14:textId="77777777" w:rsidR="00370A69" w:rsidRPr="00100106" w:rsidRDefault="00370A69" w:rsidP="0094144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13B73B41" w14:textId="77777777" w:rsidR="00370A69" w:rsidRPr="00100106" w:rsidRDefault="00370A69" w:rsidP="00941447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59FB8C6" w14:textId="204F31F0" w:rsidR="00370A69" w:rsidRPr="00100106" w:rsidRDefault="00370A69" w:rsidP="0094144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ศ.พวงรัตน์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ภักดีโชติ</w:t>
            </w:r>
          </w:p>
        </w:tc>
      </w:tr>
      <w:tr w:rsidR="00100106" w:rsidRPr="00100106" w14:paraId="62AB4FDA" w14:textId="77777777" w:rsidTr="009F2C59">
        <w:trPr>
          <w:trHeight w:val="175"/>
        </w:trPr>
        <w:tc>
          <w:tcPr>
            <w:tcW w:w="1530" w:type="dxa"/>
          </w:tcPr>
          <w:p w14:paraId="279AFD03" w14:textId="77777777" w:rsidR="00370A69" w:rsidRPr="00100106" w:rsidRDefault="00370A69" w:rsidP="00A5122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  <w:p w14:paraId="7497487B" w14:textId="6988F25F" w:rsidR="00370A69" w:rsidRPr="00100106" w:rsidRDefault="00370A69" w:rsidP="00A5122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(3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6AC4922A" w14:textId="5DBBD286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EKG </w:t>
            </w:r>
            <w:r w:rsidRPr="00100106">
              <w:rPr>
                <w:rFonts w:ascii="TH SarabunPSK" w:hAnsi="TH SarabunPSK" w:cs="TH SarabunPSK"/>
                <w:sz w:val="24"/>
                <w:szCs w:val="24"/>
              </w:rPr>
              <w:t xml:space="preserve">Electrocardiograph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การวัดคลื่นไฟฟ้าหัวใจ</w:t>
            </w:r>
          </w:p>
        </w:tc>
        <w:tc>
          <w:tcPr>
            <w:tcW w:w="4050" w:type="dxa"/>
          </w:tcPr>
          <w:p w14:paraId="09883D51" w14:textId="77777777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อธิบายเทคนิคและวิธีการวัดคลื่นไฟฟ้าหัวใจ</w:t>
            </w:r>
          </w:p>
          <w:p w14:paraId="4AA50FB6" w14:textId="77777777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อธิบายส่วนประกอบในภาพบันทึกคลื่นไฟฟ้าหัวใจ</w:t>
            </w:r>
          </w:p>
          <w:p w14:paraId="3958974E" w14:textId="77777777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แปลผลคลื่นไฟฟ้าหัวใจปกติ</w:t>
            </w:r>
          </w:p>
          <w:p w14:paraId="12283C4A" w14:textId="16B14B2D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อาจารย์หัวหน้าแลป: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ศ.พวงรัตน์ ภักดีโชติ)</w:t>
            </w:r>
          </w:p>
        </w:tc>
        <w:tc>
          <w:tcPr>
            <w:tcW w:w="810" w:type="dxa"/>
          </w:tcPr>
          <w:p w14:paraId="671E9C9A" w14:textId="27E703DB" w:rsidR="00370A69" w:rsidRPr="00100106" w:rsidRDefault="00673706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2,3</w:t>
            </w:r>
          </w:p>
        </w:tc>
        <w:tc>
          <w:tcPr>
            <w:tcW w:w="2970" w:type="dxa"/>
          </w:tcPr>
          <w:p w14:paraId="2A9DCDE6" w14:textId="41BC1280" w:rsidR="00370A69" w:rsidRPr="00100106" w:rsidRDefault="00370A69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แจ้งผู้เรียนเซ็นชื่อเข้าเรียนตามแฟ้มประจำกลุ่ม</w:t>
            </w:r>
          </w:p>
          <w:p w14:paraId="02F0AE26" w14:textId="77777777" w:rsidR="00370A69" w:rsidRPr="00100106" w:rsidRDefault="00370A69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6655A71E" w14:textId="77777777" w:rsidR="00370A69" w:rsidRPr="00100106" w:rsidRDefault="00370A69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</w:p>
          <w:p w14:paraId="7EF91665" w14:textId="77777777" w:rsidR="00370A69" w:rsidRPr="00100106" w:rsidRDefault="00370A69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การบรรยายสั้น ๆ เพื่อแนะนำหลักการและขั้นตอนการทำปฏิบัติการ</w:t>
            </w:r>
          </w:p>
          <w:p w14:paraId="34DD1222" w14:textId="77777777" w:rsidR="00370A69" w:rsidRPr="00100106" w:rsidRDefault="00370A69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- อาจารย์ประจำกลุ่มแนะนำอุปกรณ์และวิธีการวัด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ECG</w:t>
            </w:r>
          </w:p>
          <w:p w14:paraId="200D7C7E" w14:textId="77777777" w:rsidR="00370A69" w:rsidRPr="00100106" w:rsidRDefault="00370A69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ผู้เรียนทำปฏิบัติการโดยมีอาจารย์ประจำกลุ่มดูแลให้คำแนะนำ</w:t>
            </w:r>
          </w:p>
          <w:p w14:paraId="406DB4F5" w14:textId="77777777" w:rsidR="00370A69" w:rsidRPr="00100106" w:rsidRDefault="00370A69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- คำนวณค่าต่าง ๆ จากแผ่นบันทึก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ECG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ที่วัดได้</w:t>
            </w:r>
          </w:p>
          <w:p w14:paraId="2C9D8D12" w14:textId="4BC3E3E9" w:rsidR="00370A69" w:rsidRPr="00100106" w:rsidRDefault="00370A69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สรุปและอภิปรายผลการปฏิบัติการร่วมกันและตอบคำถามท้ายปฏิบัติการ</w:t>
            </w:r>
          </w:p>
        </w:tc>
        <w:tc>
          <w:tcPr>
            <w:tcW w:w="1710" w:type="dxa"/>
          </w:tcPr>
          <w:p w14:paraId="2D1839C2" w14:textId="77777777" w:rsidR="00FD4528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 คู่มือปฏิบัติการ</w:t>
            </w:r>
          </w:p>
          <w:p w14:paraId="156CA4D8" w14:textId="77777777" w:rsidR="00FD4528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  <w:p w14:paraId="03FCA307" w14:textId="77777777" w:rsidR="00FD4528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อุปกรณ์ต่างๆ สำหรับการทำ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ปฏิบัติการ (โดยเฉพาะเครื่องวัดคลื่นไฟฟ้าหัวใจ)</w:t>
            </w:r>
          </w:p>
          <w:p w14:paraId="54E4F062" w14:textId="0E06EBA2" w:rsidR="00370A69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เอกสารประกอบการเรียนการสอน</w:t>
            </w:r>
          </w:p>
        </w:tc>
        <w:tc>
          <w:tcPr>
            <w:tcW w:w="1710" w:type="dxa"/>
          </w:tcPr>
          <w:p w14:paraId="350B315F" w14:textId="728E371B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0971C72E" w14:textId="77777777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ก่อน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(pre-test)</w:t>
            </w:r>
          </w:p>
          <w:p w14:paraId="6CF2F5FE" w14:textId="77777777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การสังเกต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พ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ฤติกรรม</w:t>
            </w:r>
          </w:p>
          <w:p w14:paraId="3FD3F9A6" w14:textId="77777777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421D3031" w14:textId="7E436F0C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กลาง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3339A922" w14:textId="77777777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812C20D" w14:textId="333F723D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 xml:space="preserve">ศ.พวงรัตน์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ภักดีโชติ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และคณาจารย์</w:t>
            </w:r>
          </w:p>
        </w:tc>
      </w:tr>
      <w:tr w:rsidR="00100106" w:rsidRPr="00100106" w14:paraId="3377E2FC" w14:textId="77777777" w:rsidTr="009F2C59">
        <w:tc>
          <w:tcPr>
            <w:tcW w:w="1530" w:type="dxa"/>
          </w:tcPr>
          <w:p w14:paraId="7E78413F" w14:textId="1C0E99D8" w:rsidR="00370A69" w:rsidRPr="00100106" w:rsidRDefault="00370A69" w:rsidP="00A5122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  <w:p w14:paraId="2C8B8C29" w14:textId="050EEC44" w:rsidR="00370A69" w:rsidRPr="00100106" w:rsidRDefault="00370A69" w:rsidP="00A5122C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ชม.)</w:t>
            </w:r>
          </w:p>
        </w:tc>
        <w:tc>
          <w:tcPr>
            <w:tcW w:w="1620" w:type="dxa"/>
          </w:tcPr>
          <w:p w14:paraId="6E6EDF90" w14:textId="7A02A8D2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ระบบไหลเวียนโลหิต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(2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  <w:p w14:paraId="008CBC9E" w14:textId="2F37E7E2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Cardiovascular system (2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</w:tc>
        <w:tc>
          <w:tcPr>
            <w:tcW w:w="4050" w:type="dxa"/>
          </w:tcPr>
          <w:p w14:paraId="0A4D8433" w14:textId="2238CD94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1.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ระบบไหลเวียนเลือดทั่วร่างกาย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เกี่ยวกับ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การไหลเวียนเลือดและความดันเลือดแดง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รวมถึง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ระบบหลอดเลือดด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</w:p>
          <w:p w14:paraId="322CA3F5" w14:textId="6AFA00DE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2.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กลไกการควบคุมระบบหัวใจร่วมหลอดเลือด</w:t>
            </w:r>
          </w:p>
        </w:tc>
        <w:tc>
          <w:tcPr>
            <w:tcW w:w="810" w:type="dxa"/>
          </w:tcPr>
          <w:p w14:paraId="44775934" w14:textId="50815785" w:rsidR="00370A69" w:rsidRPr="00100106" w:rsidRDefault="00964800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CLO1</w:t>
            </w:r>
          </w:p>
        </w:tc>
        <w:tc>
          <w:tcPr>
            <w:tcW w:w="2970" w:type="dxa"/>
          </w:tcPr>
          <w:p w14:paraId="7E7F4BC0" w14:textId="1C6AB390" w:rsidR="00370A69" w:rsidRPr="00100106" w:rsidRDefault="00370A69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7489F60A" w14:textId="77777777" w:rsidR="00370A69" w:rsidRPr="00100106" w:rsidRDefault="00370A69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6BB0D00C" w14:textId="77777777" w:rsidR="00370A69" w:rsidRPr="00100106" w:rsidRDefault="00370A69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792A4448" w14:textId="77777777" w:rsidR="00370A69" w:rsidRPr="00100106" w:rsidRDefault="00370A69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759ACE6F" w14:textId="658A7BF5" w:rsidR="00370A69" w:rsidRPr="00100106" w:rsidRDefault="00370A69" w:rsidP="00A5122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</w:tc>
        <w:tc>
          <w:tcPr>
            <w:tcW w:w="1710" w:type="dxa"/>
          </w:tcPr>
          <w:p w14:paraId="0E527C8C" w14:textId="77777777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เอกสารประกอบการเรียนการสอน </w:t>
            </w:r>
          </w:p>
          <w:p w14:paraId="47033A1F" w14:textId="0D80C56E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0CC2654F" w14:textId="6DE6B6E4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18B5527B" w14:textId="77777777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4EEE7B43" w14:textId="77777777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60" w:type="dxa"/>
          </w:tcPr>
          <w:p w14:paraId="49C8B295" w14:textId="2A9DDB5A" w:rsidR="00370A69" w:rsidRPr="00100106" w:rsidRDefault="00370A69" w:rsidP="00A5122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ผศ.ประภัสสร โพธิ์ตึ</w:t>
            </w:r>
          </w:p>
        </w:tc>
      </w:tr>
      <w:tr w:rsidR="00100106" w:rsidRPr="00100106" w14:paraId="0E6B866E" w14:textId="77777777" w:rsidTr="009F2C59">
        <w:tc>
          <w:tcPr>
            <w:tcW w:w="1530" w:type="dxa"/>
          </w:tcPr>
          <w:p w14:paraId="15A9DADF" w14:textId="5F98E06D" w:rsidR="00370A69" w:rsidRPr="00100106" w:rsidRDefault="00370A69" w:rsidP="00FB530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  <w:p w14:paraId="0BFB4895" w14:textId="16855F68" w:rsidR="00370A69" w:rsidRPr="00100106" w:rsidRDefault="00370A69" w:rsidP="00FB530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(3 ชม.)</w:t>
            </w:r>
          </w:p>
        </w:tc>
        <w:tc>
          <w:tcPr>
            <w:tcW w:w="1620" w:type="dxa"/>
          </w:tcPr>
          <w:p w14:paraId="18ABAF61" w14:textId="77777777" w:rsidR="00370A69" w:rsidRPr="00100106" w:rsidRDefault="00370A69" w:rsidP="00FB53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Arterial blood pressure</w:t>
            </w:r>
          </w:p>
          <w:p w14:paraId="421C2976" w14:textId="0D73CEE5" w:rsidR="00370A69" w:rsidRPr="00100106" w:rsidRDefault="00370A69" w:rsidP="00FB530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(การวัดความดันเลือดแดง)</w:t>
            </w:r>
          </w:p>
        </w:tc>
        <w:tc>
          <w:tcPr>
            <w:tcW w:w="4050" w:type="dxa"/>
          </w:tcPr>
          <w:p w14:paraId="2ED4D294" w14:textId="77777777" w:rsidR="00370A69" w:rsidRPr="00100106" w:rsidRDefault="00370A69" w:rsidP="00FB53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1. แสดงเทคนิค วิธีการวัดความดันเลือดแดง และอัตราการเต้นของหัวใจ</w:t>
            </w:r>
          </w:p>
          <w:p w14:paraId="359F31C3" w14:textId="77777777" w:rsidR="00370A69" w:rsidRPr="00100106" w:rsidRDefault="00370A69" w:rsidP="00FB53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อธิบายผลของตัวแปรต่าง ๆ ต่อความดันเลือดแดงและอัตราการเต้นของหัวใจ</w:t>
            </w:r>
          </w:p>
          <w:p w14:paraId="3744CFF2" w14:textId="77777777" w:rsidR="00370A69" w:rsidRPr="00100106" w:rsidRDefault="00370A69" w:rsidP="00FB53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อธิบายความสัมพันธ์ระหว่างการเปลี่ยนท่าทรงตัวกับความดันเลือดแดงและอัตราการเต้นของหัวใจ</w:t>
            </w:r>
          </w:p>
          <w:p w14:paraId="4D6F6996" w14:textId="106DBD9B" w:rsidR="00370A69" w:rsidRPr="00100106" w:rsidRDefault="00370A69" w:rsidP="00FB530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อาจารย์หัวหน้าแลป: ผศ.ประภัสสร โพธิ์ตึ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)</w:t>
            </w:r>
          </w:p>
        </w:tc>
        <w:tc>
          <w:tcPr>
            <w:tcW w:w="810" w:type="dxa"/>
          </w:tcPr>
          <w:p w14:paraId="479E0A47" w14:textId="3301E7B5" w:rsidR="00370A69" w:rsidRPr="00100106" w:rsidRDefault="00964800" w:rsidP="00FB53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2,3</w:t>
            </w:r>
          </w:p>
        </w:tc>
        <w:tc>
          <w:tcPr>
            <w:tcW w:w="2970" w:type="dxa"/>
          </w:tcPr>
          <w:p w14:paraId="671AC573" w14:textId="31A5FB14" w:rsidR="00370A69" w:rsidRPr="00100106" w:rsidRDefault="00370A69" w:rsidP="00FB53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แจ้งผู้เรียนเซ็นชื่อเข้าเรียนตามแฟ้มประจำกลุ่ม</w:t>
            </w:r>
          </w:p>
          <w:p w14:paraId="0915BF6C" w14:textId="77777777" w:rsidR="00370A69" w:rsidRPr="00100106" w:rsidRDefault="00370A69" w:rsidP="00FB53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225D4244" w14:textId="77777777" w:rsidR="00370A69" w:rsidRPr="00100106" w:rsidRDefault="00370A69" w:rsidP="00FB53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</w:p>
          <w:p w14:paraId="6EC3EEBC" w14:textId="77777777" w:rsidR="00370A69" w:rsidRPr="00100106" w:rsidRDefault="00370A69" w:rsidP="00FB53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การบรรยายสั้น ๆ และ เปิดวีดิทัศน์เพื่อแนะนาหลักการและขั้นตอนการวัดความดันเลือด</w:t>
            </w:r>
          </w:p>
          <w:p w14:paraId="6DAA9FCD" w14:textId="77777777" w:rsidR="00370A69" w:rsidRPr="00100106" w:rsidRDefault="00370A69" w:rsidP="00FB53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อาจารย์ประจำกลุ่มแนะนำอุปกรณ์และสาธิตการวัดความดันเลือด</w:t>
            </w:r>
          </w:p>
          <w:p w14:paraId="45C15EE7" w14:textId="77777777" w:rsidR="00370A69" w:rsidRPr="00100106" w:rsidRDefault="00370A69" w:rsidP="00FB53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ผู้เรียนทำปฏิบัติการโดยมีอาจารย์ประจำกลุ่มดูแลให้ค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แนะนำ</w:t>
            </w:r>
          </w:p>
          <w:p w14:paraId="4632718A" w14:textId="26629F42" w:rsidR="00370A69" w:rsidRPr="00100106" w:rsidRDefault="00370A69" w:rsidP="00FB53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สรุปและอภิปรายผลการปฏิบัติการร่วมกันและตอบคำถามท้ายปฏิบัติการ</w:t>
            </w:r>
          </w:p>
        </w:tc>
        <w:tc>
          <w:tcPr>
            <w:tcW w:w="1710" w:type="dxa"/>
          </w:tcPr>
          <w:p w14:paraId="37784AD1" w14:textId="77777777" w:rsidR="00FD4528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 คู่มือปฏิบัติการ</w:t>
            </w:r>
          </w:p>
          <w:p w14:paraId="1CDAF44B" w14:textId="77777777" w:rsidR="00FD4528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  <w:p w14:paraId="16DA95D9" w14:textId="77777777" w:rsidR="00FD4528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วิดิทัศน์ที่เกี่ยวข้อง</w:t>
            </w:r>
          </w:p>
          <w:p w14:paraId="5AB36CF0" w14:textId="77777777" w:rsidR="00FD4528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อุปกรณ์ต่างๆ สำหรับการทำปฏิบัติการ (โดยเฉพาะเครื่องวัด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ความดันเลือด และ เครื่องฟังตรวจ)</w:t>
            </w:r>
          </w:p>
          <w:p w14:paraId="30671B7D" w14:textId="77777777" w:rsidR="00FD4528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การสาธิต</w:t>
            </w:r>
          </w:p>
          <w:p w14:paraId="708F7BE9" w14:textId="7E965E40" w:rsidR="00370A69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เอกสารประกอบการเรียนการสอน</w:t>
            </w:r>
          </w:p>
        </w:tc>
        <w:tc>
          <w:tcPr>
            <w:tcW w:w="1710" w:type="dxa"/>
          </w:tcPr>
          <w:p w14:paraId="30846A90" w14:textId="61D98350" w:rsidR="00370A69" w:rsidRPr="00100106" w:rsidRDefault="00370A69" w:rsidP="00FB53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62F8EA01" w14:textId="77777777" w:rsidR="00370A69" w:rsidRPr="00100106" w:rsidRDefault="00370A69" w:rsidP="00FB53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ก่อน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(pre-test)</w:t>
            </w:r>
          </w:p>
          <w:p w14:paraId="02362473" w14:textId="77777777" w:rsidR="00370A69" w:rsidRPr="00100106" w:rsidRDefault="00370A69" w:rsidP="00FB53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การสังเกต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พ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ฤติกรรม</w:t>
            </w:r>
          </w:p>
          <w:p w14:paraId="7220FB75" w14:textId="77777777" w:rsidR="00370A69" w:rsidRPr="00100106" w:rsidRDefault="00370A69" w:rsidP="00FB53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765BB3BC" w14:textId="6B58313B" w:rsidR="00370A69" w:rsidRPr="00100106" w:rsidRDefault="00370A69" w:rsidP="00FB53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กลาง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183A9101" w14:textId="77777777" w:rsidR="00370A69" w:rsidRPr="00100106" w:rsidRDefault="00370A69" w:rsidP="00FB530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A2311B7" w14:textId="7B0EABCC" w:rsidR="00370A69" w:rsidRPr="00100106" w:rsidRDefault="00370A69" w:rsidP="00FB530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ผศ.ประภัสสร โพธิ์ตึ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และคณาจารย์</w:t>
            </w:r>
          </w:p>
        </w:tc>
      </w:tr>
      <w:tr w:rsidR="00100106" w:rsidRPr="00100106" w14:paraId="42297B26" w14:textId="77777777" w:rsidTr="009F2C59">
        <w:tc>
          <w:tcPr>
            <w:tcW w:w="15660" w:type="dxa"/>
            <w:gridSpan w:val="8"/>
            <w:shd w:val="clear" w:color="auto" w:fill="E7E6E6" w:themeFill="background2"/>
          </w:tcPr>
          <w:p w14:paraId="1B2A55C7" w14:textId="3B2D1D07" w:rsidR="00673972" w:rsidRPr="00100106" w:rsidRDefault="00673972" w:rsidP="00673972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สัปดาห์สอบภาคกลางภาค</w:t>
            </w:r>
          </w:p>
        </w:tc>
      </w:tr>
      <w:tr w:rsidR="00100106" w:rsidRPr="00100106" w14:paraId="289F7E30" w14:textId="77777777" w:rsidTr="009F2C59">
        <w:tc>
          <w:tcPr>
            <w:tcW w:w="1530" w:type="dxa"/>
          </w:tcPr>
          <w:p w14:paraId="5EF52C71" w14:textId="77777777" w:rsidR="00370A69" w:rsidRPr="00100106" w:rsidRDefault="00370A69" w:rsidP="001C7A1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  <w:p w14:paraId="7A247AD9" w14:textId="2224CCD6" w:rsidR="00370A69" w:rsidRPr="00100106" w:rsidRDefault="00370A69" w:rsidP="001C7A1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6489C114" w14:textId="61D51F1A" w:rsidR="00370A69" w:rsidRPr="00100106" w:rsidRDefault="00370A69" w:rsidP="001C7A1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พบอาจารย์ที่ปรึกษากลุ่ม</w:t>
            </w:r>
          </w:p>
        </w:tc>
        <w:tc>
          <w:tcPr>
            <w:tcW w:w="4050" w:type="dxa"/>
          </w:tcPr>
          <w:p w14:paraId="13C10BFD" w14:textId="48172653" w:rsidR="00370A69" w:rsidRPr="00100106" w:rsidRDefault="00370A69" w:rsidP="001C7A1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เพื่อขอคำปรึกษาเกี่ยวกับการจัดทำชิ้นงาน</w:t>
            </w:r>
          </w:p>
        </w:tc>
        <w:tc>
          <w:tcPr>
            <w:tcW w:w="810" w:type="dxa"/>
          </w:tcPr>
          <w:p w14:paraId="06B42F72" w14:textId="18833D8A" w:rsidR="00370A69" w:rsidRPr="00100106" w:rsidRDefault="00964800" w:rsidP="001C7A1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4,6,7</w:t>
            </w:r>
          </w:p>
        </w:tc>
        <w:tc>
          <w:tcPr>
            <w:tcW w:w="2970" w:type="dxa"/>
          </w:tcPr>
          <w:p w14:paraId="6FF595B7" w14:textId="047E9203" w:rsidR="00370A69" w:rsidRPr="00100106" w:rsidRDefault="00370A69" w:rsidP="001C7A1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นักศึกษาพบอาจารย์ที่ปรึกษาชิ้นงานประจำกลุ่ม </w:t>
            </w:r>
          </w:p>
        </w:tc>
        <w:tc>
          <w:tcPr>
            <w:tcW w:w="1710" w:type="dxa"/>
          </w:tcPr>
          <w:p w14:paraId="58C8B52E" w14:textId="6072C40D" w:rsidR="00370A69" w:rsidRPr="00100106" w:rsidRDefault="00FD4528" w:rsidP="001C7A1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1710" w:type="dxa"/>
          </w:tcPr>
          <w:p w14:paraId="3B7D7F26" w14:textId="68FD4EE6" w:rsidR="00370A69" w:rsidRPr="00100106" w:rsidRDefault="00370A69" w:rsidP="001C7A1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260" w:type="dxa"/>
          </w:tcPr>
          <w:p w14:paraId="00005A94" w14:textId="1F186496" w:rsidR="00370A69" w:rsidRPr="00100106" w:rsidRDefault="00370A69" w:rsidP="001C7A1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คณาจารย์</w:t>
            </w:r>
          </w:p>
        </w:tc>
      </w:tr>
      <w:tr w:rsidR="00100106" w:rsidRPr="00100106" w14:paraId="684884E7" w14:textId="77777777" w:rsidTr="009F2C59">
        <w:tc>
          <w:tcPr>
            <w:tcW w:w="1530" w:type="dxa"/>
          </w:tcPr>
          <w:p w14:paraId="6CB4FD69" w14:textId="77777777" w:rsidR="00370A69" w:rsidRPr="00100106" w:rsidRDefault="00370A69" w:rsidP="00336E3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  <w:p w14:paraId="3834B780" w14:textId="3A0AC631" w:rsidR="00370A69" w:rsidRPr="00100106" w:rsidRDefault="00370A69" w:rsidP="00336E3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(3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59708E6D" w14:textId="72071BB8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การนำเสนอการจัดทำสื่อครั้งที่ 1 </w:t>
            </w:r>
          </w:p>
        </w:tc>
        <w:tc>
          <w:tcPr>
            <w:tcW w:w="4050" w:type="dxa"/>
          </w:tcPr>
          <w:p w14:paraId="4E14DF23" w14:textId="176020EC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นำเสนอโครงงานการผลิตสื่อและแผนการจัดทำชิ้นงานแก่คณาจารย์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และเพื่อนร่วมชั้นเรียน</w:t>
            </w:r>
          </w:p>
        </w:tc>
        <w:tc>
          <w:tcPr>
            <w:tcW w:w="810" w:type="dxa"/>
          </w:tcPr>
          <w:p w14:paraId="3C38875D" w14:textId="7E94B9C4" w:rsidR="00370A69" w:rsidRPr="00100106" w:rsidRDefault="00964800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4,5,6,7</w:t>
            </w:r>
          </w:p>
        </w:tc>
        <w:tc>
          <w:tcPr>
            <w:tcW w:w="2970" w:type="dxa"/>
          </w:tcPr>
          <w:p w14:paraId="37CBB161" w14:textId="498CDE4A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</w:t>
            </w:r>
          </w:p>
          <w:p w14:paraId="45D5249A" w14:textId="77777777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- แต่ละกลุ่มนำเสนอโครงงาน และรับฟังข้อเสนอแนะจากคณาจารย์</w:t>
            </w:r>
          </w:p>
          <w:p w14:paraId="11C11F01" w14:textId="0A71984E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- แจ้งทำแบบประเมิน</w:t>
            </w:r>
          </w:p>
        </w:tc>
        <w:tc>
          <w:tcPr>
            <w:tcW w:w="1710" w:type="dxa"/>
          </w:tcPr>
          <w:p w14:paraId="4EECA80E" w14:textId="5CAE13F5" w:rsidR="00370A69" w:rsidRPr="00100106" w:rsidRDefault="0084798D" w:rsidP="00336E37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CANVA presentation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โดยนักศึกษา</w:t>
            </w:r>
          </w:p>
        </w:tc>
        <w:tc>
          <w:tcPr>
            <w:tcW w:w="1710" w:type="dxa"/>
          </w:tcPr>
          <w:p w14:paraId="2989809A" w14:textId="26DB8792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- ใช้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rubric score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ในการประเมิน</w:t>
            </w:r>
          </w:p>
          <w:p w14:paraId="38CF224F" w14:textId="30D58135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 การประเมินโดยเพื่อร่วมชั้นเรียน</w:t>
            </w:r>
          </w:p>
        </w:tc>
        <w:tc>
          <w:tcPr>
            <w:tcW w:w="1260" w:type="dxa"/>
          </w:tcPr>
          <w:p w14:paraId="0AB8A2C1" w14:textId="49C64EBE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คณาจารย์</w:t>
            </w:r>
          </w:p>
        </w:tc>
      </w:tr>
      <w:tr w:rsidR="00100106" w:rsidRPr="00100106" w14:paraId="63D7E918" w14:textId="77777777" w:rsidTr="009F2C59">
        <w:trPr>
          <w:trHeight w:val="1282"/>
        </w:trPr>
        <w:tc>
          <w:tcPr>
            <w:tcW w:w="1530" w:type="dxa"/>
          </w:tcPr>
          <w:p w14:paraId="1C3ED979" w14:textId="1C9A4A3C" w:rsidR="00370A69" w:rsidRPr="00100106" w:rsidRDefault="00370A69" w:rsidP="00336E3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10</w:t>
            </w:r>
          </w:p>
          <w:p w14:paraId="162D4350" w14:textId="40DBF562" w:rsidR="00370A69" w:rsidRPr="00100106" w:rsidRDefault="00370A69" w:rsidP="00336E3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443ECCBD" w14:textId="77777777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ระบบหายใจ</w:t>
            </w:r>
          </w:p>
          <w:p w14:paraId="617C0D62" w14:textId="38BCF639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Respiratory system</w:t>
            </w:r>
          </w:p>
        </w:tc>
        <w:tc>
          <w:tcPr>
            <w:tcW w:w="4050" w:type="dxa"/>
          </w:tcPr>
          <w:p w14:paraId="7C8348E2" w14:textId="77777777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1.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โครงสร้างและหน้าที่ของระบบหายใจ</w:t>
            </w:r>
          </w:p>
          <w:p w14:paraId="538FF453" w14:textId="77777777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2.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กลศาสตร์ของการหายใจ</w:t>
            </w:r>
          </w:p>
          <w:p w14:paraId="549CE60C" w14:textId="77777777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การระบายอากาศ</w:t>
            </w:r>
          </w:p>
          <w:p w14:paraId="7E1A16E4" w14:textId="12D50BB2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4.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การแลกเปลี่ยนก๊าซ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การขนส่งก๊าซ</w:t>
            </w:r>
          </w:p>
          <w:p w14:paraId="6F1A40B7" w14:textId="6D1E5E28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5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การควบคุมการหายใจ</w:t>
            </w:r>
          </w:p>
        </w:tc>
        <w:tc>
          <w:tcPr>
            <w:tcW w:w="810" w:type="dxa"/>
          </w:tcPr>
          <w:p w14:paraId="282DAD8B" w14:textId="3989733E" w:rsidR="00370A69" w:rsidRPr="00100106" w:rsidRDefault="00964800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CLO1</w:t>
            </w:r>
          </w:p>
        </w:tc>
        <w:tc>
          <w:tcPr>
            <w:tcW w:w="2970" w:type="dxa"/>
          </w:tcPr>
          <w:p w14:paraId="636FE975" w14:textId="5FADC364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575C1BCC" w14:textId="77777777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03A34957" w14:textId="77777777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2A41351F" w14:textId="77777777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229FA7AD" w14:textId="77777777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5D319DB2" w14:textId="2351BB15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แจ้งผู้เรียนศึกษาคู่มือปฏิบัติการมาล่วงหน้า</w:t>
            </w:r>
          </w:p>
        </w:tc>
        <w:tc>
          <w:tcPr>
            <w:tcW w:w="1710" w:type="dxa"/>
          </w:tcPr>
          <w:p w14:paraId="2022B3C7" w14:textId="77777777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เอกสารประกอบการเรียนการสอน </w:t>
            </w:r>
          </w:p>
          <w:p w14:paraId="3239670D" w14:textId="6E579037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5DD0BAEE" w14:textId="67F80DE1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2BA02A02" w14:textId="77777777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537BA12F" w14:textId="77777777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D60C0F9" w14:textId="2297386F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ผศ.อรทัย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ตันกำเนิดไทย</w:t>
            </w:r>
          </w:p>
        </w:tc>
      </w:tr>
      <w:tr w:rsidR="00100106" w:rsidRPr="00100106" w14:paraId="1D8DDB9F" w14:textId="77777777" w:rsidTr="009F2C59">
        <w:trPr>
          <w:trHeight w:val="1282"/>
        </w:trPr>
        <w:tc>
          <w:tcPr>
            <w:tcW w:w="1530" w:type="dxa"/>
          </w:tcPr>
          <w:p w14:paraId="4F12058B" w14:textId="345B429B" w:rsidR="00370A69" w:rsidRPr="00100106" w:rsidRDefault="00370A69" w:rsidP="00E3063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  <w:p w14:paraId="2CA9314B" w14:textId="1F525AC9" w:rsidR="00370A69" w:rsidRPr="00100106" w:rsidRDefault="00370A69" w:rsidP="00E3063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(3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137C9DDE" w14:textId="77777777" w:rsidR="00370A69" w:rsidRPr="00100106" w:rsidRDefault="00370A69" w:rsidP="00E3063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Lung volume and capacity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(VDO)</w:t>
            </w:r>
          </w:p>
          <w:p w14:paraId="71D4CC08" w14:textId="2EC0FE6E" w:rsidR="00370A69" w:rsidRPr="00100106" w:rsidRDefault="00370A69" w:rsidP="00E3063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ปฏิบัติการการวัด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ปริมาตรและความจุปอด</w:t>
            </w:r>
          </w:p>
        </w:tc>
        <w:tc>
          <w:tcPr>
            <w:tcW w:w="4050" w:type="dxa"/>
          </w:tcPr>
          <w:p w14:paraId="3CED8A74" w14:textId="77777777" w:rsidR="00370A69" w:rsidRPr="00100106" w:rsidRDefault="00370A69" w:rsidP="00E3063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1. อธิบายคำศัพท์เฉพาะที่ใช้เรียกปริมาตรปอด</w:t>
            </w:r>
          </w:p>
          <w:p w14:paraId="7FE56714" w14:textId="77777777" w:rsidR="00370A69" w:rsidRPr="00100106" w:rsidRDefault="00370A69" w:rsidP="00E3063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2.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อธิบายหลักการและวิธีการทดสอบการทำงานของปอด</w:t>
            </w:r>
          </w:p>
          <w:p w14:paraId="1EB0782F" w14:textId="77777777" w:rsidR="00370A69" w:rsidRPr="00100106" w:rsidRDefault="00370A69" w:rsidP="00E3063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3. คำนวณหาค่าปริมาตรปอด</w:t>
            </w:r>
          </w:p>
          <w:p w14:paraId="0BA43B2E" w14:textId="16779C7D" w:rsidR="00370A69" w:rsidRPr="00100106" w:rsidRDefault="00370A69" w:rsidP="00E3063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810" w:type="dxa"/>
          </w:tcPr>
          <w:p w14:paraId="4BFF5417" w14:textId="582834F9" w:rsidR="00370A69" w:rsidRPr="00100106" w:rsidRDefault="00964800" w:rsidP="00E3063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lastRenderedPageBreak/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2,3</w:t>
            </w:r>
          </w:p>
        </w:tc>
        <w:tc>
          <w:tcPr>
            <w:tcW w:w="2970" w:type="dxa"/>
          </w:tcPr>
          <w:p w14:paraId="72FF57BF" w14:textId="7B677BA5" w:rsidR="00370A69" w:rsidRPr="00100106" w:rsidRDefault="00370A69" w:rsidP="00E3063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</w:t>
            </w:r>
          </w:p>
          <w:p w14:paraId="48D62ED3" w14:textId="77777777" w:rsidR="00370A69" w:rsidRPr="00100106" w:rsidRDefault="00370A69" w:rsidP="00E3063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5BCF38FB" w14:textId="77777777" w:rsidR="00370A69" w:rsidRPr="00100106" w:rsidRDefault="00370A69" w:rsidP="00E3063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</w:p>
          <w:p w14:paraId="37C9D757" w14:textId="77777777" w:rsidR="00370A69" w:rsidRPr="00100106" w:rsidRDefault="00370A69" w:rsidP="00E3063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การบรรยายหลักการและวิธีการวัดปริมาตรและความจุปอด</w:t>
            </w:r>
          </w:p>
          <w:p w14:paraId="5556FC7F" w14:textId="77777777" w:rsidR="00370A69" w:rsidRPr="00100106" w:rsidRDefault="00370A69" w:rsidP="00E3063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เปิดวีดิทัศน์แสดงการ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วัด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ปริมาตรและความจุปอดในคนที่ปฏิบัติจริงในทางคลินิก</w:t>
            </w:r>
          </w:p>
          <w:p w14:paraId="05217074" w14:textId="77777777" w:rsidR="00370A69" w:rsidRPr="00100106" w:rsidRDefault="00370A69" w:rsidP="00E3063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แจกใบงานเพื่อให้ผู้เรียนแต่ละกลุ่มค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นวณค่าปริมาตรและความจุปอดที่ก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หนดมาให้</w:t>
            </w:r>
          </w:p>
          <w:p w14:paraId="6EE3BD39" w14:textId="77777777" w:rsidR="00370A69" w:rsidRPr="00100106" w:rsidRDefault="00370A69" w:rsidP="00E3063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ถามตอบข้อสงสัยต่างๆ</w:t>
            </w:r>
          </w:p>
          <w:p w14:paraId="367F1952" w14:textId="31DF1E8E" w:rsidR="00370A69" w:rsidRPr="00100106" w:rsidRDefault="00370A69" w:rsidP="00E30638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สรุปและอภิปรายผลร่วมกันและตอบค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ำ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ถามท้ายปฏิบัติการ</w:t>
            </w:r>
          </w:p>
        </w:tc>
        <w:tc>
          <w:tcPr>
            <w:tcW w:w="1710" w:type="dxa"/>
          </w:tcPr>
          <w:p w14:paraId="5071B99A" w14:textId="77777777" w:rsidR="00FD4528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 คู่มือปฏิบัติการ</w:t>
            </w:r>
          </w:p>
          <w:p w14:paraId="35EA2449" w14:textId="77777777" w:rsidR="00FD4528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วิดิทัศน์ที่เกี่ยวข้อง</w:t>
            </w:r>
          </w:p>
          <w:p w14:paraId="727EC81A" w14:textId="77777777" w:rsidR="00FD4528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  <w:p w14:paraId="49D08D87" w14:textId="288E35A8" w:rsidR="00370A69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 เอกสารประกอบการเรียนการสอน</w:t>
            </w:r>
          </w:p>
        </w:tc>
        <w:tc>
          <w:tcPr>
            <w:tcW w:w="1710" w:type="dxa"/>
          </w:tcPr>
          <w:p w14:paraId="57A40853" w14:textId="5F33304B" w:rsidR="00370A69" w:rsidRPr="00100106" w:rsidRDefault="00370A69" w:rsidP="00E3063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4AE030B8" w14:textId="77777777" w:rsidR="00370A69" w:rsidRPr="00100106" w:rsidRDefault="00370A69" w:rsidP="00E3063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ก่อน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(pre-test)</w:t>
            </w:r>
          </w:p>
          <w:p w14:paraId="15B9D126" w14:textId="77777777" w:rsidR="00370A69" w:rsidRPr="00100106" w:rsidRDefault="00370A69" w:rsidP="00E3063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การสังเกต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พ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ฤติกรรม</w:t>
            </w:r>
          </w:p>
          <w:p w14:paraId="14994B2A" w14:textId="77777777" w:rsidR="00370A69" w:rsidRPr="00100106" w:rsidRDefault="00370A69" w:rsidP="00E3063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57E5521D" w14:textId="77777777" w:rsidR="00370A69" w:rsidRPr="00100106" w:rsidRDefault="00370A69" w:rsidP="00E3063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44FB2ED0" w14:textId="77777777" w:rsidR="00370A69" w:rsidRPr="00100106" w:rsidRDefault="00370A69" w:rsidP="00E3063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BF91454" w14:textId="58EB876C" w:rsidR="00370A69" w:rsidRPr="00100106" w:rsidRDefault="00370A69" w:rsidP="00E3063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ผศ.อรทัย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ตันกำเนิดไทย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</w:tc>
      </w:tr>
      <w:tr w:rsidR="00100106" w:rsidRPr="00100106" w14:paraId="1547B435" w14:textId="77777777" w:rsidTr="009F2C59">
        <w:trPr>
          <w:trHeight w:val="445"/>
        </w:trPr>
        <w:tc>
          <w:tcPr>
            <w:tcW w:w="1530" w:type="dxa"/>
          </w:tcPr>
          <w:p w14:paraId="1756EE12" w14:textId="187428E4" w:rsidR="00370A69" w:rsidRPr="00100106" w:rsidRDefault="00370A69" w:rsidP="00336E3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  <w:p w14:paraId="6D163959" w14:textId="46C8BE36" w:rsidR="00370A69" w:rsidRPr="00100106" w:rsidRDefault="00370A69" w:rsidP="00336E3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5B4155BF" w14:textId="77777777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ระบบทางเดินอาหาร</w:t>
            </w:r>
          </w:p>
          <w:p w14:paraId="08A3004C" w14:textId="6B4F461A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Gastrointestinal system</w:t>
            </w:r>
          </w:p>
        </w:tc>
        <w:tc>
          <w:tcPr>
            <w:tcW w:w="4050" w:type="dxa"/>
          </w:tcPr>
          <w:p w14:paraId="4AC495B6" w14:textId="77777777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1. อธิบาย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การทำงานของระบบ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ทางเดินอาหาร</w:t>
            </w:r>
          </w:p>
          <w:p w14:paraId="320FB422" w14:textId="055FE443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อธิบายการคัดหลั่งสารต่างๆ ของระบบทางเดินอาหาร</w:t>
            </w:r>
          </w:p>
          <w:p w14:paraId="704F2BEA" w14:textId="54C91076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. อธิบายการย่อยและการดูดซึมสารอาหาร</w:t>
            </w:r>
          </w:p>
        </w:tc>
        <w:tc>
          <w:tcPr>
            <w:tcW w:w="810" w:type="dxa"/>
          </w:tcPr>
          <w:p w14:paraId="3254F064" w14:textId="5CF386BC" w:rsidR="00370A69" w:rsidRPr="00100106" w:rsidRDefault="00964800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CLO1</w:t>
            </w:r>
          </w:p>
        </w:tc>
        <w:tc>
          <w:tcPr>
            <w:tcW w:w="2970" w:type="dxa"/>
          </w:tcPr>
          <w:p w14:paraId="15B27622" w14:textId="1D49C69B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7A6AA33B" w14:textId="77777777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68050711" w14:textId="77777777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23ED021A" w14:textId="77777777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285494B7" w14:textId="56765AA3" w:rsidR="00370A69" w:rsidRPr="00100106" w:rsidRDefault="00370A69" w:rsidP="00336E3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1710" w:type="dxa"/>
          </w:tcPr>
          <w:p w14:paraId="30446D4A" w14:textId="77777777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เอกสารประกอบการเรียนการสอน </w:t>
            </w:r>
          </w:p>
          <w:p w14:paraId="015B6DC0" w14:textId="4C218B85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15800C17" w14:textId="60D25D8A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6C5C7EE8" w14:textId="77777777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4FD9E8C0" w14:textId="77777777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60" w:type="dxa"/>
          </w:tcPr>
          <w:p w14:paraId="375BD4B9" w14:textId="40895064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รศ.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พัชรวิภา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มณีไสย</w:t>
            </w:r>
          </w:p>
          <w:p w14:paraId="51892470" w14:textId="30760091" w:rsidR="00370A69" w:rsidRPr="00100106" w:rsidRDefault="00370A69" w:rsidP="00336E3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100106" w:rsidRPr="00100106" w14:paraId="2AA0E3CA" w14:textId="77777777" w:rsidTr="009F2C59">
        <w:trPr>
          <w:trHeight w:val="1120"/>
        </w:trPr>
        <w:tc>
          <w:tcPr>
            <w:tcW w:w="1530" w:type="dxa"/>
          </w:tcPr>
          <w:p w14:paraId="3D85EDA2" w14:textId="02F8D374" w:rsidR="00370A69" w:rsidRPr="00100106" w:rsidRDefault="00370A69" w:rsidP="000C4CB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  <w:p w14:paraId="51DC0B2C" w14:textId="4FABEA1F" w:rsidR="00370A69" w:rsidRPr="00100106" w:rsidRDefault="00370A69" w:rsidP="000C4CB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01A578FF" w14:textId="407C717A" w:rsidR="00370A69" w:rsidRPr="00100106" w:rsidRDefault="00370A69" w:rsidP="000C4CB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Gastrointestinal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System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[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short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case study] 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ระบบทางเดินอาหาร) </w:t>
            </w:r>
          </w:p>
        </w:tc>
        <w:tc>
          <w:tcPr>
            <w:tcW w:w="4050" w:type="dxa"/>
          </w:tcPr>
          <w:p w14:paraId="011A29D8" w14:textId="77777777" w:rsidR="00370A69" w:rsidRPr="00100106" w:rsidRDefault="00370A69" w:rsidP="000C4CB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1. บอกสรีรวิทยาของระบบทางเดินอาหารที่สัมพันธ์กับโรคได้โดยสังเขป</w:t>
            </w:r>
          </w:p>
          <w:p w14:paraId="63C3FE36" w14:textId="77777777" w:rsidR="00370A69" w:rsidRPr="00100106" w:rsidRDefault="00370A69" w:rsidP="000C4CB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อธิบายอาการและอาการแสดงของโรคในระบบทางเดินอาหารที่พบบ่อย</w:t>
            </w:r>
          </w:p>
          <w:p w14:paraId="441F723A" w14:textId="70FC470A" w:rsidR="00370A69" w:rsidRPr="00100106" w:rsidRDefault="00370A69" w:rsidP="000C4CB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อธิบายพยาธิสรีรวิทยาและภาวะแทรกซ้อนที่สำคัญของโรคในระบบทางเดินอาหารที่พบบ่อยได้โดยสังเขป</w:t>
            </w:r>
          </w:p>
        </w:tc>
        <w:tc>
          <w:tcPr>
            <w:tcW w:w="810" w:type="dxa"/>
          </w:tcPr>
          <w:p w14:paraId="5E53429F" w14:textId="746D3449" w:rsidR="00370A69" w:rsidRPr="00100106" w:rsidRDefault="00964800" w:rsidP="000C4CB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2,3</w:t>
            </w:r>
          </w:p>
        </w:tc>
        <w:tc>
          <w:tcPr>
            <w:tcW w:w="2970" w:type="dxa"/>
          </w:tcPr>
          <w:p w14:paraId="05064E49" w14:textId="7F96FC20" w:rsidR="00370A69" w:rsidRPr="00100106" w:rsidRDefault="00370A69" w:rsidP="000C4CB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แต่ละกลุ่มนำเสนอ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กรณีศึกษาและ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ตอบข้อสงสัยจากผู้ฟัง</w:t>
            </w:r>
          </w:p>
          <w:p w14:paraId="5DF60C34" w14:textId="77777777" w:rsidR="00370A69" w:rsidRPr="00100106" w:rsidRDefault="00370A69" w:rsidP="000C4CB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ถกอภิปรายแลกเปลี่ยนความคิดเห็น</w:t>
            </w:r>
          </w:p>
          <w:p w14:paraId="433EFDE2" w14:textId="77777777" w:rsidR="00370A69" w:rsidRPr="00100106" w:rsidRDefault="00370A69" w:rsidP="000C4CB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สรุปกรณีศึกษาโดยอาจารย์ผู้สอน</w:t>
            </w:r>
          </w:p>
          <w:p w14:paraId="056DFFA1" w14:textId="629E9C85" w:rsidR="00370A69" w:rsidRPr="00100106" w:rsidRDefault="00370A69" w:rsidP="000C4CB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แจ้งทำแบบทดสอบหลังเรียนโดยถือการเข้าทำแบบทดสอบเป็นการเซ็นชื่อเข้าเรียนไปพร้อมด้วย</w:t>
            </w:r>
          </w:p>
        </w:tc>
        <w:tc>
          <w:tcPr>
            <w:tcW w:w="1710" w:type="dxa"/>
          </w:tcPr>
          <w:p w14:paraId="2D9D584A" w14:textId="77777777" w:rsidR="00FD4528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กรณีศึกษาแบบ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short case study</w:t>
            </w:r>
          </w:p>
          <w:p w14:paraId="01B4CB66" w14:textId="0850D7A4" w:rsidR="00370A69" w:rsidRPr="00100106" w:rsidRDefault="00FD4528" w:rsidP="00FD452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79E776DA" w14:textId="2B8E0078" w:rsidR="00370A69" w:rsidRPr="00100106" w:rsidRDefault="00370A69" w:rsidP="000C4CB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3FC76F8C" w14:textId="77777777" w:rsidR="00370A69" w:rsidRPr="00100106" w:rsidRDefault="00370A69" w:rsidP="000C4CB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610F2C7E" w14:textId="77777777" w:rsidR="00370A69" w:rsidRPr="00100106" w:rsidRDefault="00370A69" w:rsidP="000C4CB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67F47949" w14:textId="1E2AC76D" w:rsidR="00370A69" w:rsidRPr="00100106" w:rsidRDefault="00370A69" w:rsidP="000C4CB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</w:tc>
        <w:tc>
          <w:tcPr>
            <w:tcW w:w="1260" w:type="dxa"/>
          </w:tcPr>
          <w:p w14:paraId="36C29473" w14:textId="58B9CA08" w:rsidR="00370A69" w:rsidRPr="00100106" w:rsidRDefault="00370A69" w:rsidP="000C4CB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รศ.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พัชรวิภา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มณีไสย</w:t>
            </w:r>
          </w:p>
          <w:p w14:paraId="62B73CB5" w14:textId="114198C8" w:rsidR="00370A69" w:rsidRPr="00100106" w:rsidRDefault="00370A69" w:rsidP="000C4CB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100106" w:rsidRPr="00100106" w14:paraId="143A7023" w14:textId="77777777" w:rsidTr="009F2C59">
        <w:trPr>
          <w:trHeight w:val="760"/>
        </w:trPr>
        <w:tc>
          <w:tcPr>
            <w:tcW w:w="1530" w:type="dxa"/>
          </w:tcPr>
          <w:p w14:paraId="4F074589" w14:textId="77777777" w:rsidR="00370A69" w:rsidRPr="00100106" w:rsidRDefault="00370A69" w:rsidP="0020561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1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  <w:p w14:paraId="7D38B73B" w14:textId="3F6B9840" w:rsidR="00370A69" w:rsidRPr="00100106" w:rsidRDefault="00370A69" w:rsidP="0020561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03DA5184" w14:textId="55A79B4D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พบอาจารย์ที่ปรึกษากลุ่ม</w:t>
            </w:r>
          </w:p>
        </w:tc>
        <w:tc>
          <w:tcPr>
            <w:tcW w:w="4050" w:type="dxa"/>
          </w:tcPr>
          <w:p w14:paraId="6975EAD3" w14:textId="19FDCB8A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เพื่อขอคำปรึกษาเกี่ยวกับการจัดทำชิ้นงาน</w:t>
            </w:r>
          </w:p>
        </w:tc>
        <w:tc>
          <w:tcPr>
            <w:tcW w:w="810" w:type="dxa"/>
          </w:tcPr>
          <w:p w14:paraId="3070F745" w14:textId="579B8169" w:rsidR="00370A69" w:rsidRPr="00100106" w:rsidRDefault="00964800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4,6,7</w:t>
            </w:r>
          </w:p>
        </w:tc>
        <w:tc>
          <w:tcPr>
            <w:tcW w:w="2970" w:type="dxa"/>
          </w:tcPr>
          <w:p w14:paraId="6BBE917E" w14:textId="3B2FB64A" w:rsidR="00370A69" w:rsidRPr="00100106" w:rsidRDefault="00370A69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นักศึกษาพบอาจารย์ที่ปรึกษาชิ้นงานประจำกลุ่ม </w:t>
            </w:r>
          </w:p>
        </w:tc>
        <w:tc>
          <w:tcPr>
            <w:tcW w:w="1710" w:type="dxa"/>
          </w:tcPr>
          <w:p w14:paraId="6011E2D4" w14:textId="206D705E" w:rsidR="00370A69" w:rsidRPr="00100106" w:rsidRDefault="00FD4528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1710" w:type="dxa"/>
          </w:tcPr>
          <w:p w14:paraId="08E07DBF" w14:textId="0FEBB1D5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260" w:type="dxa"/>
          </w:tcPr>
          <w:p w14:paraId="7A07B1BC" w14:textId="69BD7EC4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คณาจารย์</w:t>
            </w:r>
          </w:p>
        </w:tc>
      </w:tr>
      <w:tr w:rsidR="00100106" w:rsidRPr="00100106" w14:paraId="54AB856B" w14:textId="77777777" w:rsidTr="009F2C59">
        <w:trPr>
          <w:trHeight w:val="1120"/>
        </w:trPr>
        <w:tc>
          <w:tcPr>
            <w:tcW w:w="1530" w:type="dxa"/>
          </w:tcPr>
          <w:p w14:paraId="62430A8A" w14:textId="3C1EAA4B" w:rsidR="00370A69" w:rsidRPr="00100106" w:rsidRDefault="00370A69" w:rsidP="0020561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12</w:t>
            </w:r>
          </w:p>
          <w:p w14:paraId="482B1211" w14:textId="33C19350" w:rsidR="00370A69" w:rsidRPr="00100106" w:rsidRDefault="00370A69" w:rsidP="0020561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3760DFC2" w14:textId="22944A7F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ระบบขับถ่ายปัสสาวะ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(KUB)</w:t>
            </w:r>
          </w:p>
        </w:tc>
        <w:tc>
          <w:tcPr>
            <w:tcW w:w="4050" w:type="dxa"/>
          </w:tcPr>
          <w:p w14:paraId="2E14B545" w14:textId="712E7856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1.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อธิบายโ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ครงสร้างและหน้าที่ของ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ไต</w:t>
            </w:r>
          </w:p>
          <w:p w14:paraId="6B7AD821" w14:textId="3C4EEDF7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กระบวน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การสร้าง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ปัสสาวะ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และกระบวนการทำให้ปัสสาวะเข้มข้น</w:t>
            </w:r>
          </w:p>
          <w:p w14:paraId="6DC6CE19" w14:textId="77777777" w:rsidR="00370A69" w:rsidRPr="00100106" w:rsidRDefault="00370A69" w:rsidP="009827C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อธิบายการควบคุมสมดุลกรดและด่าง</w:t>
            </w:r>
          </w:p>
          <w:p w14:paraId="1A74D731" w14:textId="78D27D6A" w:rsidR="00370A69" w:rsidRPr="00100106" w:rsidRDefault="00370A69" w:rsidP="009827CD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4. อธิบายการถ่ายปัสสาวะ</w:t>
            </w:r>
          </w:p>
        </w:tc>
        <w:tc>
          <w:tcPr>
            <w:tcW w:w="810" w:type="dxa"/>
          </w:tcPr>
          <w:p w14:paraId="1B67395A" w14:textId="3726C72B" w:rsidR="00370A69" w:rsidRPr="00100106" w:rsidRDefault="00964800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CLO1</w:t>
            </w:r>
          </w:p>
        </w:tc>
        <w:tc>
          <w:tcPr>
            <w:tcW w:w="2970" w:type="dxa"/>
          </w:tcPr>
          <w:p w14:paraId="12B12736" w14:textId="78CAE95B" w:rsidR="00370A69" w:rsidRPr="00100106" w:rsidRDefault="00370A69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3139F56B" w14:textId="77777777" w:rsidR="00370A69" w:rsidRPr="00100106" w:rsidRDefault="00370A69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1788E98F" w14:textId="77777777" w:rsidR="00370A69" w:rsidRPr="00100106" w:rsidRDefault="00370A69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7A74C4B3" w14:textId="77777777" w:rsidR="00370A69" w:rsidRPr="00100106" w:rsidRDefault="00370A69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0F7031BE" w14:textId="3E22389B" w:rsidR="00370A69" w:rsidRPr="00100106" w:rsidRDefault="00370A69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1710" w:type="dxa"/>
          </w:tcPr>
          <w:p w14:paraId="3DF24CC7" w14:textId="77777777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เอกสารประกอบการเรียนการสอน </w:t>
            </w:r>
          </w:p>
          <w:p w14:paraId="59BA0B55" w14:textId="13783182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76024E0B" w14:textId="2937B8D2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5178EF03" w14:textId="77777777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5E310FAD" w14:textId="77777777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64CAD71E" w14:textId="5E6A46CC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รศ.เทอดไทย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ทองอุ่น</w:t>
            </w:r>
          </w:p>
        </w:tc>
      </w:tr>
      <w:tr w:rsidR="00100106" w:rsidRPr="00100106" w14:paraId="701A3FD6" w14:textId="77777777" w:rsidTr="009F2C59">
        <w:trPr>
          <w:trHeight w:val="1120"/>
        </w:trPr>
        <w:tc>
          <w:tcPr>
            <w:tcW w:w="1530" w:type="dxa"/>
          </w:tcPr>
          <w:p w14:paraId="3D29704C" w14:textId="77777777" w:rsidR="00370A69" w:rsidRPr="00100106" w:rsidRDefault="00370A69" w:rsidP="0020561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12</w:t>
            </w:r>
          </w:p>
          <w:p w14:paraId="28046B1F" w14:textId="79C5F324" w:rsidR="00370A69" w:rsidRPr="00100106" w:rsidRDefault="00370A69" w:rsidP="0020561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3A0D9C9F" w14:textId="77777777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Renal function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[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VDO]</w:t>
            </w:r>
          </w:p>
          <w:p w14:paraId="4C8E4766" w14:textId="373E5302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การทำงานของไต) </w:t>
            </w:r>
          </w:p>
        </w:tc>
        <w:tc>
          <w:tcPr>
            <w:tcW w:w="4050" w:type="dxa"/>
          </w:tcPr>
          <w:p w14:paraId="6D0345FF" w14:textId="77777777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1. อธิบายการทำงานของไตและการสร้างปัสสาวะ</w:t>
            </w:r>
          </w:p>
          <w:p w14:paraId="31A13269" w14:textId="77777777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อธิบายภาวะโรคที่เกิดจากการไตทำงานผิดปกติ</w:t>
            </w:r>
          </w:p>
          <w:p w14:paraId="1017B9D8" w14:textId="77777777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อธิบายภาวะแทรกซ้อนที่เกิดขึ้นเมื่อเกิด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ภาวะไตวาย</w:t>
            </w:r>
          </w:p>
          <w:p w14:paraId="0955E44E" w14:textId="3137AEF1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4.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บอกข้อบ่งชี้และวิธีการรวมทั้งหลักการ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คร่าว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ๆ เกี่ยวกับการฟอกไต</w:t>
            </w:r>
          </w:p>
        </w:tc>
        <w:tc>
          <w:tcPr>
            <w:tcW w:w="810" w:type="dxa"/>
          </w:tcPr>
          <w:p w14:paraId="1A86703D" w14:textId="479F6F82" w:rsidR="00370A69" w:rsidRPr="00100106" w:rsidRDefault="00964800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2,3</w:t>
            </w:r>
          </w:p>
        </w:tc>
        <w:tc>
          <w:tcPr>
            <w:tcW w:w="2970" w:type="dxa"/>
          </w:tcPr>
          <w:p w14:paraId="57AD6AB3" w14:textId="620FFDBF" w:rsidR="00370A69" w:rsidRPr="00100106" w:rsidRDefault="00370A69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32E32AF9" w14:textId="77777777" w:rsidR="00370A69" w:rsidRPr="00100106" w:rsidRDefault="00370A69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เปิดวีดิทัศน์ ร่วมกับบรรยายเพื่ออธิบายให้ผู้เรียนเข้าใจมากขึ้น</w:t>
            </w:r>
          </w:p>
          <w:p w14:paraId="4FF4530B" w14:textId="77777777" w:rsidR="00370A69" w:rsidRPr="00100106" w:rsidRDefault="00370A69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การซักถามข้อสงสัยในประเด็นต่างๆ</w:t>
            </w:r>
          </w:p>
          <w:p w14:paraId="6B22BCDD" w14:textId="77777777" w:rsidR="00370A69" w:rsidRPr="00100106" w:rsidRDefault="00370A69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สรุปความรู้ที่ได้และตอบคำถามท้ายชั่วโมงเรียน</w:t>
            </w:r>
          </w:p>
          <w:p w14:paraId="3F244C6B" w14:textId="2EB44B65" w:rsidR="00370A69" w:rsidRPr="00100106" w:rsidRDefault="00370A69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แจ้งทำแบบทดสอบหลังเรียน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โดยถือการเข้าทำแบบทดสอบเป็นการเซ็นชื่อเข้าเรียนไปพร้อมด้วย</w:t>
            </w:r>
          </w:p>
        </w:tc>
        <w:tc>
          <w:tcPr>
            <w:tcW w:w="1710" w:type="dxa"/>
          </w:tcPr>
          <w:p w14:paraId="39000722" w14:textId="77777777" w:rsidR="00746636" w:rsidRPr="00100106" w:rsidRDefault="00746636" w:rsidP="0074663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วิดิทัศน์ที่เกี่ยวข้อง</w:t>
            </w:r>
          </w:p>
          <w:p w14:paraId="511E6836" w14:textId="77777777" w:rsidR="00746636" w:rsidRPr="00100106" w:rsidRDefault="00746636" w:rsidP="0074663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  <w:p w14:paraId="42ACFCB9" w14:textId="1690B6B0" w:rsidR="00370A69" w:rsidRPr="00100106" w:rsidRDefault="00746636" w:rsidP="0074663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เอกสารประกอบการเรียนการสอน</w:t>
            </w:r>
          </w:p>
        </w:tc>
        <w:tc>
          <w:tcPr>
            <w:tcW w:w="1710" w:type="dxa"/>
          </w:tcPr>
          <w:p w14:paraId="55BD24C0" w14:textId="51519AD0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5437C964" w14:textId="77777777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7B35F3E4" w14:textId="77777777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5FDA679D" w14:textId="77777777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6E9474AB" w14:textId="367E837A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60" w:type="dxa"/>
          </w:tcPr>
          <w:p w14:paraId="4021E9FC" w14:textId="70B02992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รศ.เทอดไทย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ทองอุ่น</w:t>
            </w:r>
          </w:p>
        </w:tc>
      </w:tr>
      <w:tr w:rsidR="00100106" w:rsidRPr="00100106" w14:paraId="59819D12" w14:textId="77777777" w:rsidTr="009F2C59">
        <w:trPr>
          <w:trHeight w:val="418"/>
        </w:trPr>
        <w:tc>
          <w:tcPr>
            <w:tcW w:w="1530" w:type="dxa"/>
          </w:tcPr>
          <w:p w14:paraId="3CD6E4DD" w14:textId="36EAC64A" w:rsidR="00370A69" w:rsidRPr="00100106" w:rsidRDefault="00370A69" w:rsidP="0020561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  <w:p w14:paraId="7AD90EB8" w14:textId="1B16C2B0" w:rsidR="00370A69" w:rsidRPr="00100106" w:rsidRDefault="00370A69" w:rsidP="0020561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7416B542" w14:textId="53378997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พบอาจารย์ที่ปรึกษากลุ่ม</w:t>
            </w:r>
          </w:p>
        </w:tc>
        <w:tc>
          <w:tcPr>
            <w:tcW w:w="4050" w:type="dxa"/>
          </w:tcPr>
          <w:p w14:paraId="26348E1A" w14:textId="14A653C7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เพื่อขอคำปรึกษาเกี่ยวกับการจัดทำชิ้นงาน</w:t>
            </w:r>
          </w:p>
        </w:tc>
        <w:tc>
          <w:tcPr>
            <w:tcW w:w="810" w:type="dxa"/>
          </w:tcPr>
          <w:p w14:paraId="5891D7F7" w14:textId="19D1A79F" w:rsidR="00370A69" w:rsidRPr="00100106" w:rsidRDefault="00964800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4,6,7</w:t>
            </w:r>
          </w:p>
        </w:tc>
        <w:tc>
          <w:tcPr>
            <w:tcW w:w="2970" w:type="dxa"/>
          </w:tcPr>
          <w:p w14:paraId="493C4F4A" w14:textId="328CA48F" w:rsidR="00370A69" w:rsidRPr="00100106" w:rsidRDefault="00370A69" w:rsidP="00205611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นักศึกษาพบอาจารย์ที่ปรึกษาชิ้นงานประจำกลุ่ม </w:t>
            </w:r>
          </w:p>
        </w:tc>
        <w:tc>
          <w:tcPr>
            <w:tcW w:w="1710" w:type="dxa"/>
          </w:tcPr>
          <w:p w14:paraId="10AA35FC" w14:textId="48BD33F6" w:rsidR="00370A69" w:rsidRPr="00100106" w:rsidRDefault="00746636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1710" w:type="dxa"/>
          </w:tcPr>
          <w:p w14:paraId="29BAAD8A" w14:textId="016812E9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260" w:type="dxa"/>
          </w:tcPr>
          <w:p w14:paraId="444300C7" w14:textId="5A15AFCB" w:rsidR="00370A69" w:rsidRPr="00100106" w:rsidRDefault="00370A69" w:rsidP="0020561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คณาจารย์</w:t>
            </w:r>
          </w:p>
        </w:tc>
      </w:tr>
      <w:tr w:rsidR="00100106" w:rsidRPr="00100106" w14:paraId="6C643576" w14:textId="77777777" w:rsidTr="009F2C59">
        <w:tc>
          <w:tcPr>
            <w:tcW w:w="1530" w:type="dxa"/>
          </w:tcPr>
          <w:p w14:paraId="0A82F81C" w14:textId="77777777" w:rsidR="00370A69" w:rsidRPr="00100106" w:rsidRDefault="00370A69" w:rsidP="0084371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13</w:t>
            </w:r>
          </w:p>
          <w:p w14:paraId="08F6CFDC" w14:textId="6DA0AA8D" w:rsidR="00370A69" w:rsidRPr="00100106" w:rsidRDefault="00370A69" w:rsidP="0084371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1E0E1531" w14:textId="61C64FD1" w:rsidR="00370A69" w:rsidRPr="00100106" w:rsidRDefault="00370A69" w:rsidP="0084371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การควบคุมอุณหภูมิกาย</w:t>
            </w:r>
          </w:p>
          <w:p w14:paraId="7F90EF67" w14:textId="22D34516" w:rsidR="00370A69" w:rsidRPr="00100106" w:rsidRDefault="00370A69" w:rsidP="0084371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Body temperature regulation</w:t>
            </w:r>
          </w:p>
        </w:tc>
        <w:tc>
          <w:tcPr>
            <w:tcW w:w="4050" w:type="dxa"/>
          </w:tcPr>
          <w:p w14:paraId="6365D337" w14:textId="77777777" w:rsidR="00370A69" w:rsidRPr="00100106" w:rsidRDefault="00370A69" w:rsidP="0084371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 อธิบายปัจจัยที่มีผลต่อการเปลี่ยนแปลงอุณหภูมิกาย</w:t>
            </w:r>
          </w:p>
          <w:p w14:paraId="400DD94A" w14:textId="77777777" w:rsidR="00370A69" w:rsidRPr="00100106" w:rsidRDefault="00370A69" w:rsidP="0084371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 อธิบายการผลิตความร้อนและการสูญเสียความร้อน</w:t>
            </w:r>
          </w:p>
          <w:p w14:paraId="52C52414" w14:textId="77777777" w:rsidR="00370A69" w:rsidRPr="00100106" w:rsidRDefault="00370A69" w:rsidP="0084371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 อธิบายการควบคุมอุณหภูมิการ</w:t>
            </w:r>
          </w:p>
          <w:p w14:paraId="73D50DFA" w14:textId="77777777" w:rsidR="00370A69" w:rsidRPr="00100106" w:rsidRDefault="00370A69" w:rsidP="0084371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 อธิบายกลไกการปรับอุณหภูมิการต่ออากาศร้อนหรืออากาศเย็น</w:t>
            </w:r>
          </w:p>
          <w:p w14:paraId="1A3AD684" w14:textId="77777777" w:rsidR="00370A69" w:rsidRPr="00100106" w:rsidRDefault="00370A69" w:rsidP="0084371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- อธิบายกลไกการเกิดไข้</w:t>
            </w:r>
          </w:p>
          <w:p w14:paraId="763D435E" w14:textId="68DC3C39" w:rsidR="00370A69" w:rsidRPr="00100106" w:rsidRDefault="00370A69" w:rsidP="00843719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 อธิบายภาวะที่อุณภูมิร่างกายสูงหรือต่ำกว่าปกติ</w:t>
            </w:r>
          </w:p>
        </w:tc>
        <w:tc>
          <w:tcPr>
            <w:tcW w:w="810" w:type="dxa"/>
          </w:tcPr>
          <w:p w14:paraId="054D280E" w14:textId="00D80381" w:rsidR="00370A69" w:rsidRPr="00100106" w:rsidRDefault="005E4525" w:rsidP="0084371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lastRenderedPageBreak/>
              <w:t>CLO1</w:t>
            </w:r>
          </w:p>
        </w:tc>
        <w:tc>
          <w:tcPr>
            <w:tcW w:w="2970" w:type="dxa"/>
          </w:tcPr>
          <w:p w14:paraId="5995316D" w14:textId="6E170CA6" w:rsidR="00370A69" w:rsidRPr="00100106" w:rsidRDefault="00370A69" w:rsidP="0084371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4B95F578" w14:textId="77777777" w:rsidR="00370A69" w:rsidRPr="00100106" w:rsidRDefault="00370A69" w:rsidP="0084371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52F6D263" w14:textId="77777777" w:rsidR="00370A69" w:rsidRPr="00100106" w:rsidRDefault="00370A69" w:rsidP="0084371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61F1F8FA" w14:textId="77777777" w:rsidR="00370A69" w:rsidRPr="00100106" w:rsidRDefault="00370A69" w:rsidP="0084371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274E5E38" w14:textId="1AE986EF" w:rsidR="00370A69" w:rsidRPr="00100106" w:rsidRDefault="00370A69" w:rsidP="0084371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1710" w:type="dxa"/>
          </w:tcPr>
          <w:p w14:paraId="050FF915" w14:textId="77777777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เอกสารประกอบการเรียนการสอน </w:t>
            </w:r>
          </w:p>
          <w:p w14:paraId="4610817D" w14:textId="50D35E97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0BEA38D2" w14:textId="6CE5C702" w:rsidR="00370A69" w:rsidRPr="00100106" w:rsidRDefault="00370A69" w:rsidP="0084371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33929A65" w14:textId="77777777" w:rsidR="00370A69" w:rsidRPr="00100106" w:rsidRDefault="00370A69" w:rsidP="0084371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04814192" w14:textId="77777777" w:rsidR="00370A69" w:rsidRPr="00100106" w:rsidRDefault="00370A69" w:rsidP="00843719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5FD2AEA" w14:textId="5AB3FFC8" w:rsidR="00370A69" w:rsidRPr="00100106" w:rsidRDefault="00370A69" w:rsidP="00843719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ผศ.อรทัย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ตันกำเนิดไทย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</w:tc>
      </w:tr>
      <w:tr w:rsidR="00100106" w:rsidRPr="00100106" w14:paraId="4B0FD3DB" w14:textId="77777777" w:rsidTr="009F2C59">
        <w:tc>
          <w:tcPr>
            <w:tcW w:w="1530" w:type="dxa"/>
          </w:tcPr>
          <w:p w14:paraId="447FE0CD" w14:textId="77777777" w:rsidR="00370A69" w:rsidRPr="00100106" w:rsidRDefault="00370A69" w:rsidP="00BC285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13</w:t>
            </w:r>
          </w:p>
          <w:p w14:paraId="50AF22DB" w14:textId="63B37797" w:rsidR="00370A69" w:rsidRPr="00100106" w:rsidRDefault="00370A69" w:rsidP="00BC285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3 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69D919C7" w14:textId="39BB703C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การนำเสนอการจัดทำสื่อครั้งที่ 2 </w:t>
            </w:r>
          </w:p>
        </w:tc>
        <w:tc>
          <w:tcPr>
            <w:tcW w:w="4050" w:type="dxa"/>
          </w:tcPr>
          <w:p w14:paraId="48BEC88D" w14:textId="5DDBB6FA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เพื่อติดตามความก้าวหน้า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โครงงานการผลิตสื่อ</w:t>
            </w:r>
          </w:p>
        </w:tc>
        <w:tc>
          <w:tcPr>
            <w:tcW w:w="810" w:type="dxa"/>
          </w:tcPr>
          <w:p w14:paraId="1B11DC89" w14:textId="7A0B18BE" w:rsidR="00370A69" w:rsidRPr="00100106" w:rsidRDefault="005E4525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4,5,6,7</w:t>
            </w:r>
          </w:p>
        </w:tc>
        <w:tc>
          <w:tcPr>
            <w:tcW w:w="2970" w:type="dxa"/>
          </w:tcPr>
          <w:p w14:paraId="788D137D" w14:textId="7C065C5A" w:rsidR="00370A69" w:rsidRPr="00100106" w:rsidRDefault="00370A69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</w:t>
            </w:r>
          </w:p>
          <w:p w14:paraId="5731AA07" w14:textId="7F2D09B9" w:rsidR="00370A69" w:rsidRPr="00100106" w:rsidRDefault="00370A69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- แต่ละกลุ่มนำเสนอความก้าวหน้าของการจัดทำชิ้นงาน ปัญหาและอุปสรรคและแผนการดำเนินการเพื่อให้แล้วเสร็จตามวัตถุประสงค์ของโครงงาน และรับฟังข้อเสนอแนะจากคณาจารย์</w:t>
            </w:r>
          </w:p>
          <w:p w14:paraId="5A209A38" w14:textId="2754C60E" w:rsidR="00370A69" w:rsidRPr="00100106" w:rsidRDefault="00370A69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- แจ้งทำแบบประเมิน</w:t>
            </w:r>
          </w:p>
        </w:tc>
        <w:tc>
          <w:tcPr>
            <w:tcW w:w="1710" w:type="dxa"/>
          </w:tcPr>
          <w:p w14:paraId="16391A6D" w14:textId="23FA8431" w:rsidR="00370A69" w:rsidRPr="00100106" w:rsidRDefault="0084798D" w:rsidP="00BC285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CANVA presentation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โดยนักศึกษา</w:t>
            </w:r>
          </w:p>
        </w:tc>
        <w:tc>
          <w:tcPr>
            <w:tcW w:w="1710" w:type="dxa"/>
          </w:tcPr>
          <w:p w14:paraId="7A3ED60F" w14:textId="02446DE8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- ใช้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rubric score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ในการประเมิน</w:t>
            </w:r>
          </w:p>
          <w:p w14:paraId="2FC93DBF" w14:textId="57A6E885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 การประเมินโดยเพื่อร่วมชั้นเรียน</w:t>
            </w:r>
          </w:p>
        </w:tc>
        <w:tc>
          <w:tcPr>
            <w:tcW w:w="1260" w:type="dxa"/>
          </w:tcPr>
          <w:p w14:paraId="32719938" w14:textId="3375B893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คณาจารย์</w:t>
            </w:r>
          </w:p>
        </w:tc>
      </w:tr>
      <w:tr w:rsidR="00100106" w:rsidRPr="00100106" w14:paraId="7B15CEA5" w14:textId="77777777" w:rsidTr="009F2C59">
        <w:tc>
          <w:tcPr>
            <w:tcW w:w="1530" w:type="dxa"/>
          </w:tcPr>
          <w:p w14:paraId="3A20C9B8" w14:textId="747322C5" w:rsidR="00370A69" w:rsidRPr="00100106" w:rsidRDefault="00370A69" w:rsidP="00BC285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14</w:t>
            </w:r>
          </w:p>
          <w:p w14:paraId="039FDA52" w14:textId="1464AB21" w:rsidR="00370A69" w:rsidRPr="00100106" w:rsidRDefault="00370A69" w:rsidP="00BC285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724DE902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ระบบต่อมไร้ท่อ</w:t>
            </w:r>
          </w:p>
          <w:p w14:paraId="26873244" w14:textId="236845E3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Endocrine system</w:t>
            </w:r>
          </w:p>
        </w:tc>
        <w:tc>
          <w:tcPr>
            <w:tcW w:w="4050" w:type="dxa"/>
          </w:tcPr>
          <w:p w14:paraId="653237CE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1.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ให้คำจำกัดความและชนิดของฮอร์โมน</w:t>
            </w:r>
          </w:p>
          <w:p w14:paraId="5293C92E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2.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อธิบายความสัมพันธ์ของ</w:t>
            </w:r>
            <w:proofErr w:type="spellStart"/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ฮัย</w:t>
            </w:r>
            <w:proofErr w:type="spellEnd"/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โป</w:t>
            </w:r>
            <w:proofErr w:type="spellStart"/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ธัล</w:t>
            </w:r>
            <w:proofErr w:type="spellEnd"/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ลาม</w:t>
            </w:r>
            <w:proofErr w:type="spellStart"/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ัส</w:t>
            </w:r>
            <w:proofErr w:type="spellEnd"/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กับต่อมใต้สมอง</w:t>
            </w:r>
          </w:p>
          <w:p w14:paraId="0A99C068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อธิบายผลของฮอร์โมนของต่อมใต้สมองต่อ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ต่อมไร้ท่อต่างๆ</w:t>
            </w:r>
          </w:p>
          <w:p w14:paraId="47770F53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4. อธิบายการสังเคราะห์ การออกฤทธิ์การควบคุมการคัดหลั่งและความผิดปกติของไทรอยด์ฮอร์โมน</w:t>
            </w:r>
          </w:p>
          <w:p w14:paraId="3D93D02C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5. อธิบายฮอร์โมนและกลไกที่เกี่ยวกับ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calcium homeostasis</w:t>
            </w:r>
          </w:p>
          <w:p w14:paraId="6AA60CD6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6. อธิบายการสังเคราะห์ การคว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บ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คุมการคัดหลั่งการออกฤทธิ์และความผิดปกติของฮอร์โมนของต่อมหมวกไตชั้นนอก</w:t>
            </w:r>
          </w:p>
          <w:p w14:paraId="7F475A4F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7. อธิบายการสังเคราะห์ การคว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บ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คุมการคัดหลั่งการออกฤทธิ์และความผิดปกติของฮอร์โมนของต่อมหมวกไตชั้นใน</w:t>
            </w:r>
          </w:p>
          <w:p w14:paraId="6F609077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8. อธิบายการสังเคราะห์ การคว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บ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คุมการคัดหลั่ง การออกฤทธิ์และการขาดอินซูลิน</w:t>
            </w:r>
          </w:p>
          <w:p w14:paraId="2BA01034" w14:textId="66932A8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9. อธิบายการสังเคราะห์ การคว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บ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คุมการคัดหลั่งการออกฤทธิ์และความผิดปกติที่เกิดจากกลูคากอน</w:t>
            </w:r>
          </w:p>
        </w:tc>
        <w:tc>
          <w:tcPr>
            <w:tcW w:w="810" w:type="dxa"/>
          </w:tcPr>
          <w:p w14:paraId="7E13B73D" w14:textId="2A46872F" w:rsidR="00370A69" w:rsidRPr="00100106" w:rsidRDefault="005E4525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lastRenderedPageBreak/>
              <w:t>CLO1</w:t>
            </w:r>
          </w:p>
        </w:tc>
        <w:tc>
          <w:tcPr>
            <w:tcW w:w="2970" w:type="dxa"/>
          </w:tcPr>
          <w:p w14:paraId="36D35C47" w14:textId="174646B8" w:rsidR="00370A69" w:rsidRPr="00100106" w:rsidRDefault="00370A69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6587E476" w14:textId="77777777" w:rsidR="00370A69" w:rsidRPr="00100106" w:rsidRDefault="00370A69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29546673" w14:textId="77777777" w:rsidR="00370A69" w:rsidRPr="00100106" w:rsidRDefault="00370A69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25EB0C9E" w14:textId="77777777" w:rsidR="00370A69" w:rsidRPr="00100106" w:rsidRDefault="00370A69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369A68E4" w14:textId="454FBDC6" w:rsidR="00370A69" w:rsidRPr="00100106" w:rsidRDefault="00370A69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1710" w:type="dxa"/>
          </w:tcPr>
          <w:p w14:paraId="57E09707" w14:textId="77777777" w:rsidR="001724EB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เอกสารประกอบการเรียนการสอน </w:t>
            </w:r>
          </w:p>
          <w:p w14:paraId="463B6218" w14:textId="5E0ECF04" w:rsidR="00370A69" w:rsidRPr="00100106" w:rsidRDefault="001724EB" w:rsidP="001724E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1F302D7F" w14:textId="27B78378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164E2F71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5CB6D00A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EFFEC37" w14:textId="1954481D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ผศ.วีระพล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แสงอาทิตย์</w:t>
            </w:r>
          </w:p>
        </w:tc>
      </w:tr>
      <w:tr w:rsidR="00100106" w:rsidRPr="00100106" w14:paraId="35A2256B" w14:textId="77777777" w:rsidTr="009F2C59">
        <w:tc>
          <w:tcPr>
            <w:tcW w:w="1530" w:type="dxa"/>
          </w:tcPr>
          <w:p w14:paraId="10DA6078" w14:textId="293A1128" w:rsidR="00C8245D" w:rsidRPr="00100106" w:rsidRDefault="00C8245D" w:rsidP="00BC285C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14</w:t>
            </w:r>
          </w:p>
        </w:tc>
        <w:tc>
          <w:tcPr>
            <w:tcW w:w="14130" w:type="dxa"/>
            <w:gridSpan w:val="7"/>
            <w:shd w:val="clear" w:color="auto" w:fill="E7E6E6" w:themeFill="background2"/>
          </w:tcPr>
          <w:p w14:paraId="33CC09D6" w14:textId="4B3A5EA7" w:rsidR="00C8245D" w:rsidRPr="00100106" w:rsidRDefault="00C8245D" w:rsidP="00BC285C">
            <w:pPr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i/>
                <w:iCs/>
                <w:sz w:val="28"/>
                <w:szCs w:val="28"/>
                <w:cs/>
              </w:rPr>
              <w:t>วันมาฆบูชา</w:t>
            </w:r>
          </w:p>
        </w:tc>
      </w:tr>
      <w:tr w:rsidR="00100106" w:rsidRPr="00100106" w14:paraId="1784FBFC" w14:textId="77777777" w:rsidTr="009F2C59">
        <w:tc>
          <w:tcPr>
            <w:tcW w:w="1530" w:type="dxa"/>
          </w:tcPr>
          <w:p w14:paraId="21BF3D98" w14:textId="01935432" w:rsidR="00370A69" w:rsidRPr="00100106" w:rsidRDefault="00370A69" w:rsidP="00BC285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15</w:t>
            </w:r>
          </w:p>
          <w:p w14:paraId="5AEC319B" w14:textId="20E1EA31" w:rsidR="00370A69" w:rsidRPr="00100106" w:rsidRDefault="00370A69" w:rsidP="00BC285C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17D4BC8E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ระบบสืบพันธุ์</w:t>
            </w:r>
          </w:p>
          <w:p w14:paraId="3237EE7C" w14:textId="6AE6158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Reproductive system</w:t>
            </w:r>
          </w:p>
        </w:tc>
        <w:tc>
          <w:tcPr>
            <w:tcW w:w="4050" w:type="dxa"/>
          </w:tcPr>
          <w:p w14:paraId="6A551C67" w14:textId="79F88675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อธิบายโครงสร้างและหน้าที่ของระบบสืบพันธุ์เพศหญิง</w:t>
            </w:r>
          </w:p>
          <w:p w14:paraId="346227D1" w14:textId="436C2152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2. อธิบายการควบคุมการทำงานของระบบสืบพันธุ์เพศหญิง</w:t>
            </w:r>
          </w:p>
          <w:p w14:paraId="13C6BAA0" w14:textId="36BD5D3D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3.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การตกไข่และ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วั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ฏจั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กรของไข่</w:t>
            </w:r>
          </w:p>
          <w:p w14:paraId="606004D1" w14:textId="3F29437C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4. อธิบายโครงสร้างและหน้าที่ของระบบสืบพันธุ์เพศชาย</w:t>
            </w:r>
          </w:p>
          <w:p w14:paraId="29773666" w14:textId="65B8DAE0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5. อธิบายการควบคุมการทำงานของระบบสืบพันธุ์เพศชาย</w:t>
            </w:r>
          </w:p>
          <w:p w14:paraId="26C4E975" w14:textId="49CC2519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6.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อธิบายการสร้างตัวอสุจิ</w:t>
            </w:r>
          </w:p>
        </w:tc>
        <w:tc>
          <w:tcPr>
            <w:tcW w:w="810" w:type="dxa"/>
          </w:tcPr>
          <w:p w14:paraId="4FFEBCED" w14:textId="4AE88C17" w:rsidR="00370A69" w:rsidRPr="00100106" w:rsidRDefault="005E4525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CLO1</w:t>
            </w:r>
          </w:p>
        </w:tc>
        <w:tc>
          <w:tcPr>
            <w:tcW w:w="2970" w:type="dxa"/>
          </w:tcPr>
          <w:p w14:paraId="30953B75" w14:textId="29A8E8FB" w:rsidR="00370A69" w:rsidRPr="00100106" w:rsidRDefault="00370A69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6816C773" w14:textId="77777777" w:rsidR="00370A69" w:rsidRPr="00100106" w:rsidRDefault="00370A69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4CEE7FB6" w14:textId="77777777" w:rsidR="00370A69" w:rsidRPr="00100106" w:rsidRDefault="00370A69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74A64966" w14:textId="77777777" w:rsidR="00370A69" w:rsidRPr="00100106" w:rsidRDefault="00370A69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6B3D023F" w14:textId="2A5AB78E" w:rsidR="00370A69" w:rsidRPr="00100106" w:rsidRDefault="00370A69" w:rsidP="00BC285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1710" w:type="dxa"/>
          </w:tcPr>
          <w:p w14:paraId="319C3808" w14:textId="77777777" w:rsidR="007F643D" w:rsidRPr="00100106" w:rsidRDefault="007F643D" w:rsidP="007F643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เอกสารประกอบการเรียนการสอน </w:t>
            </w:r>
          </w:p>
          <w:p w14:paraId="7A274557" w14:textId="511E6A24" w:rsidR="00370A69" w:rsidRPr="00100106" w:rsidRDefault="007F643D" w:rsidP="007F643D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754092D5" w14:textId="6E66D5DC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494DE3D3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1E8C1570" w14:textId="77777777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BEF5462" w14:textId="48E9B93F" w:rsidR="00370A69" w:rsidRPr="00100106" w:rsidRDefault="00370A69" w:rsidP="00BC285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ผศ.โส</w:t>
            </w:r>
            <w:proofErr w:type="spellStart"/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ภิ</w:t>
            </w:r>
            <w:proofErr w:type="spellEnd"/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ดา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เตชกุลวิสิฐ</w:t>
            </w:r>
          </w:p>
        </w:tc>
      </w:tr>
      <w:tr w:rsidR="00100106" w:rsidRPr="00100106" w14:paraId="6A1CBBD2" w14:textId="77777777" w:rsidTr="009F2C59">
        <w:tc>
          <w:tcPr>
            <w:tcW w:w="1530" w:type="dxa"/>
          </w:tcPr>
          <w:p w14:paraId="7B0ED81E" w14:textId="77777777" w:rsidR="00370A69" w:rsidRPr="00100106" w:rsidRDefault="00370A69" w:rsidP="00E94894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15</w:t>
            </w:r>
          </w:p>
          <w:p w14:paraId="12B6E82F" w14:textId="2CF3831C" w:rsidR="00370A69" w:rsidRPr="00100106" w:rsidRDefault="00370A69" w:rsidP="00E94894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(2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0DF6135E" w14:textId="5097668D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Endocrine System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[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VDO] 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ระบบต่อมไร้ท่อ) </w:t>
            </w:r>
          </w:p>
        </w:tc>
        <w:tc>
          <w:tcPr>
            <w:tcW w:w="4050" w:type="dxa"/>
          </w:tcPr>
          <w:p w14:paraId="5B461DAA" w14:textId="7777777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1.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ผลของฮอร์โมจจากต่อมใต้สมองส่วนหน้า (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anterior pituitary hormone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ต่อการพัฒนาของไข่และตกไข่ในกบเพศเมีย</w:t>
            </w:r>
          </w:p>
          <w:p w14:paraId="2BECF8EC" w14:textId="7777777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2.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ผลของผลของฮอร์โมนอินซูลินต่อการควบคุมการนำกลูโคสเข้าสู่อวัยวะต่าง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ๆ</w:t>
            </w:r>
          </w:p>
          <w:p w14:paraId="3451AAC8" w14:textId="3D163A5F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 xml:space="preserve">3.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ผลของสาร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epinephrine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acetylcholine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ต่อความแรงของการบีบตัวและอัตราการเต้นของหัวใจในกบเพศเมีย</w:t>
            </w:r>
          </w:p>
        </w:tc>
        <w:tc>
          <w:tcPr>
            <w:tcW w:w="810" w:type="dxa"/>
          </w:tcPr>
          <w:p w14:paraId="4BA661A5" w14:textId="2093376C" w:rsidR="00370A69" w:rsidRPr="00100106" w:rsidRDefault="005E4525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lastRenderedPageBreak/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2,3</w:t>
            </w:r>
          </w:p>
        </w:tc>
        <w:tc>
          <w:tcPr>
            <w:tcW w:w="2970" w:type="dxa"/>
          </w:tcPr>
          <w:p w14:paraId="18CA10AD" w14:textId="7AA29E78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1AEE7F3D" w14:textId="77777777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เปิดวีดิทัศน์ร่วมกับบรรยายอธิบายเพิ่มเติมให้ผู้เรียนเข้าใจมากขึ้น</w:t>
            </w:r>
          </w:p>
          <w:p w14:paraId="4A93F817" w14:textId="77777777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การซักถามข้อสงสัยในประเด็นต่างๆ</w:t>
            </w:r>
          </w:p>
          <w:p w14:paraId="29A15549" w14:textId="77777777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สรุปและอภิปรายผลร่วมกัน</w:t>
            </w:r>
          </w:p>
          <w:p w14:paraId="3C1185E3" w14:textId="2D519D93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แจ้งทำแบบทดสอบหลังเรียนโดยถือการเข้าทำแบบทดสอบเป็นการเซ็นชื่อเข้าเรียนไปพร้อมด้วย</w:t>
            </w:r>
          </w:p>
        </w:tc>
        <w:tc>
          <w:tcPr>
            <w:tcW w:w="1710" w:type="dxa"/>
          </w:tcPr>
          <w:p w14:paraId="7AF97D93" w14:textId="77777777" w:rsidR="00746636" w:rsidRPr="00100106" w:rsidRDefault="00746636" w:rsidP="0074663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 วิดิทัศน์ที่เกี่ยวข้อง</w:t>
            </w:r>
          </w:p>
          <w:p w14:paraId="31CBD3D0" w14:textId="505375B3" w:rsidR="00370A69" w:rsidRPr="00100106" w:rsidRDefault="00746636" w:rsidP="0074663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2F16D1E4" w14:textId="4F9C1483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197EE83B" w14:textId="7777777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349FCF17" w14:textId="7777777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71D86CE9" w14:textId="7777777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074A1708" w14:textId="7777777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6849966D" w14:textId="3C4615D8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 xml:space="preserve">ผศ.วีระพล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แสงอาทิตย์</w:t>
            </w:r>
          </w:p>
        </w:tc>
      </w:tr>
      <w:tr w:rsidR="00100106" w:rsidRPr="00100106" w14:paraId="00E0DE1C" w14:textId="77777777" w:rsidTr="009F2C59">
        <w:tc>
          <w:tcPr>
            <w:tcW w:w="1530" w:type="dxa"/>
          </w:tcPr>
          <w:p w14:paraId="4DB597DC" w14:textId="77777777" w:rsidR="00370A69" w:rsidRPr="00100106" w:rsidRDefault="00370A69" w:rsidP="00E94894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15</w:t>
            </w:r>
          </w:p>
          <w:p w14:paraId="632AC633" w14:textId="4388AE75" w:rsidR="00370A69" w:rsidRPr="00100106" w:rsidRDefault="00370A69" w:rsidP="00E94894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(2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1D23D197" w14:textId="7777777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Reproductive System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[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VDO] </w:t>
            </w:r>
          </w:p>
          <w:p w14:paraId="7B0284B7" w14:textId="022C3D24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ระบบสืบพันธุ์) </w:t>
            </w:r>
          </w:p>
        </w:tc>
        <w:tc>
          <w:tcPr>
            <w:tcW w:w="4050" w:type="dxa"/>
          </w:tcPr>
          <w:p w14:paraId="763232CA" w14:textId="7777777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1.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กระบวนการปฏิสนธิระหว่างอสุจิและไข่</w:t>
            </w:r>
          </w:p>
          <w:p w14:paraId="7ED36FBC" w14:textId="7777777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2.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การพัฒนาการของไข่ภายหลังการปฏิสนธิ</w:t>
            </w:r>
          </w:p>
          <w:p w14:paraId="2AAA59CA" w14:textId="107275E9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3.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ฮอร์โมนที่เกี่ยวข้องกับพัฒนาการทางเพศ การสืบพันธุ์ การตั้งครรภ์การคลอดและการให้นมบุตร</w:t>
            </w:r>
          </w:p>
        </w:tc>
        <w:tc>
          <w:tcPr>
            <w:tcW w:w="810" w:type="dxa"/>
          </w:tcPr>
          <w:p w14:paraId="2854FE23" w14:textId="05238153" w:rsidR="00370A69" w:rsidRPr="00100106" w:rsidRDefault="005E4525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2,3</w:t>
            </w:r>
          </w:p>
        </w:tc>
        <w:tc>
          <w:tcPr>
            <w:tcW w:w="2970" w:type="dxa"/>
          </w:tcPr>
          <w:p w14:paraId="122233CE" w14:textId="48FCE11D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452A163D" w14:textId="77777777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เปิดวีดิทัศน์ร่วมกับบรรยายอธิบายเพิ่มเติมให้ผู้เรียนเข้าใจมากขึ้น</w:t>
            </w:r>
          </w:p>
          <w:p w14:paraId="7AA40909" w14:textId="77777777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การซักถามข้อสงสัยในประเด็นต่างๆ</w:t>
            </w:r>
          </w:p>
          <w:p w14:paraId="01FB872C" w14:textId="77777777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สรุปและอภิปรายผลร่วมกัน</w:t>
            </w:r>
          </w:p>
          <w:p w14:paraId="64437738" w14:textId="297D61DA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แจ้งทำแบบทดสอบหลังเรียนโดยถือการเข้าทำแบบทดสอบเป็นการเซ็นชื่อเข้าเรียนไปพร้อมด้วย</w:t>
            </w:r>
          </w:p>
        </w:tc>
        <w:tc>
          <w:tcPr>
            <w:tcW w:w="1710" w:type="dxa"/>
          </w:tcPr>
          <w:p w14:paraId="25E39ADD" w14:textId="77777777" w:rsidR="00746636" w:rsidRPr="00100106" w:rsidRDefault="00746636" w:rsidP="0074663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 วิดิทัศน์ที่เกี่ยวข้อง</w:t>
            </w:r>
          </w:p>
          <w:p w14:paraId="7F04927F" w14:textId="27B8D179" w:rsidR="00370A69" w:rsidRPr="00100106" w:rsidRDefault="00746636" w:rsidP="0074663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PowerPoint presentation</w:t>
            </w:r>
          </w:p>
        </w:tc>
        <w:tc>
          <w:tcPr>
            <w:tcW w:w="1710" w:type="dxa"/>
          </w:tcPr>
          <w:p w14:paraId="4A1FAAE2" w14:textId="73898D74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3BEB83E8" w14:textId="7777777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55303305" w14:textId="7777777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35223B8E" w14:textId="7777777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0B417B36" w14:textId="7777777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3EAC6FF" w14:textId="73D797AC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ผศ.โส</w:t>
            </w:r>
            <w:proofErr w:type="spellStart"/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ภิ</w:t>
            </w:r>
            <w:proofErr w:type="spellEnd"/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ดา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เตชกุลวิสิฐ</w:t>
            </w:r>
          </w:p>
        </w:tc>
      </w:tr>
      <w:tr w:rsidR="00100106" w:rsidRPr="00100106" w14:paraId="4337DDB4" w14:textId="77777777" w:rsidTr="009F2C59">
        <w:tc>
          <w:tcPr>
            <w:tcW w:w="1530" w:type="dxa"/>
          </w:tcPr>
          <w:p w14:paraId="3A63C3AF" w14:textId="3E65FD03" w:rsidR="00370A69" w:rsidRPr="00100106" w:rsidRDefault="00370A69" w:rsidP="00E94894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16</w:t>
            </w:r>
          </w:p>
          <w:p w14:paraId="5E3AB721" w14:textId="515FB7B3" w:rsidR="00370A69" w:rsidRPr="00100106" w:rsidRDefault="00370A69" w:rsidP="00E94894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ชม.)</w:t>
            </w:r>
          </w:p>
        </w:tc>
        <w:tc>
          <w:tcPr>
            <w:tcW w:w="1620" w:type="dxa"/>
          </w:tcPr>
          <w:p w14:paraId="0D90493A" w14:textId="13E7734E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พบอาจารย์ที่ปรึกษากลุ่ม</w:t>
            </w:r>
          </w:p>
        </w:tc>
        <w:tc>
          <w:tcPr>
            <w:tcW w:w="4050" w:type="dxa"/>
          </w:tcPr>
          <w:p w14:paraId="7356008C" w14:textId="313F415E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เพื่อขอคำปรึกษาเกี่ยวกับการจัดทำชิ้นงาน</w:t>
            </w:r>
          </w:p>
        </w:tc>
        <w:tc>
          <w:tcPr>
            <w:tcW w:w="810" w:type="dxa"/>
          </w:tcPr>
          <w:p w14:paraId="0A0DDBB7" w14:textId="14EE5A44" w:rsidR="00370A69" w:rsidRPr="00100106" w:rsidRDefault="005E4525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4,6,7</w:t>
            </w:r>
          </w:p>
        </w:tc>
        <w:tc>
          <w:tcPr>
            <w:tcW w:w="2970" w:type="dxa"/>
          </w:tcPr>
          <w:p w14:paraId="455FE9D4" w14:textId="5FA64E11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นักศึกษาพบอาจารย์ที่ปรึกษาชิ้นงานประจำกลุ่ม </w:t>
            </w:r>
          </w:p>
        </w:tc>
        <w:tc>
          <w:tcPr>
            <w:tcW w:w="1710" w:type="dxa"/>
          </w:tcPr>
          <w:p w14:paraId="41588DD1" w14:textId="7848E9D8" w:rsidR="00370A69" w:rsidRPr="00100106" w:rsidRDefault="00746636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1710" w:type="dxa"/>
          </w:tcPr>
          <w:p w14:paraId="0B9A444F" w14:textId="6D751FF9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260" w:type="dxa"/>
          </w:tcPr>
          <w:p w14:paraId="5A7E8818" w14:textId="61E40267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คณาจารย์</w:t>
            </w:r>
          </w:p>
        </w:tc>
      </w:tr>
      <w:tr w:rsidR="00100106" w:rsidRPr="00100106" w14:paraId="56E7CB53" w14:textId="77777777" w:rsidTr="009F2C59">
        <w:tc>
          <w:tcPr>
            <w:tcW w:w="1530" w:type="dxa"/>
          </w:tcPr>
          <w:p w14:paraId="19F142A4" w14:textId="7512BE2A" w:rsidR="00370A69" w:rsidRPr="00100106" w:rsidRDefault="00370A69" w:rsidP="00E94894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>16</w:t>
            </w:r>
          </w:p>
          <w:p w14:paraId="329D8078" w14:textId="19D67F70" w:rsidR="00370A69" w:rsidRPr="00100106" w:rsidRDefault="00370A69" w:rsidP="00E94894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(3 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ชม.)</w:t>
            </w:r>
          </w:p>
        </w:tc>
        <w:tc>
          <w:tcPr>
            <w:tcW w:w="1620" w:type="dxa"/>
          </w:tcPr>
          <w:p w14:paraId="5F5646BF" w14:textId="43908B79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การนำเสนอการจัดทำสื่อครั้งที่ 3 </w:t>
            </w:r>
          </w:p>
        </w:tc>
        <w:tc>
          <w:tcPr>
            <w:tcW w:w="4050" w:type="dxa"/>
          </w:tcPr>
          <w:p w14:paraId="0BE4EE59" w14:textId="36BD746D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เพื่อนำเสนอความสำเร็จของโครงงานการผลิต</w:t>
            </w: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>สื่อ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ทางสรีรวิทยา</w:t>
            </w:r>
          </w:p>
        </w:tc>
        <w:tc>
          <w:tcPr>
            <w:tcW w:w="810" w:type="dxa"/>
          </w:tcPr>
          <w:p w14:paraId="6FC117C3" w14:textId="17099702" w:rsidR="00370A69" w:rsidRPr="00100106" w:rsidRDefault="005E4525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t>CLO</w:t>
            </w: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  <w:t>4,5,6,7</w:t>
            </w:r>
          </w:p>
        </w:tc>
        <w:tc>
          <w:tcPr>
            <w:tcW w:w="2970" w:type="dxa"/>
          </w:tcPr>
          <w:p w14:paraId="606DC7EE" w14:textId="50B2A06B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</w:t>
            </w:r>
          </w:p>
          <w:p w14:paraId="6E9BCC60" w14:textId="064BC519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- แต่ละกลุ่มนำเสนอโครงงานการผลิตสื่อและนำเสนอชิ้นงานที่จัดทำขึ้น</w:t>
            </w:r>
          </w:p>
          <w:p w14:paraId="3FCAE18B" w14:textId="479BE74A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- อาจารย์และเพื่อนร่วมชั้นเรียนให้คำแนะนำ (ถ้ามี)</w:t>
            </w:r>
          </w:p>
          <w:p w14:paraId="68988174" w14:textId="69FC73B0" w:rsidR="00370A69" w:rsidRPr="00100106" w:rsidRDefault="00370A69" w:rsidP="00E94894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- แจ้งทำแบบประเมิน</w:t>
            </w:r>
          </w:p>
        </w:tc>
        <w:tc>
          <w:tcPr>
            <w:tcW w:w="1710" w:type="dxa"/>
          </w:tcPr>
          <w:p w14:paraId="6809DDF6" w14:textId="6B7DA188" w:rsidR="00370A69" w:rsidRPr="00100106" w:rsidRDefault="0084798D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>CANVA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presentation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โดยนักศึกษา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</w:tcPr>
          <w:p w14:paraId="14EF07AC" w14:textId="7D45563A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- ใช้ </w:t>
            </w:r>
            <w:r w:rsidRPr="00100106">
              <w:rPr>
                <w:rFonts w:ascii="TH SarabunPSK" w:hAnsi="TH SarabunPSK" w:cs="TH SarabunPSK"/>
                <w:sz w:val="28"/>
                <w:szCs w:val="28"/>
              </w:rPr>
              <w:t xml:space="preserve">rubric score </w:t>
            </w: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ในการประเมิน</w:t>
            </w:r>
          </w:p>
          <w:p w14:paraId="3DAB3707" w14:textId="31061811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- การประเมินโดยเพื่อร่วมชั้นเรียน</w:t>
            </w:r>
          </w:p>
        </w:tc>
        <w:tc>
          <w:tcPr>
            <w:tcW w:w="1260" w:type="dxa"/>
          </w:tcPr>
          <w:p w14:paraId="3B7371F6" w14:textId="66F1681C" w:rsidR="00370A69" w:rsidRPr="00100106" w:rsidRDefault="00370A69" w:rsidP="00E9489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คณาจารย์</w:t>
            </w:r>
          </w:p>
        </w:tc>
      </w:tr>
      <w:tr w:rsidR="00100106" w:rsidRPr="00100106" w14:paraId="5D96C208" w14:textId="77777777" w:rsidTr="009F2C59">
        <w:tc>
          <w:tcPr>
            <w:tcW w:w="15660" w:type="dxa"/>
            <w:gridSpan w:val="8"/>
            <w:shd w:val="clear" w:color="auto" w:fill="E7E6E6" w:themeFill="background2"/>
            <w:vAlign w:val="center"/>
          </w:tcPr>
          <w:p w14:paraId="2E53BD6D" w14:textId="4A092D33" w:rsidR="00FE045E" w:rsidRPr="00100106" w:rsidRDefault="00FE045E" w:rsidP="00FE045E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00106">
              <w:rPr>
                <w:rFonts w:ascii="TH SarabunPSK" w:hAnsi="TH SarabunPSK" w:cs="TH SarabunPSK" w:hint="cs"/>
                <w:sz w:val="28"/>
                <w:szCs w:val="28"/>
                <w:cs/>
              </w:rPr>
              <w:t>สัปดาห์สอบปลายภาค</w:t>
            </w:r>
          </w:p>
        </w:tc>
      </w:tr>
    </w:tbl>
    <w:p w14:paraId="4ADA65A2" w14:textId="5DA32C6B" w:rsidR="009353E2" w:rsidRPr="00100106" w:rsidRDefault="009353E2" w:rsidP="006710A0">
      <w:pPr>
        <w:spacing w:before="240"/>
        <w:rPr>
          <w:b/>
          <w:bCs/>
          <w:sz w:val="32"/>
          <w:szCs w:val="32"/>
          <w:cs/>
        </w:rPr>
      </w:pPr>
      <w:r w:rsidRPr="00100106">
        <w:rPr>
          <w:sz w:val="32"/>
          <w:szCs w:val="32"/>
        </w:rPr>
        <w:tab/>
      </w:r>
      <w:r w:rsidRPr="00100106">
        <w:rPr>
          <w:sz w:val="32"/>
          <w:szCs w:val="32"/>
          <w:cs/>
        </w:rPr>
        <w:t>*</w:t>
      </w:r>
      <w:r w:rsidRPr="00100106">
        <w:rPr>
          <w:rFonts w:hint="cs"/>
          <w:sz w:val="32"/>
          <w:szCs w:val="32"/>
          <w:cs/>
        </w:rPr>
        <w:t xml:space="preserve"> หมายเหตุ หลักสูตรสามารถออกแบบตารางแผนการจัดการเรียนรู้ได้ตามความเหมาะสมเพื่อให้เห็นถึงผลลัพธ์การเรียนรู้ที่คาดหวังรายหัวข้อ กิจกรรมการเรียนการสอนและวิธีการประเมิน</w:t>
      </w:r>
      <w:r w:rsidR="00F865E4" w:rsidRPr="00100106">
        <w:rPr>
          <w:rFonts w:hint="cs"/>
          <w:sz w:val="32"/>
          <w:szCs w:val="32"/>
          <w:cs/>
        </w:rPr>
        <w:t xml:space="preserve"> </w:t>
      </w:r>
    </w:p>
    <w:p w14:paraId="32B3639B" w14:textId="472827E1" w:rsidR="009353E2" w:rsidRPr="00100106" w:rsidRDefault="009353E2" w:rsidP="009353E2">
      <w:pPr>
        <w:tabs>
          <w:tab w:val="left" w:pos="986"/>
        </w:tabs>
        <w:rPr>
          <w:sz w:val="32"/>
          <w:szCs w:val="32"/>
          <w:cs/>
        </w:rPr>
        <w:sectPr w:rsidR="009353E2" w:rsidRPr="00100106" w:rsidSect="00B04822">
          <w:pgSz w:w="16838" w:h="11906" w:orient="landscape"/>
          <w:pgMar w:top="900" w:right="850" w:bottom="630" w:left="994" w:header="706" w:footer="262" w:gutter="0"/>
          <w:cols w:space="708"/>
          <w:docGrid w:linePitch="408"/>
        </w:sectPr>
      </w:pPr>
    </w:p>
    <w:p w14:paraId="0E069AC2" w14:textId="1E17F838" w:rsidR="00500B6C" w:rsidRPr="00100106" w:rsidRDefault="00DE4E15" w:rsidP="005C67AD">
      <w:pPr>
        <w:tabs>
          <w:tab w:val="left" w:pos="284"/>
        </w:tabs>
        <w:rPr>
          <w:b/>
          <w:bCs/>
          <w:sz w:val="32"/>
          <w:szCs w:val="32"/>
          <w:cs/>
        </w:rPr>
      </w:pPr>
      <w:r w:rsidRPr="00100106">
        <w:rPr>
          <w:rFonts w:hint="cs"/>
          <w:b/>
          <w:bCs/>
          <w:sz w:val="32"/>
          <w:szCs w:val="32"/>
        </w:rPr>
        <w:lastRenderedPageBreak/>
        <w:t>9</w:t>
      </w:r>
      <w:r w:rsidR="00FF5B25" w:rsidRPr="00100106">
        <w:rPr>
          <w:rFonts w:hint="cs"/>
          <w:b/>
          <w:bCs/>
          <w:sz w:val="32"/>
          <w:szCs w:val="32"/>
          <w:cs/>
        </w:rPr>
        <w:t>.</w:t>
      </w:r>
      <w:r w:rsidR="00500B6C" w:rsidRPr="00100106">
        <w:rPr>
          <w:rFonts w:hint="cs"/>
          <w:b/>
          <w:bCs/>
          <w:sz w:val="32"/>
          <w:szCs w:val="32"/>
        </w:rPr>
        <w:tab/>
      </w:r>
      <w:r w:rsidR="00500B6C" w:rsidRPr="00100106">
        <w:rPr>
          <w:rFonts w:hint="cs"/>
          <w:b/>
          <w:bCs/>
          <w:sz w:val="32"/>
          <w:szCs w:val="32"/>
          <w:cs/>
        </w:rPr>
        <w:t>แผนการประเมินผลการเรียนรู้</w:t>
      </w:r>
      <w:r w:rsidR="0033052F" w:rsidRPr="00100106">
        <w:rPr>
          <w:rFonts w:hint="cs"/>
          <w:b/>
          <w:bCs/>
          <w:sz w:val="32"/>
          <w:szCs w:val="32"/>
          <w:cs/>
        </w:rPr>
        <w:t xml:space="preserve"> </w:t>
      </w:r>
      <w:r w:rsidR="005C67AD" w:rsidRPr="00100106">
        <w:rPr>
          <w:rFonts w:hint="cs"/>
          <w:b/>
          <w:bCs/>
          <w:sz w:val="32"/>
          <w:szCs w:val="32"/>
          <w:cs/>
        </w:rPr>
        <w:t>(สำหรับทุกรายวิชา ยกเว้นวิทยานิพนธ์ และ ดุษฎีนิพนธ์)</w:t>
      </w:r>
    </w:p>
    <w:tbl>
      <w:tblPr>
        <w:tblStyle w:val="TableGrid"/>
        <w:tblW w:w="1071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2610"/>
        <w:gridCol w:w="2610"/>
        <w:gridCol w:w="2520"/>
        <w:gridCol w:w="810"/>
        <w:gridCol w:w="2160"/>
      </w:tblGrid>
      <w:tr w:rsidR="00100106" w:rsidRPr="00100106" w14:paraId="29B5675A" w14:textId="77777777" w:rsidTr="00D0253A">
        <w:trPr>
          <w:trHeight w:val="357"/>
          <w:tblHeader/>
        </w:trPr>
        <w:tc>
          <w:tcPr>
            <w:tcW w:w="2610" w:type="dxa"/>
            <w:vAlign w:val="center"/>
          </w:tcPr>
          <w:p w14:paraId="2E6BADB0" w14:textId="2304303F" w:rsidR="008F744A" w:rsidRPr="00100106" w:rsidRDefault="008F744A" w:rsidP="008F744A">
            <w:pPr>
              <w:jc w:val="center"/>
              <w:rPr>
                <w:b/>
                <w:bCs/>
                <w:sz w:val="28"/>
                <w:szCs w:val="28"/>
              </w:rPr>
            </w:pPr>
            <w:r w:rsidRPr="00100106">
              <w:rPr>
                <w:b/>
                <w:bCs/>
                <w:sz w:val="28"/>
                <w:szCs w:val="28"/>
              </w:rPr>
              <w:t>CLO</w:t>
            </w:r>
          </w:p>
        </w:tc>
        <w:tc>
          <w:tcPr>
            <w:tcW w:w="2610" w:type="dxa"/>
            <w:vAlign w:val="center"/>
          </w:tcPr>
          <w:p w14:paraId="6DCFC4B7" w14:textId="77777777" w:rsidR="008F744A" w:rsidRPr="00100106" w:rsidRDefault="008F744A" w:rsidP="008F744A">
            <w:pPr>
              <w:jc w:val="center"/>
              <w:rPr>
                <w:b/>
                <w:bCs/>
                <w:sz w:val="28"/>
                <w:szCs w:val="28"/>
              </w:rPr>
            </w:pPr>
            <w:r w:rsidRPr="00100106">
              <w:rPr>
                <w:b/>
                <w:bCs/>
                <w:sz w:val="28"/>
                <w:szCs w:val="28"/>
                <w:cs/>
              </w:rPr>
              <w:t xml:space="preserve">วิธีการประเมิน </w:t>
            </w:r>
          </w:p>
          <w:p w14:paraId="3D1AB514" w14:textId="3FF2EE69" w:rsidR="008F744A" w:rsidRPr="00100106" w:rsidRDefault="008F744A" w:rsidP="008F744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14:paraId="5E9B69D7" w14:textId="4CB0F991" w:rsidR="008F744A" w:rsidRPr="00100106" w:rsidRDefault="008F744A" w:rsidP="008F744A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100106">
              <w:rPr>
                <w:b/>
                <w:bCs/>
                <w:sz w:val="28"/>
                <w:szCs w:val="28"/>
                <w:cs/>
              </w:rPr>
              <w:t>กิจกรรม/งานที่ใช้ในการประเมิน</w:t>
            </w:r>
          </w:p>
        </w:tc>
        <w:tc>
          <w:tcPr>
            <w:tcW w:w="810" w:type="dxa"/>
            <w:vAlign w:val="center"/>
          </w:tcPr>
          <w:p w14:paraId="4E94746E" w14:textId="7BE793DD" w:rsidR="008F744A" w:rsidRPr="00100106" w:rsidRDefault="008F744A" w:rsidP="00FC5CCA">
            <w:pPr>
              <w:jc w:val="center"/>
              <w:rPr>
                <w:b/>
                <w:bCs/>
                <w:sz w:val="28"/>
                <w:szCs w:val="28"/>
              </w:rPr>
            </w:pPr>
            <w:r w:rsidRPr="00100106">
              <w:rPr>
                <w:b/>
                <w:bCs/>
                <w:sz w:val="28"/>
                <w:szCs w:val="28"/>
                <w:cs/>
              </w:rPr>
              <w:t>สัดส่วนคะแนน</w:t>
            </w:r>
          </w:p>
        </w:tc>
        <w:tc>
          <w:tcPr>
            <w:tcW w:w="2160" w:type="dxa"/>
            <w:vAlign w:val="center"/>
          </w:tcPr>
          <w:p w14:paraId="726C2105" w14:textId="77777777" w:rsidR="008F744A" w:rsidRPr="00100106" w:rsidRDefault="008F744A" w:rsidP="008F744A">
            <w:pPr>
              <w:jc w:val="center"/>
              <w:rPr>
                <w:b/>
                <w:bCs/>
                <w:sz w:val="28"/>
                <w:szCs w:val="28"/>
              </w:rPr>
            </w:pPr>
            <w:r w:rsidRPr="00100106">
              <w:rPr>
                <w:b/>
                <w:bCs/>
                <w:sz w:val="28"/>
                <w:szCs w:val="28"/>
                <w:cs/>
              </w:rPr>
              <w:t>หมายเหตุ</w:t>
            </w:r>
          </w:p>
          <w:p w14:paraId="30438797" w14:textId="393BA137" w:rsidR="008F744A" w:rsidRPr="00100106" w:rsidRDefault="008F744A" w:rsidP="008F744A">
            <w:pPr>
              <w:jc w:val="center"/>
              <w:rPr>
                <w:b/>
                <w:bCs/>
                <w:sz w:val="28"/>
                <w:szCs w:val="28"/>
              </w:rPr>
            </w:pPr>
            <w:r w:rsidRPr="00100106">
              <w:rPr>
                <w:b/>
                <w:bCs/>
                <w:sz w:val="28"/>
                <w:szCs w:val="28"/>
                <w:cs/>
              </w:rPr>
              <w:t>(</w:t>
            </w:r>
            <w:r w:rsidRPr="00100106">
              <w:rPr>
                <w:b/>
                <w:bCs/>
                <w:sz w:val="28"/>
                <w:szCs w:val="28"/>
              </w:rPr>
              <w:t>Note</w:t>
            </w:r>
            <w:r w:rsidRPr="00100106">
              <w:rPr>
                <w:b/>
                <w:bCs/>
                <w:sz w:val="28"/>
                <w:szCs w:val="28"/>
                <w:cs/>
              </w:rPr>
              <w:t>)</w:t>
            </w:r>
          </w:p>
        </w:tc>
      </w:tr>
      <w:tr w:rsidR="00100106" w:rsidRPr="00100106" w14:paraId="29F919C7" w14:textId="77777777" w:rsidTr="00D0253A">
        <w:trPr>
          <w:trHeight w:val="165"/>
        </w:trPr>
        <w:tc>
          <w:tcPr>
            <w:tcW w:w="2610" w:type="dxa"/>
          </w:tcPr>
          <w:p w14:paraId="7599D956" w14:textId="0C9D9001" w:rsidR="00FD6BBC" w:rsidRPr="00100106" w:rsidRDefault="00FD6BBC" w:rsidP="00FD6BBC">
            <w:pPr>
              <w:rPr>
                <w:sz w:val="28"/>
                <w:szCs w:val="28"/>
                <w:cs/>
              </w:rPr>
            </w:pPr>
            <w:r w:rsidRPr="00100106">
              <w:rPr>
                <w:sz w:val="28"/>
                <w:szCs w:val="28"/>
              </w:rPr>
              <w:t xml:space="preserve">CLO1. </w:t>
            </w:r>
            <w:r w:rsidRPr="00100106">
              <w:rPr>
                <w:sz w:val="28"/>
                <w:szCs w:val="28"/>
                <w:cs/>
              </w:rPr>
              <w:t>อธิบายหลักการทำงานและกลไกการรักษาดุลยภาพ (</w:t>
            </w:r>
            <w:r w:rsidRPr="00100106">
              <w:rPr>
                <w:sz w:val="28"/>
                <w:szCs w:val="28"/>
              </w:rPr>
              <w:t xml:space="preserve">Homeostasis) </w:t>
            </w:r>
            <w:r w:rsidRPr="00100106">
              <w:rPr>
                <w:sz w:val="28"/>
                <w:szCs w:val="28"/>
                <w:cs/>
              </w:rPr>
              <w:t>ของระบบต่าง ๆ ในร่างกายมนุษย์ได้อย่างถูกต้องตามหลักสรีรวิทยา</w:t>
            </w:r>
          </w:p>
        </w:tc>
        <w:tc>
          <w:tcPr>
            <w:tcW w:w="2610" w:type="dxa"/>
          </w:tcPr>
          <w:p w14:paraId="44C07BA8" w14:textId="77777777" w:rsidR="00FD6BBC" w:rsidRPr="00100106" w:rsidRDefault="00FD6BBC" w:rsidP="00FD6BBC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 xml:space="preserve">- การทดสอบหลังเรียน </w:t>
            </w:r>
          </w:p>
          <w:p w14:paraId="2754A982" w14:textId="77777777" w:rsidR="00FD6BBC" w:rsidRPr="00100106" w:rsidRDefault="00FD6BBC" w:rsidP="00FD6BBC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การสอบกลางภาค</w:t>
            </w:r>
          </w:p>
          <w:p w14:paraId="75F7B305" w14:textId="77777777" w:rsidR="00FD6BBC" w:rsidRPr="00100106" w:rsidRDefault="00FD6BBC" w:rsidP="00FD6BBC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การสอบปลายภาค</w:t>
            </w:r>
          </w:p>
          <w:p w14:paraId="04F582C1" w14:textId="5BA0C4DE" w:rsidR="00FD6BBC" w:rsidRPr="00100106" w:rsidRDefault="00FD6BBC" w:rsidP="00FD6BBC">
            <w:pPr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3A9BBC01" w14:textId="77777777" w:rsidR="00FD6BBC" w:rsidRPr="00100106" w:rsidRDefault="00FD6BBC" w:rsidP="00FD6BBC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ผลการสอบหลังเรียน</w:t>
            </w:r>
          </w:p>
          <w:p w14:paraId="03884F81" w14:textId="77777777" w:rsidR="00FD6BBC" w:rsidRPr="00100106" w:rsidRDefault="00FD6BBC" w:rsidP="00FD6BBC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ผลการสอบกลางภาค</w:t>
            </w:r>
          </w:p>
          <w:p w14:paraId="1F5EB2E0" w14:textId="77777777" w:rsidR="00FD6BBC" w:rsidRPr="00100106" w:rsidRDefault="00FD6BBC" w:rsidP="00FD6BBC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ผลการสอบปลายภาค</w:t>
            </w:r>
          </w:p>
          <w:p w14:paraId="2A339DD9" w14:textId="625DB061" w:rsidR="00FD6BBC" w:rsidRPr="00100106" w:rsidRDefault="00FD6BBC" w:rsidP="00FD6BBC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1305B133" w14:textId="0859F208" w:rsidR="00FD6BBC" w:rsidRPr="00100106" w:rsidRDefault="00FD6BBC" w:rsidP="00FD6BBC">
            <w:pPr>
              <w:jc w:val="center"/>
              <w:rPr>
                <w:sz w:val="28"/>
                <w:szCs w:val="28"/>
                <w:cs/>
              </w:rPr>
            </w:pPr>
            <w:r w:rsidRPr="00100106">
              <w:rPr>
                <w:sz w:val="28"/>
                <w:szCs w:val="28"/>
                <w:cs/>
              </w:rPr>
              <w:t>49</w:t>
            </w:r>
          </w:p>
        </w:tc>
        <w:tc>
          <w:tcPr>
            <w:tcW w:w="2160" w:type="dxa"/>
          </w:tcPr>
          <w:p w14:paraId="3359218A" w14:textId="77777777" w:rsidR="00FD6BBC" w:rsidRPr="00100106" w:rsidRDefault="00FD6BBC" w:rsidP="00FD6BBC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</w:rPr>
              <w:t xml:space="preserve">- </w:t>
            </w:r>
            <w:r w:rsidRPr="00100106">
              <w:rPr>
                <w:sz w:val="28"/>
                <w:szCs w:val="28"/>
                <w:cs/>
              </w:rPr>
              <w:t>สอบหลังเรียน 9</w:t>
            </w:r>
            <w:r w:rsidRPr="00100106">
              <w:rPr>
                <w:sz w:val="28"/>
                <w:szCs w:val="28"/>
              </w:rPr>
              <w:t>%</w:t>
            </w:r>
          </w:p>
          <w:p w14:paraId="5C6BADD8" w14:textId="068BEF23" w:rsidR="00FD6BBC" w:rsidRPr="00100106" w:rsidRDefault="00FD6BBC" w:rsidP="00FD6BBC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</w:rPr>
              <w:t xml:space="preserve">- </w:t>
            </w:r>
            <w:r w:rsidRPr="00100106">
              <w:rPr>
                <w:sz w:val="28"/>
                <w:szCs w:val="28"/>
                <w:cs/>
              </w:rPr>
              <w:t>สอบวัดผลกลางภาคและปลายภาค 40</w:t>
            </w:r>
            <w:r w:rsidRPr="00100106">
              <w:rPr>
                <w:sz w:val="28"/>
                <w:szCs w:val="28"/>
              </w:rPr>
              <w:t>%</w:t>
            </w:r>
          </w:p>
        </w:tc>
      </w:tr>
      <w:tr w:rsidR="00100106" w:rsidRPr="00100106" w14:paraId="6E79E769" w14:textId="77777777" w:rsidTr="00D0253A">
        <w:trPr>
          <w:trHeight w:val="165"/>
        </w:trPr>
        <w:tc>
          <w:tcPr>
            <w:tcW w:w="2610" w:type="dxa"/>
          </w:tcPr>
          <w:p w14:paraId="3422B26B" w14:textId="782AF3BA" w:rsidR="0060614F" w:rsidRPr="00100106" w:rsidRDefault="0060614F" w:rsidP="00107A81">
            <w:pPr>
              <w:rPr>
                <w:sz w:val="28"/>
                <w:szCs w:val="28"/>
                <w:cs/>
              </w:rPr>
            </w:pPr>
            <w:r w:rsidRPr="00100106">
              <w:rPr>
                <w:sz w:val="28"/>
                <w:szCs w:val="28"/>
              </w:rPr>
              <w:t xml:space="preserve">CLO2. </w:t>
            </w:r>
            <w:r w:rsidRPr="00100106">
              <w:rPr>
                <w:sz w:val="28"/>
                <w:szCs w:val="28"/>
                <w:cs/>
              </w:rPr>
              <w:t>ปฏิบัติการทดลองและ</w:t>
            </w:r>
            <w:r w:rsidR="002F2BAA" w:rsidRPr="00100106">
              <w:rPr>
                <w:rFonts w:hint="cs"/>
                <w:sz w:val="28"/>
                <w:szCs w:val="28"/>
                <w:cs/>
              </w:rPr>
              <w:t>/หรือ</w:t>
            </w:r>
            <w:r w:rsidRPr="00100106">
              <w:rPr>
                <w:sz w:val="28"/>
                <w:szCs w:val="28"/>
                <w:cs/>
              </w:rPr>
              <w:t>ประยุกต์ใช้ทักษะเรียนรู้ทางสรีรวิทยา เพื่อความเข้าใจในการปฏิบัติงานได้ในหลากหลายสถานการณ์</w:t>
            </w:r>
          </w:p>
        </w:tc>
        <w:tc>
          <w:tcPr>
            <w:tcW w:w="2610" w:type="dxa"/>
          </w:tcPr>
          <w:p w14:paraId="13255FC7" w14:textId="77777777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การทดสอบก่อนหรือหลังเรียนปฏิบัติการ</w:t>
            </w:r>
          </w:p>
          <w:p w14:paraId="1BD80579" w14:textId="77777777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 xml:space="preserve">- การนำเสนอกรณีศึกษา </w:t>
            </w:r>
            <w:r w:rsidRPr="00100106">
              <w:rPr>
                <w:sz w:val="28"/>
                <w:szCs w:val="28"/>
              </w:rPr>
              <w:t>short case study</w:t>
            </w:r>
            <w:r w:rsidRPr="00100106">
              <w:rPr>
                <w:sz w:val="28"/>
                <w:szCs w:val="28"/>
                <w:cs/>
              </w:rPr>
              <w:t xml:space="preserve"> และการถกอภิปรายกลุ่ม</w:t>
            </w:r>
          </w:p>
          <w:p w14:paraId="32238FC9" w14:textId="13465853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การสอบกลางภาคและปลายภาค</w:t>
            </w:r>
          </w:p>
        </w:tc>
        <w:tc>
          <w:tcPr>
            <w:tcW w:w="2520" w:type="dxa"/>
          </w:tcPr>
          <w:p w14:paraId="20CDAD5D" w14:textId="77777777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ผลการสอบก่อนหรือหลังเรียนปฏิบัติการ</w:t>
            </w:r>
          </w:p>
          <w:p w14:paraId="0D808688" w14:textId="77777777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เล่มรายงานและการนำเสนอหน้าชั้นเรียน</w:t>
            </w:r>
          </w:p>
          <w:p w14:paraId="194FCE7D" w14:textId="16B5B64C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ผลการสอบวัดผลกลางภาคและปลายภาค</w:t>
            </w:r>
          </w:p>
        </w:tc>
        <w:tc>
          <w:tcPr>
            <w:tcW w:w="810" w:type="dxa"/>
            <w:vMerge w:val="restart"/>
            <w:vAlign w:val="center"/>
          </w:tcPr>
          <w:p w14:paraId="25B15B4B" w14:textId="139F1315" w:rsidR="0060614F" w:rsidRPr="00100106" w:rsidRDefault="0060614F" w:rsidP="0060614F">
            <w:pPr>
              <w:jc w:val="center"/>
              <w:rPr>
                <w:sz w:val="28"/>
                <w:szCs w:val="28"/>
                <w:cs/>
              </w:rPr>
            </w:pPr>
            <w:r w:rsidRPr="00100106">
              <w:rPr>
                <w:sz w:val="28"/>
                <w:szCs w:val="28"/>
                <w:cs/>
              </w:rPr>
              <w:t>21</w:t>
            </w:r>
          </w:p>
        </w:tc>
        <w:tc>
          <w:tcPr>
            <w:tcW w:w="2160" w:type="dxa"/>
            <w:vMerge w:val="restart"/>
            <w:vAlign w:val="center"/>
          </w:tcPr>
          <w:p w14:paraId="4453D793" w14:textId="77777777" w:rsidR="0060614F" w:rsidRPr="00100106" w:rsidRDefault="0060614F" w:rsidP="0060614F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</w:rPr>
              <w:t xml:space="preserve">- </w:t>
            </w:r>
            <w:r w:rsidRPr="00100106">
              <w:rPr>
                <w:sz w:val="28"/>
                <w:szCs w:val="28"/>
                <w:cs/>
              </w:rPr>
              <w:t>ชั่วโมงปฏิบัติการ/สอบวัดผลกลางภาคและปลายภาคหัวข้อปฏิบัติการ 20</w:t>
            </w:r>
            <w:r w:rsidRPr="00100106">
              <w:rPr>
                <w:sz w:val="28"/>
                <w:szCs w:val="28"/>
              </w:rPr>
              <w:t xml:space="preserve">% </w:t>
            </w:r>
          </w:p>
          <w:p w14:paraId="20080378" w14:textId="5F8202FC" w:rsidR="0060614F" w:rsidRPr="00100106" w:rsidRDefault="0060614F" w:rsidP="0060614F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</w:rPr>
              <w:t xml:space="preserve">- </w:t>
            </w:r>
            <w:r w:rsidRPr="00100106">
              <w:rPr>
                <w:sz w:val="28"/>
                <w:szCs w:val="28"/>
                <w:cs/>
              </w:rPr>
              <w:t xml:space="preserve">การเข้าประเมินในระบบ </w:t>
            </w:r>
            <w:r w:rsidRPr="00100106">
              <w:rPr>
                <w:sz w:val="28"/>
                <w:szCs w:val="28"/>
              </w:rPr>
              <w:t>e-Learning 1%</w:t>
            </w:r>
          </w:p>
        </w:tc>
      </w:tr>
      <w:tr w:rsidR="00100106" w:rsidRPr="00100106" w14:paraId="0BE04FB6" w14:textId="77777777" w:rsidTr="00D0253A">
        <w:trPr>
          <w:trHeight w:val="165"/>
        </w:trPr>
        <w:tc>
          <w:tcPr>
            <w:tcW w:w="2610" w:type="dxa"/>
          </w:tcPr>
          <w:p w14:paraId="4BF6C722" w14:textId="15AEFE5A" w:rsidR="0060614F" w:rsidRPr="00100106" w:rsidRDefault="0060614F" w:rsidP="00107A81">
            <w:pPr>
              <w:rPr>
                <w:sz w:val="28"/>
                <w:szCs w:val="28"/>
                <w:cs/>
              </w:rPr>
            </w:pPr>
            <w:r w:rsidRPr="00100106">
              <w:rPr>
                <w:sz w:val="28"/>
                <w:szCs w:val="28"/>
              </w:rPr>
              <w:t>CLO</w:t>
            </w:r>
            <w:r w:rsidRPr="00100106">
              <w:rPr>
                <w:sz w:val="28"/>
                <w:szCs w:val="28"/>
                <w:cs/>
              </w:rPr>
              <w:t>3</w:t>
            </w:r>
            <w:r w:rsidRPr="00100106">
              <w:rPr>
                <w:sz w:val="28"/>
                <w:szCs w:val="28"/>
              </w:rPr>
              <w:t xml:space="preserve">. </w:t>
            </w:r>
            <w:r w:rsidRPr="00100106">
              <w:rPr>
                <w:sz w:val="28"/>
                <w:szCs w:val="28"/>
                <w:cs/>
              </w:rPr>
              <w:t>แสดงออกถึงความมีวินัย ตรงต่อเวลา และความรับผิดชอบในการเข้าเรียน การสอบ และการส่งมอบงาน และความรับผิดชอบต่อส่วนรวม</w:t>
            </w:r>
          </w:p>
        </w:tc>
        <w:tc>
          <w:tcPr>
            <w:tcW w:w="2610" w:type="dxa"/>
          </w:tcPr>
          <w:p w14:paraId="62D7E5A5" w14:textId="77777777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การเช็คชื่อ</w:t>
            </w:r>
          </w:p>
          <w:p w14:paraId="0F91C7EE" w14:textId="77777777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การสังเกตพฤติกรรม</w:t>
            </w:r>
          </w:p>
          <w:p w14:paraId="66AFB8E5" w14:textId="77777777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อภิปรายแลกเปลี่ยนความคิดเห็น</w:t>
            </w:r>
          </w:p>
          <w:p w14:paraId="7E55154F" w14:textId="4A8A0E8C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การมีส่วนร่วมในกิจกรรมของรายวิชา</w:t>
            </w:r>
          </w:p>
          <w:p w14:paraId="554236E5" w14:textId="211F7C06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 xml:space="preserve">- การเข้าเรียนรู้ออนไลน์ผ่านระบบ </w:t>
            </w:r>
            <w:r w:rsidRPr="00100106">
              <w:rPr>
                <w:sz w:val="28"/>
                <w:szCs w:val="28"/>
              </w:rPr>
              <w:t>e-Learning</w:t>
            </w:r>
          </w:p>
        </w:tc>
        <w:tc>
          <w:tcPr>
            <w:tcW w:w="2520" w:type="dxa"/>
          </w:tcPr>
          <w:p w14:paraId="4FE5C3A0" w14:textId="77777777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การเข้าเรียน</w:t>
            </w:r>
          </w:p>
          <w:p w14:paraId="3C8EBBF9" w14:textId="77777777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แบบประเมินการสังเกตพฤติกรรม</w:t>
            </w:r>
          </w:p>
          <w:p w14:paraId="4ACE1A0C" w14:textId="77777777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การมีส่วนร่วมในการอภิปรายแลกเปลี่ยนความคิดเห็น</w:t>
            </w:r>
          </w:p>
          <w:p w14:paraId="6840DD55" w14:textId="14DA457D" w:rsidR="0060614F" w:rsidRPr="00100106" w:rsidRDefault="0060614F" w:rsidP="00107A81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</w:rPr>
              <w:t xml:space="preserve">- </w:t>
            </w:r>
            <w:r w:rsidRPr="00100106">
              <w:rPr>
                <w:sz w:val="28"/>
                <w:szCs w:val="28"/>
                <w:cs/>
              </w:rPr>
              <w:t xml:space="preserve">การเข้าประเมินในระบบ </w:t>
            </w:r>
            <w:r w:rsidR="004B6063" w:rsidRPr="00100106">
              <w:rPr>
                <w:sz w:val="28"/>
                <w:szCs w:val="28"/>
                <w:cs/>
              </w:rPr>
              <w:br/>
            </w:r>
            <w:r w:rsidRPr="00100106">
              <w:rPr>
                <w:sz w:val="28"/>
                <w:szCs w:val="28"/>
              </w:rPr>
              <w:t>e-Learning</w:t>
            </w:r>
          </w:p>
        </w:tc>
        <w:tc>
          <w:tcPr>
            <w:tcW w:w="810" w:type="dxa"/>
            <w:vMerge/>
            <w:vAlign w:val="center"/>
          </w:tcPr>
          <w:p w14:paraId="1B780689" w14:textId="0739EA6A" w:rsidR="0060614F" w:rsidRPr="00100106" w:rsidRDefault="0060614F" w:rsidP="00107A81">
            <w:pPr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2160" w:type="dxa"/>
            <w:vMerge/>
          </w:tcPr>
          <w:p w14:paraId="669F6486" w14:textId="15D26AB1" w:rsidR="0060614F" w:rsidRPr="00100106" w:rsidRDefault="0060614F" w:rsidP="00107A81">
            <w:pPr>
              <w:rPr>
                <w:sz w:val="28"/>
                <w:szCs w:val="28"/>
              </w:rPr>
            </w:pPr>
          </w:p>
        </w:tc>
      </w:tr>
      <w:tr w:rsidR="00100106" w:rsidRPr="00100106" w14:paraId="2A1D2724" w14:textId="77777777" w:rsidTr="00D0253A">
        <w:trPr>
          <w:trHeight w:val="165"/>
        </w:trPr>
        <w:tc>
          <w:tcPr>
            <w:tcW w:w="2610" w:type="dxa"/>
          </w:tcPr>
          <w:p w14:paraId="54EF05E2" w14:textId="166B4AF0" w:rsidR="00135BFE" w:rsidRPr="00100106" w:rsidRDefault="00135BFE" w:rsidP="00107A81">
            <w:pPr>
              <w:rPr>
                <w:sz w:val="28"/>
                <w:szCs w:val="28"/>
                <w:cs/>
              </w:rPr>
            </w:pPr>
            <w:r w:rsidRPr="00100106">
              <w:rPr>
                <w:sz w:val="28"/>
                <w:szCs w:val="28"/>
              </w:rPr>
              <w:t>CLO</w:t>
            </w:r>
            <w:r w:rsidRPr="00100106">
              <w:rPr>
                <w:sz w:val="28"/>
                <w:szCs w:val="28"/>
                <w:cs/>
              </w:rPr>
              <w:t>4. วิเคราะห์และแยกแยะประเด็นสำคัญจากข้อมูลสรีรวิทยาที่ซับซ้อน เพื่อแก้ปัญหาในการออกแบบสื่อสารเนื้อหาสุขภาพให้เหมาะสมกับโจทย์และกลุ่มเป้าหมาย</w:t>
            </w:r>
          </w:p>
        </w:tc>
        <w:tc>
          <w:tcPr>
            <w:tcW w:w="2610" w:type="dxa"/>
          </w:tcPr>
          <w:p w14:paraId="161F72F7" w14:textId="77777777" w:rsidR="003A6135" w:rsidRPr="00100106" w:rsidRDefault="003A6135" w:rsidP="003A6135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การเช็คชื่อ</w:t>
            </w:r>
          </w:p>
          <w:p w14:paraId="478DA949" w14:textId="433EEE2C" w:rsidR="00135BFE" w:rsidRPr="00100106" w:rsidRDefault="00135BFE" w:rsidP="004F5B4C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อภิปรายแลกเปลี่ยนความคิดเห็น</w:t>
            </w:r>
            <w:r w:rsidRPr="00100106">
              <w:rPr>
                <w:rFonts w:hint="cs"/>
                <w:sz w:val="28"/>
                <w:szCs w:val="28"/>
                <w:cs/>
              </w:rPr>
              <w:t>กับอาจารย์ที่ปรึกษา</w:t>
            </w:r>
          </w:p>
          <w:p w14:paraId="5E9AD387" w14:textId="17C81851" w:rsidR="00135BFE" w:rsidRPr="00100106" w:rsidRDefault="00135BFE" w:rsidP="004F5B4C">
            <w:pPr>
              <w:rPr>
                <w:rFonts w:hint="cs"/>
                <w:sz w:val="28"/>
                <w:szCs w:val="28"/>
              </w:rPr>
            </w:pPr>
            <w:r w:rsidRPr="00100106">
              <w:rPr>
                <w:rFonts w:hint="cs"/>
                <w:sz w:val="28"/>
                <w:szCs w:val="28"/>
                <w:cs/>
              </w:rPr>
              <w:t xml:space="preserve">- </w:t>
            </w:r>
            <w:r w:rsidRPr="00100106">
              <w:rPr>
                <w:sz w:val="28"/>
                <w:szCs w:val="28"/>
                <w:cs/>
              </w:rPr>
              <w:t>อาจารย์ประจำกลุ่ม</w:t>
            </w:r>
            <w:r w:rsidRPr="00100106">
              <w:rPr>
                <w:rFonts w:hint="cs"/>
                <w:sz w:val="28"/>
                <w:szCs w:val="28"/>
                <w:cs/>
              </w:rPr>
              <w:t>และคณาจารย์</w:t>
            </w:r>
            <w:r w:rsidRPr="00100106">
              <w:rPr>
                <w:sz w:val="28"/>
                <w:szCs w:val="28"/>
                <w:cs/>
              </w:rPr>
              <w:t>ให้คะแนน</w:t>
            </w:r>
          </w:p>
          <w:p w14:paraId="70C18FFB" w14:textId="6043DCB2" w:rsidR="00135BFE" w:rsidRPr="00100106" w:rsidRDefault="00135BFE" w:rsidP="00107A81">
            <w:pPr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31925795" w14:textId="77777777" w:rsidR="003A6135" w:rsidRPr="00100106" w:rsidRDefault="003A6135" w:rsidP="003A6135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การเข้าเรียน</w:t>
            </w:r>
          </w:p>
          <w:p w14:paraId="7518B15C" w14:textId="77777777" w:rsidR="00135BFE" w:rsidRPr="00100106" w:rsidRDefault="00135BFE" w:rsidP="00107A81">
            <w:pPr>
              <w:rPr>
                <w:sz w:val="28"/>
                <w:szCs w:val="28"/>
              </w:rPr>
            </w:pPr>
            <w:r w:rsidRPr="00100106">
              <w:rPr>
                <w:rFonts w:hint="cs"/>
                <w:sz w:val="28"/>
                <w:szCs w:val="28"/>
                <w:cs/>
              </w:rPr>
              <w:t>- ชิ้นงานมีความน่าสนใจและมีความเหมาะสมต่อกลุ่มเป้าหมายตามที่กำหนดของโครงงาน</w:t>
            </w:r>
          </w:p>
          <w:p w14:paraId="4F590FF4" w14:textId="77777777" w:rsidR="00135BFE" w:rsidRPr="00100106" w:rsidRDefault="00135BFE" w:rsidP="004F5B4C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การมีส่วนร่วมในการอภิปรายแลกเปลี่ยนความคิดเห็น</w:t>
            </w:r>
          </w:p>
          <w:p w14:paraId="4CBD8B11" w14:textId="020A0CB3" w:rsidR="00135BFE" w:rsidRPr="00100106" w:rsidRDefault="00135BFE" w:rsidP="00107A81">
            <w:pPr>
              <w:rPr>
                <w:rFonts w:hint="cs"/>
                <w:sz w:val="28"/>
                <w:szCs w:val="28"/>
              </w:rPr>
            </w:pPr>
            <w:r w:rsidRPr="00100106">
              <w:rPr>
                <w:rFonts w:hint="cs"/>
                <w:sz w:val="28"/>
                <w:szCs w:val="28"/>
                <w:cs/>
              </w:rPr>
              <w:t xml:space="preserve">- แบบประเมิน </w:t>
            </w:r>
            <w:r w:rsidRPr="00100106">
              <w:rPr>
                <w:sz w:val="28"/>
                <w:szCs w:val="28"/>
              </w:rPr>
              <w:t>Rubric score</w:t>
            </w:r>
          </w:p>
        </w:tc>
        <w:tc>
          <w:tcPr>
            <w:tcW w:w="810" w:type="dxa"/>
            <w:vMerge w:val="restart"/>
            <w:vAlign w:val="center"/>
          </w:tcPr>
          <w:p w14:paraId="1E8CE0D2" w14:textId="05F59631" w:rsidR="00135BFE" w:rsidRPr="00100106" w:rsidRDefault="00135BFE" w:rsidP="0060614F">
            <w:pPr>
              <w:jc w:val="center"/>
              <w:rPr>
                <w:sz w:val="28"/>
                <w:szCs w:val="28"/>
                <w:cs/>
              </w:rPr>
            </w:pPr>
            <w:r w:rsidRPr="00100106">
              <w:rPr>
                <w:sz w:val="28"/>
                <w:szCs w:val="28"/>
              </w:rPr>
              <w:t>30</w:t>
            </w:r>
          </w:p>
        </w:tc>
        <w:tc>
          <w:tcPr>
            <w:tcW w:w="2160" w:type="dxa"/>
            <w:vMerge w:val="restart"/>
            <w:vAlign w:val="center"/>
          </w:tcPr>
          <w:p w14:paraId="394C0FD9" w14:textId="77777777" w:rsidR="003A6135" w:rsidRPr="00100106" w:rsidRDefault="003A6135" w:rsidP="003A6135">
            <w:pPr>
              <w:rPr>
                <w:sz w:val="28"/>
                <w:szCs w:val="28"/>
              </w:rPr>
            </w:pPr>
            <w:r w:rsidRPr="00100106">
              <w:rPr>
                <w:rFonts w:hint="cs"/>
                <w:sz w:val="28"/>
                <w:szCs w:val="28"/>
                <w:cs/>
              </w:rPr>
              <w:t xml:space="preserve">- </w:t>
            </w:r>
            <w:r w:rsidRPr="00100106">
              <w:rPr>
                <w:sz w:val="28"/>
                <w:szCs w:val="28"/>
                <w:cs/>
              </w:rPr>
              <w:t xml:space="preserve">อาจารย์ที่ปรึกษา 13% </w:t>
            </w:r>
          </w:p>
          <w:p w14:paraId="3DDC25C7" w14:textId="77777777" w:rsidR="00135BFE" w:rsidRPr="00100106" w:rsidRDefault="003A6135" w:rsidP="003A6135">
            <w:pPr>
              <w:rPr>
                <w:sz w:val="28"/>
                <w:szCs w:val="28"/>
              </w:rPr>
            </w:pPr>
            <w:r w:rsidRPr="00100106">
              <w:rPr>
                <w:rFonts w:hint="cs"/>
                <w:sz w:val="28"/>
                <w:szCs w:val="28"/>
                <w:cs/>
              </w:rPr>
              <w:t xml:space="preserve">- </w:t>
            </w:r>
            <w:r w:rsidRPr="00100106">
              <w:rPr>
                <w:sz w:val="28"/>
                <w:szCs w:val="28"/>
                <w:cs/>
              </w:rPr>
              <w:t>คณาจารย์ผู้ร่วมฟัง 13%</w:t>
            </w:r>
          </w:p>
          <w:p w14:paraId="3FBFB0F4" w14:textId="77777777" w:rsidR="003A6135" w:rsidRPr="00100106" w:rsidRDefault="003A6135" w:rsidP="003A6135">
            <w:pPr>
              <w:rPr>
                <w:sz w:val="28"/>
                <w:szCs w:val="28"/>
              </w:rPr>
            </w:pPr>
            <w:r w:rsidRPr="00100106">
              <w:rPr>
                <w:rFonts w:hint="cs"/>
                <w:sz w:val="28"/>
                <w:szCs w:val="28"/>
                <w:cs/>
              </w:rPr>
              <w:t xml:space="preserve">- </w:t>
            </w:r>
            <w:r w:rsidRPr="00100106">
              <w:rPr>
                <w:sz w:val="28"/>
                <w:szCs w:val="28"/>
                <w:cs/>
              </w:rPr>
              <w:t>เพื่อนร่วมชั้นเรียน 3%</w:t>
            </w:r>
          </w:p>
          <w:p w14:paraId="1D99A35F" w14:textId="46B5BCA2" w:rsidR="003A6135" w:rsidRPr="00100106" w:rsidRDefault="003A6135" w:rsidP="003A6135">
            <w:pPr>
              <w:rPr>
                <w:rFonts w:hint="cs"/>
                <w:sz w:val="28"/>
                <w:szCs w:val="28"/>
              </w:rPr>
            </w:pPr>
            <w:r w:rsidRPr="00100106">
              <w:rPr>
                <w:rFonts w:hint="cs"/>
                <w:sz w:val="28"/>
                <w:szCs w:val="28"/>
                <w:cs/>
              </w:rPr>
              <w:t xml:space="preserve">- </w:t>
            </w:r>
            <w:r w:rsidRPr="00100106">
              <w:rPr>
                <w:sz w:val="28"/>
                <w:szCs w:val="28"/>
                <w:cs/>
              </w:rPr>
              <w:t>การเข้า</w:t>
            </w:r>
            <w:r w:rsidRPr="00100106">
              <w:rPr>
                <w:rFonts w:hint="cs"/>
                <w:sz w:val="28"/>
                <w:szCs w:val="28"/>
                <w:cs/>
              </w:rPr>
              <w:t>เรียน</w:t>
            </w:r>
            <w:r w:rsidRPr="00100106">
              <w:rPr>
                <w:sz w:val="28"/>
                <w:szCs w:val="28"/>
                <w:cs/>
              </w:rPr>
              <w:t xml:space="preserve"> 1%</w:t>
            </w:r>
          </w:p>
        </w:tc>
      </w:tr>
      <w:tr w:rsidR="00100106" w:rsidRPr="00100106" w14:paraId="045AAA47" w14:textId="77777777" w:rsidTr="00D0253A">
        <w:trPr>
          <w:trHeight w:val="165"/>
        </w:trPr>
        <w:tc>
          <w:tcPr>
            <w:tcW w:w="2610" w:type="dxa"/>
          </w:tcPr>
          <w:p w14:paraId="73058B8E" w14:textId="09054CFC" w:rsidR="00135BFE" w:rsidRPr="00100106" w:rsidRDefault="00135BFE" w:rsidP="004F5B4C">
            <w:pPr>
              <w:rPr>
                <w:sz w:val="28"/>
                <w:szCs w:val="28"/>
                <w:cs/>
              </w:rPr>
            </w:pPr>
            <w:r w:rsidRPr="00100106">
              <w:rPr>
                <w:sz w:val="28"/>
                <w:szCs w:val="28"/>
              </w:rPr>
              <w:t>CLO</w:t>
            </w:r>
            <w:r w:rsidRPr="00100106">
              <w:rPr>
                <w:sz w:val="28"/>
                <w:szCs w:val="28"/>
                <w:cs/>
              </w:rPr>
              <w:t>5</w:t>
            </w:r>
            <w:r w:rsidRPr="00100106">
              <w:rPr>
                <w:sz w:val="28"/>
                <w:szCs w:val="28"/>
              </w:rPr>
              <w:t xml:space="preserve">. </w:t>
            </w:r>
            <w:r w:rsidRPr="00100106">
              <w:rPr>
                <w:sz w:val="28"/>
                <w:szCs w:val="28"/>
                <w:cs/>
              </w:rPr>
              <w:t>สร้างสรรค์ผลงานเวชนิทัศน์ที่แสดงลำดับขั้นตอนการทำงานของร่างกายได้อย่างถูกต้อง และสามารถสื่อสารสาระสำคัญได้อย่างมีประสิทธิภาพ</w:t>
            </w:r>
          </w:p>
        </w:tc>
        <w:tc>
          <w:tcPr>
            <w:tcW w:w="2610" w:type="dxa"/>
          </w:tcPr>
          <w:p w14:paraId="4F8A2C4C" w14:textId="77777777" w:rsidR="003A6135" w:rsidRPr="00100106" w:rsidRDefault="003A6135" w:rsidP="003A6135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การเช็คชื่อ</w:t>
            </w:r>
          </w:p>
          <w:p w14:paraId="2AE25BB7" w14:textId="6815F1D5" w:rsidR="00135BFE" w:rsidRPr="00100106" w:rsidRDefault="00135BFE" w:rsidP="004F5B4C">
            <w:pPr>
              <w:rPr>
                <w:sz w:val="28"/>
                <w:szCs w:val="28"/>
                <w:cs/>
              </w:rPr>
            </w:pPr>
            <w:r w:rsidRPr="00100106">
              <w:rPr>
                <w:sz w:val="28"/>
                <w:szCs w:val="28"/>
              </w:rPr>
              <w:t>-</w:t>
            </w:r>
            <w:r w:rsidRPr="00100106">
              <w:rPr>
                <w:rFonts w:hint="cs"/>
                <w:sz w:val="28"/>
                <w:szCs w:val="28"/>
                <w:cs/>
              </w:rPr>
              <w:t xml:space="preserve"> อาจารย์ประจำกลุ่ม คณาจารย์ และเพื่อนร่วมชั้น</w:t>
            </w:r>
            <w:r w:rsidRPr="00100106">
              <w:rPr>
                <w:sz w:val="28"/>
                <w:szCs w:val="28"/>
                <w:cs/>
              </w:rPr>
              <w:t>ให้คะแนน</w:t>
            </w:r>
          </w:p>
          <w:p w14:paraId="36C7BCF9" w14:textId="3044FA71" w:rsidR="00135BFE" w:rsidRPr="00100106" w:rsidRDefault="00135BFE" w:rsidP="004F5B4C">
            <w:pPr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5636C585" w14:textId="77777777" w:rsidR="003A6135" w:rsidRPr="00100106" w:rsidRDefault="003A6135" w:rsidP="003A6135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การเข้าเรียน</w:t>
            </w:r>
          </w:p>
          <w:p w14:paraId="03391D02" w14:textId="77777777" w:rsidR="00135BFE" w:rsidRPr="00100106" w:rsidRDefault="00135BFE" w:rsidP="004F5B4C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 xml:space="preserve">- </w:t>
            </w:r>
            <w:r w:rsidRPr="00100106">
              <w:rPr>
                <w:rFonts w:hint="cs"/>
                <w:sz w:val="28"/>
                <w:szCs w:val="28"/>
                <w:cs/>
              </w:rPr>
              <w:t>ผลลัพธ์ของการจัดทำชิ้นงานและความสำเร็จของชิ้นงาน</w:t>
            </w:r>
          </w:p>
          <w:p w14:paraId="27A97600" w14:textId="7B5D2B36" w:rsidR="00135BFE" w:rsidRPr="00100106" w:rsidRDefault="00135BFE" w:rsidP="004F5B4C">
            <w:pPr>
              <w:rPr>
                <w:rFonts w:hint="cs"/>
                <w:sz w:val="28"/>
                <w:szCs w:val="28"/>
              </w:rPr>
            </w:pPr>
            <w:r w:rsidRPr="00100106">
              <w:rPr>
                <w:rFonts w:hint="cs"/>
                <w:sz w:val="28"/>
                <w:szCs w:val="28"/>
                <w:cs/>
              </w:rPr>
              <w:t xml:space="preserve">- แบบประเมิน </w:t>
            </w:r>
            <w:r w:rsidRPr="00100106">
              <w:rPr>
                <w:sz w:val="28"/>
                <w:szCs w:val="28"/>
              </w:rPr>
              <w:t>Rubric score</w:t>
            </w:r>
          </w:p>
        </w:tc>
        <w:tc>
          <w:tcPr>
            <w:tcW w:w="810" w:type="dxa"/>
            <w:vMerge/>
          </w:tcPr>
          <w:p w14:paraId="2B2093CD" w14:textId="77777777" w:rsidR="00135BFE" w:rsidRPr="00100106" w:rsidRDefault="00135BFE" w:rsidP="004F5B4C">
            <w:pPr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2160" w:type="dxa"/>
            <w:vMerge/>
          </w:tcPr>
          <w:p w14:paraId="1BD2E2FC" w14:textId="77777777" w:rsidR="00135BFE" w:rsidRPr="00100106" w:rsidRDefault="00135BFE" w:rsidP="004F5B4C">
            <w:pPr>
              <w:rPr>
                <w:sz w:val="28"/>
                <w:szCs w:val="28"/>
              </w:rPr>
            </w:pPr>
          </w:p>
        </w:tc>
      </w:tr>
      <w:tr w:rsidR="00100106" w:rsidRPr="00100106" w14:paraId="1A1C010C" w14:textId="77777777" w:rsidTr="00D0253A">
        <w:trPr>
          <w:trHeight w:val="165"/>
        </w:trPr>
        <w:tc>
          <w:tcPr>
            <w:tcW w:w="2610" w:type="dxa"/>
          </w:tcPr>
          <w:p w14:paraId="48C234AA" w14:textId="7C495936" w:rsidR="00135BFE" w:rsidRPr="00100106" w:rsidRDefault="00135BFE" w:rsidP="004F5B4C">
            <w:pPr>
              <w:rPr>
                <w:sz w:val="28"/>
                <w:szCs w:val="28"/>
                <w:cs/>
              </w:rPr>
            </w:pPr>
            <w:r w:rsidRPr="00100106">
              <w:rPr>
                <w:sz w:val="28"/>
                <w:szCs w:val="28"/>
              </w:rPr>
              <w:lastRenderedPageBreak/>
              <w:t>CLO</w:t>
            </w:r>
            <w:r w:rsidRPr="00100106">
              <w:rPr>
                <w:sz w:val="28"/>
                <w:szCs w:val="28"/>
                <w:cs/>
              </w:rPr>
              <w:t>6</w:t>
            </w:r>
            <w:r w:rsidRPr="00100106">
              <w:rPr>
                <w:sz w:val="28"/>
                <w:szCs w:val="28"/>
              </w:rPr>
              <w:t xml:space="preserve">. </w:t>
            </w:r>
            <w:r w:rsidRPr="00100106">
              <w:rPr>
                <w:sz w:val="28"/>
                <w:szCs w:val="28"/>
                <w:cs/>
              </w:rPr>
              <w:t>ปฏิบัติหน้าที่สมาชิกในทีมเพื่อร่วมสร้างสรรค์ชิ้นงานเวชนิทัศน์ โดยยอมรับความแตกต่างในความเห็น ทักษะ และพื้นฐานทางสังคมวัฒนธรรมของผู้อื่น</w:t>
            </w:r>
          </w:p>
        </w:tc>
        <w:tc>
          <w:tcPr>
            <w:tcW w:w="2610" w:type="dxa"/>
          </w:tcPr>
          <w:p w14:paraId="02D22CCA" w14:textId="77777777" w:rsidR="003A6135" w:rsidRPr="00100106" w:rsidRDefault="003A6135" w:rsidP="003A6135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การเช็คชื่อ</w:t>
            </w:r>
          </w:p>
          <w:p w14:paraId="265C2293" w14:textId="77777777" w:rsidR="00135BFE" w:rsidRPr="00100106" w:rsidRDefault="00135BFE" w:rsidP="004F5B4C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การสังเกตพฤติกรรม</w:t>
            </w:r>
          </w:p>
          <w:p w14:paraId="1459806C" w14:textId="77777777" w:rsidR="00135BFE" w:rsidRPr="00100106" w:rsidRDefault="00135BFE" w:rsidP="004F5B4C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อภิปรายแลกเปลี่ยนความคิดเห็น</w:t>
            </w:r>
            <w:r w:rsidRPr="00100106">
              <w:rPr>
                <w:rFonts w:hint="cs"/>
                <w:sz w:val="28"/>
                <w:szCs w:val="28"/>
                <w:cs/>
              </w:rPr>
              <w:t>กับอาจารย์ที่ปรึกษา</w:t>
            </w:r>
          </w:p>
          <w:p w14:paraId="5D6B4036" w14:textId="2ED12D45" w:rsidR="00135BFE" w:rsidRPr="00100106" w:rsidRDefault="00135BFE" w:rsidP="004F5B4C">
            <w:pPr>
              <w:rPr>
                <w:rFonts w:hint="cs"/>
                <w:sz w:val="28"/>
                <w:szCs w:val="28"/>
              </w:rPr>
            </w:pPr>
            <w:r w:rsidRPr="00100106">
              <w:rPr>
                <w:sz w:val="28"/>
                <w:szCs w:val="28"/>
              </w:rPr>
              <w:t>-</w:t>
            </w:r>
            <w:r w:rsidRPr="00100106">
              <w:rPr>
                <w:rFonts w:hint="cs"/>
                <w:sz w:val="28"/>
                <w:szCs w:val="28"/>
                <w:cs/>
              </w:rPr>
              <w:t xml:space="preserve"> อาจารย์ประจำกลุ่ม คณาจารย์ และเพื่อนร่วมชั้น</w:t>
            </w:r>
            <w:r w:rsidRPr="00100106">
              <w:rPr>
                <w:sz w:val="28"/>
                <w:szCs w:val="28"/>
                <w:cs/>
              </w:rPr>
              <w:t>ให้คะแนน</w:t>
            </w:r>
          </w:p>
        </w:tc>
        <w:tc>
          <w:tcPr>
            <w:tcW w:w="2520" w:type="dxa"/>
          </w:tcPr>
          <w:p w14:paraId="0E4469B8" w14:textId="77777777" w:rsidR="003A6135" w:rsidRPr="00100106" w:rsidRDefault="003A6135" w:rsidP="003A6135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การเข้าเรียน</w:t>
            </w:r>
          </w:p>
          <w:p w14:paraId="42BCB949" w14:textId="77777777" w:rsidR="00135BFE" w:rsidRPr="00100106" w:rsidRDefault="00135BFE" w:rsidP="00FC6518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การมีส่วนร่วมในการอภิปรายแลกเปลี่ยนความคิดเห็น</w:t>
            </w:r>
          </w:p>
          <w:p w14:paraId="768B4B61" w14:textId="5D1D0307" w:rsidR="00135BFE" w:rsidRPr="00100106" w:rsidRDefault="00135BFE" w:rsidP="00FC6518">
            <w:pPr>
              <w:rPr>
                <w:sz w:val="28"/>
                <w:szCs w:val="28"/>
              </w:rPr>
            </w:pPr>
            <w:r w:rsidRPr="00100106">
              <w:rPr>
                <w:rFonts w:hint="cs"/>
                <w:sz w:val="28"/>
                <w:szCs w:val="28"/>
                <w:cs/>
              </w:rPr>
              <w:t xml:space="preserve">- แบบประเมิน </w:t>
            </w:r>
            <w:r w:rsidRPr="00100106">
              <w:rPr>
                <w:sz w:val="28"/>
                <w:szCs w:val="28"/>
              </w:rPr>
              <w:t>Rubric score</w:t>
            </w:r>
          </w:p>
        </w:tc>
        <w:tc>
          <w:tcPr>
            <w:tcW w:w="810" w:type="dxa"/>
            <w:vMerge/>
          </w:tcPr>
          <w:p w14:paraId="58D7BA6E" w14:textId="77777777" w:rsidR="00135BFE" w:rsidRPr="00100106" w:rsidRDefault="00135BFE" w:rsidP="004F5B4C">
            <w:pPr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2160" w:type="dxa"/>
            <w:vMerge/>
          </w:tcPr>
          <w:p w14:paraId="6717E0E8" w14:textId="77777777" w:rsidR="00135BFE" w:rsidRPr="00100106" w:rsidRDefault="00135BFE" w:rsidP="004F5B4C">
            <w:pPr>
              <w:rPr>
                <w:rFonts w:hint="cs"/>
                <w:sz w:val="28"/>
                <w:szCs w:val="28"/>
              </w:rPr>
            </w:pPr>
          </w:p>
        </w:tc>
      </w:tr>
      <w:tr w:rsidR="00100106" w:rsidRPr="00100106" w14:paraId="5477D30D" w14:textId="77777777" w:rsidTr="00D0253A">
        <w:trPr>
          <w:trHeight w:val="165"/>
        </w:trPr>
        <w:tc>
          <w:tcPr>
            <w:tcW w:w="2610" w:type="dxa"/>
          </w:tcPr>
          <w:p w14:paraId="773D61AB" w14:textId="2E3D28BD" w:rsidR="00135BFE" w:rsidRPr="00100106" w:rsidRDefault="00135BFE" w:rsidP="004F5B4C">
            <w:pPr>
              <w:rPr>
                <w:sz w:val="28"/>
                <w:szCs w:val="28"/>
                <w:cs/>
              </w:rPr>
            </w:pPr>
            <w:r w:rsidRPr="00100106">
              <w:rPr>
                <w:sz w:val="28"/>
                <w:szCs w:val="28"/>
              </w:rPr>
              <w:t>CLO</w:t>
            </w:r>
            <w:r w:rsidRPr="00100106">
              <w:rPr>
                <w:sz w:val="28"/>
                <w:szCs w:val="28"/>
                <w:cs/>
              </w:rPr>
              <w:t>7</w:t>
            </w:r>
            <w:r w:rsidRPr="00100106">
              <w:rPr>
                <w:sz w:val="28"/>
                <w:szCs w:val="28"/>
              </w:rPr>
              <w:t xml:space="preserve">. </w:t>
            </w:r>
            <w:r w:rsidRPr="00100106">
              <w:rPr>
                <w:sz w:val="28"/>
                <w:szCs w:val="28"/>
                <w:cs/>
              </w:rPr>
              <w:t>สืบค้นและประมวลความรู้ทางสรีรวิทยาจากแหล่งข้อมูลดิจิทัลและฐานข้อมูลทางการแพทย์ที่เชื่อถือได้ โดยใช้เทคโนโลยีสารสนเทศเป็นเครื่องมือในการแสวงหาความรู้และสื่อสาร</w:t>
            </w:r>
          </w:p>
        </w:tc>
        <w:tc>
          <w:tcPr>
            <w:tcW w:w="2610" w:type="dxa"/>
          </w:tcPr>
          <w:p w14:paraId="540CF84E" w14:textId="77777777" w:rsidR="003A6135" w:rsidRPr="00100106" w:rsidRDefault="003A6135" w:rsidP="003A6135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การเช็คชื่อ</w:t>
            </w:r>
          </w:p>
          <w:p w14:paraId="26D27F39" w14:textId="37018220" w:rsidR="00135BFE" w:rsidRPr="00100106" w:rsidRDefault="00135BFE" w:rsidP="00FC6518">
            <w:pPr>
              <w:rPr>
                <w:sz w:val="28"/>
                <w:szCs w:val="28"/>
                <w:cs/>
              </w:rPr>
            </w:pPr>
            <w:r w:rsidRPr="00100106">
              <w:rPr>
                <w:sz w:val="28"/>
                <w:szCs w:val="28"/>
              </w:rPr>
              <w:t>-</w:t>
            </w:r>
            <w:r w:rsidRPr="00100106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100106">
              <w:rPr>
                <w:rFonts w:hint="cs"/>
                <w:sz w:val="28"/>
                <w:szCs w:val="28"/>
                <w:cs/>
              </w:rPr>
              <w:t>คณาจารย์</w:t>
            </w:r>
            <w:r w:rsidRPr="00100106">
              <w:rPr>
                <w:sz w:val="28"/>
                <w:szCs w:val="28"/>
                <w:cs/>
              </w:rPr>
              <w:t>ให้คะแนน</w:t>
            </w:r>
          </w:p>
          <w:p w14:paraId="08D8D65C" w14:textId="29C2876F" w:rsidR="00135BFE" w:rsidRPr="00100106" w:rsidRDefault="00135BFE" w:rsidP="004F5B4C">
            <w:pPr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7198689F" w14:textId="77777777" w:rsidR="003A6135" w:rsidRPr="00100106" w:rsidRDefault="003A6135" w:rsidP="003A6135">
            <w:pPr>
              <w:rPr>
                <w:sz w:val="28"/>
                <w:szCs w:val="28"/>
              </w:rPr>
            </w:pPr>
            <w:r w:rsidRPr="00100106">
              <w:rPr>
                <w:sz w:val="28"/>
                <w:szCs w:val="28"/>
                <w:cs/>
              </w:rPr>
              <w:t>- การเข้าเรียน</w:t>
            </w:r>
          </w:p>
          <w:p w14:paraId="01A43701" w14:textId="473E3CC0" w:rsidR="00135BFE" w:rsidRPr="00100106" w:rsidRDefault="00135BFE" w:rsidP="00FC6518">
            <w:pPr>
              <w:rPr>
                <w:sz w:val="28"/>
                <w:szCs w:val="28"/>
              </w:rPr>
            </w:pPr>
            <w:r w:rsidRPr="00100106">
              <w:rPr>
                <w:rFonts w:hint="cs"/>
                <w:sz w:val="28"/>
                <w:szCs w:val="28"/>
                <w:cs/>
              </w:rPr>
              <w:t xml:space="preserve">- แบบประเมิน </w:t>
            </w:r>
            <w:r w:rsidRPr="00100106">
              <w:rPr>
                <w:sz w:val="28"/>
                <w:szCs w:val="28"/>
              </w:rPr>
              <w:t>Rubric score</w:t>
            </w:r>
          </w:p>
        </w:tc>
        <w:tc>
          <w:tcPr>
            <w:tcW w:w="810" w:type="dxa"/>
            <w:vMerge/>
          </w:tcPr>
          <w:p w14:paraId="13DEE1F4" w14:textId="77777777" w:rsidR="00135BFE" w:rsidRPr="00100106" w:rsidRDefault="00135BFE" w:rsidP="004F5B4C">
            <w:pPr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2160" w:type="dxa"/>
            <w:vMerge/>
          </w:tcPr>
          <w:p w14:paraId="688F1725" w14:textId="77777777" w:rsidR="00135BFE" w:rsidRPr="00100106" w:rsidRDefault="00135BFE" w:rsidP="004F5B4C">
            <w:pPr>
              <w:rPr>
                <w:sz w:val="28"/>
                <w:szCs w:val="28"/>
              </w:rPr>
            </w:pPr>
          </w:p>
        </w:tc>
      </w:tr>
      <w:tr w:rsidR="00100106" w:rsidRPr="00100106" w14:paraId="78DF33E9" w14:textId="77777777" w:rsidTr="00D0253A">
        <w:trPr>
          <w:trHeight w:val="357"/>
        </w:trPr>
        <w:tc>
          <w:tcPr>
            <w:tcW w:w="2610" w:type="dxa"/>
          </w:tcPr>
          <w:p w14:paraId="42BDD1DA" w14:textId="7F9F26BD" w:rsidR="004F5B4C" w:rsidRPr="00100106" w:rsidRDefault="004F5B4C" w:rsidP="004F5B4C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100106">
              <w:rPr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2610" w:type="dxa"/>
          </w:tcPr>
          <w:p w14:paraId="44655739" w14:textId="77777777" w:rsidR="004F5B4C" w:rsidRPr="00100106" w:rsidRDefault="004F5B4C" w:rsidP="004F5B4C">
            <w:pPr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07287543" w14:textId="3C41D3C1" w:rsidR="004F5B4C" w:rsidRPr="00100106" w:rsidRDefault="004F5B4C" w:rsidP="004F5B4C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1851843E" w14:textId="085E8A54" w:rsidR="004F5B4C" w:rsidRPr="00100106" w:rsidRDefault="004F5B4C" w:rsidP="004F5B4C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100106">
              <w:rPr>
                <w:b/>
                <w:bCs/>
                <w:sz w:val="28"/>
                <w:szCs w:val="28"/>
                <w:cs/>
              </w:rPr>
              <w:t>100</w:t>
            </w:r>
          </w:p>
        </w:tc>
        <w:tc>
          <w:tcPr>
            <w:tcW w:w="2160" w:type="dxa"/>
          </w:tcPr>
          <w:p w14:paraId="0A4AF680" w14:textId="77777777" w:rsidR="004F5B4C" w:rsidRPr="00100106" w:rsidRDefault="004F5B4C" w:rsidP="004F5B4C">
            <w:pPr>
              <w:rPr>
                <w:sz w:val="28"/>
                <w:szCs w:val="28"/>
              </w:rPr>
            </w:pPr>
          </w:p>
        </w:tc>
      </w:tr>
    </w:tbl>
    <w:p w14:paraId="662D4525" w14:textId="77777777" w:rsidR="00986EFD" w:rsidRPr="00100106" w:rsidRDefault="009353E2">
      <w:pPr>
        <w:rPr>
          <w:sz w:val="28"/>
          <w:szCs w:val="28"/>
        </w:rPr>
      </w:pPr>
      <w:r w:rsidRPr="00100106">
        <w:rPr>
          <w:sz w:val="28"/>
          <w:szCs w:val="28"/>
          <w:cs/>
        </w:rPr>
        <w:t>*</w:t>
      </w:r>
      <w:r w:rsidRPr="00100106">
        <w:rPr>
          <w:rFonts w:hint="cs"/>
          <w:sz w:val="28"/>
          <w:szCs w:val="28"/>
          <w:cs/>
        </w:rPr>
        <w:t xml:space="preserve"> หมายเหตุ หลักสูตรสามารถออกแบบตารางแผนการประเมินผลการเรียนรู้ได้ตามความเหมาะสมเพื่อให้เห็นถึง </w:t>
      </w:r>
      <w:r w:rsidRPr="00100106">
        <w:rPr>
          <w:sz w:val="28"/>
          <w:szCs w:val="28"/>
        </w:rPr>
        <w:t>CLO</w:t>
      </w:r>
      <w:r w:rsidRPr="00100106">
        <w:rPr>
          <w:rFonts w:hint="cs"/>
          <w:sz w:val="28"/>
          <w:szCs w:val="28"/>
          <w:cs/>
        </w:rPr>
        <w:t>วิธีการประเมิน</w:t>
      </w:r>
      <w:r w:rsidRPr="00100106">
        <w:rPr>
          <w:sz w:val="28"/>
          <w:szCs w:val="28"/>
          <w:cs/>
        </w:rPr>
        <w:t xml:space="preserve"> </w:t>
      </w:r>
      <w:r w:rsidRPr="00100106">
        <w:rPr>
          <w:rFonts w:hint="cs"/>
          <w:sz w:val="28"/>
          <w:szCs w:val="28"/>
          <w:cs/>
        </w:rPr>
        <w:t>กิจกรรมที่ใช้ในการประเมิน</w:t>
      </w:r>
      <w:r w:rsidR="0077224B" w:rsidRPr="00100106">
        <w:rPr>
          <w:rFonts w:hint="cs"/>
          <w:sz w:val="28"/>
          <w:szCs w:val="28"/>
          <w:cs/>
        </w:rPr>
        <w:t xml:space="preserve"> </w:t>
      </w:r>
    </w:p>
    <w:p w14:paraId="2BE6803E" w14:textId="77777777" w:rsidR="004F5B4C" w:rsidRPr="00100106" w:rsidRDefault="004F5B4C">
      <w:pPr>
        <w:rPr>
          <w:sz w:val="28"/>
          <w:szCs w:val="28"/>
          <w:cs/>
        </w:rPr>
        <w:sectPr w:rsidR="004F5B4C" w:rsidRPr="00100106" w:rsidSect="00E445DB">
          <w:pgSz w:w="11906" w:h="16838"/>
          <w:pgMar w:top="851" w:right="849" w:bottom="993" w:left="1134" w:header="708" w:footer="708" w:gutter="0"/>
          <w:cols w:space="708"/>
          <w:docGrid w:linePitch="408"/>
        </w:sectPr>
      </w:pPr>
    </w:p>
    <w:p w14:paraId="02822943" w14:textId="42A258E9" w:rsidR="0052637E" w:rsidRPr="00100106" w:rsidRDefault="00DE4E15" w:rsidP="0052637E">
      <w:pPr>
        <w:tabs>
          <w:tab w:val="left" w:pos="284"/>
        </w:tabs>
        <w:rPr>
          <w:b/>
          <w:bCs/>
          <w:sz w:val="32"/>
          <w:szCs w:val="32"/>
        </w:rPr>
      </w:pPr>
      <w:r w:rsidRPr="00100106">
        <w:rPr>
          <w:rFonts w:hint="cs"/>
          <w:b/>
          <w:bCs/>
          <w:sz w:val="32"/>
          <w:szCs w:val="32"/>
        </w:rPr>
        <w:lastRenderedPageBreak/>
        <w:t>10</w:t>
      </w:r>
      <w:r w:rsidR="00FF5B25" w:rsidRPr="00100106">
        <w:rPr>
          <w:rFonts w:hint="cs"/>
          <w:b/>
          <w:bCs/>
          <w:sz w:val="32"/>
          <w:szCs w:val="32"/>
          <w:cs/>
        </w:rPr>
        <w:t xml:space="preserve">. </w:t>
      </w:r>
      <w:r w:rsidR="0052637E" w:rsidRPr="00100106">
        <w:rPr>
          <w:rFonts w:hint="cs"/>
          <w:b/>
          <w:bCs/>
          <w:sz w:val="32"/>
          <w:szCs w:val="32"/>
          <w:cs/>
        </w:rPr>
        <w:t>แผนการจัดการเรียนรู้และการประเมินผลการเรียนรู้ (สำหรับวิทยานิพนธ์ และ ดุษฎีนิพนธ์)</w:t>
      </w:r>
    </w:p>
    <w:tbl>
      <w:tblPr>
        <w:tblStyle w:val="TableGrid"/>
        <w:tblW w:w="9918" w:type="dxa"/>
        <w:tblInd w:w="-5" w:type="dxa"/>
        <w:tblLook w:val="04A0" w:firstRow="1" w:lastRow="0" w:firstColumn="1" w:lastColumn="0" w:noHBand="0" w:noVBand="1"/>
      </w:tblPr>
      <w:tblGrid>
        <w:gridCol w:w="1395"/>
        <w:gridCol w:w="1165"/>
        <w:gridCol w:w="1259"/>
        <w:gridCol w:w="1464"/>
        <w:gridCol w:w="1289"/>
        <w:gridCol w:w="1168"/>
        <w:gridCol w:w="2178"/>
      </w:tblGrid>
      <w:tr w:rsidR="00100106" w:rsidRPr="00100106" w14:paraId="4BDD29D4" w14:textId="77777777" w:rsidTr="00FC5CCA">
        <w:trPr>
          <w:tblHeader/>
        </w:trPr>
        <w:tc>
          <w:tcPr>
            <w:tcW w:w="1395" w:type="dxa"/>
            <w:shd w:val="clear" w:color="auto" w:fill="E2EFD9" w:themeFill="accent6" w:themeFillTint="33"/>
            <w:vAlign w:val="center"/>
          </w:tcPr>
          <w:p w14:paraId="616AC8D9" w14:textId="1B5CE22C" w:rsidR="009353E2" w:rsidRPr="00100106" w:rsidRDefault="009353E2" w:rsidP="008F744A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100106">
              <w:rPr>
                <w:b/>
                <w:bCs/>
                <w:sz w:val="24"/>
                <w:szCs w:val="24"/>
              </w:rPr>
              <w:t>PLO</w:t>
            </w:r>
          </w:p>
          <w:p w14:paraId="58A817E7" w14:textId="027B860F" w:rsidR="009353E2" w:rsidRPr="00100106" w:rsidRDefault="009353E2" w:rsidP="008F744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E2EFD9" w:themeFill="accent6" w:themeFillTint="33"/>
          </w:tcPr>
          <w:p w14:paraId="25A1D989" w14:textId="0F5D67AA" w:rsidR="009353E2" w:rsidRPr="00100106" w:rsidRDefault="009353E2" w:rsidP="008F744A">
            <w:pPr>
              <w:jc w:val="center"/>
              <w:rPr>
                <w:b/>
                <w:bCs/>
                <w:sz w:val="24"/>
                <w:szCs w:val="24"/>
              </w:rPr>
            </w:pPr>
            <w:r w:rsidRPr="00100106">
              <w:rPr>
                <w:b/>
                <w:bCs/>
                <w:sz w:val="24"/>
                <w:szCs w:val="24"/>
              </w:rPr>
              <w:t>Sub</w:t>
            </w:r>
            <w:r w:rsidR="00F865E4" w:rsidRPr="00100106">
              <w:rPr>
                <w:rFonts w:hint="cs"/>
                <w:b/>
                <w:bCs/>
                <w:sz w:val="24"/>
                <w:szCs w:val="24"/>
                <w:cs/>
              </w:rPr>
              <w:t>-</w:t>
            </w:r>
            <w:r w:rsidRPr="00100106">
              <w:rPr>
                <w:b/>
                <w:bCs/>
                <w:sz w:val="24"/>
                <w:szCs w:val="24"/>
              </w:rPr>
              <w:t xml:space="preserve">PLO </w:t>
            </w:r>
            <w:r w:rsidRPr="00100106">
              <w:rPr>
                <w:b/>
                <w:bCs/>
                <w:sz w:val="24"/>
                <w:szCs w:val="24"/>
                <w:cs/>
              </w:rPr>
              <w:t>(</w:t>
            </w:r>
            <w:r w:rsidRPr="00100106">
              <w:rPr>
                <w:rFonts w:hint="cs"/>
                <w:b/>
                <w:bCs/>
                <w:sz w:val="24"/>
                <w:szCs w:val="24"/>
                <w:cs/>
              </w:rPr>
              <w:t>ถ้ามี</w:t>
            </w:r>
            <w:r w:rsidRPr="00100106">
              <w:rPr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14:paraId="346DD832" w14:textId="32C75F5A" w:rsidR="009353E2" w:rsidRPr="00100106" w:rsidRDefault="009353E2" w:rsidP="008F744A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100106">
              <w:rPr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1464" w:type="dxa"/>
            <w:shd w:val="clear" w:color="auto" w:fill="E2EFD9" w:themeFill="accent6" w:themeFillTint="33"/>
            <w:vAlign w:val="center"/>
          </w:tcPr>
          <w:p w14:paraId="43A9E869" w14:textId="76EB1ABE" w:rsidR="009353E2" w:rsidRPr="00100106" w:rsidRDefault="009353E2" w:rsidP="008F744A">
            <w:pPr>
              <w:jc w:val="center"/>
              <w:rPr>
                <w:b/>
                <w:bCs/>
                <w:sz w:val="24"/>
                <w:szCs w:val="24"/>
              </w:rPr>
            </w:pPr>
            <w:r w:rsidRPr="00100106">
              <w:rPr>
                <w:rFonts w:hint="cs"/>
                <w:b/>
                <w:bCs/>
                <w:sz w:val="24"/>
                <w:szCs w:val="24"/>
                <w:cs/>
              </w:rPr>
              <w:t>กิจกรรมการเรียนการสอน</w:t>
            </w:r>
          </w:p>
        </w:tc>
        <w:tc>
          <w:tcPr>
            <w:tcW w:w="1289" w:type="dxa"/>
            <w:shd w:val="clear" w:color="auto" w:fill="E2EFD9" w:themeFill="accent6" w:themeFillTint="33"/>
            <w:vAlign w:val="center"/>
          </w:tcPr>
          <w:p w14:paraId="6845E8C5" w14:textId="77777777" w:rsidR="009353E2" w:rsidRPr="00100106" w:rsidRDefault="009353E2" w:rsidP="008F744A">
            <w:pPr>
              <w:jc w:val="center"/>
              <w:rPr>
                <w:b/>
                <w:bCs/>
                <w:sz w:val="24"/>
                <w:szCs w:val="24"/>
              </w:rPr>
            </w:pPr>
            <w:r w:rsidRPr="00100106">
              <w:rPr>
                <w:rFonts w:hint="cs"/>
                <w:b/>
                <w:bCs/>
                <w:sz w:val="24"/>
                <w:szCs w:val="24"/>
                <w:cs/>
              </w:rPr>
              <w:t>วิธีการประเมิน</w:t>
            </w:r>
          </w:p>
        </w:tc>
        <w:tc>
          <w:tcPr>
            <w:tcW w:w="1168" w:type="dxa"/>
            <w:shd w:val="clear" w:color="auto" w:fill="E2EFD9" w:themeFill="accent6" w:themeFillTint="33"/>
            <w:vAlign w:val="center"/>
          </w:tcPr>
          <w:p w14:paraId="5CFFCB98" w14:textId="411439E4" w:rsidR="009353E2" w:rsidRPr="00100106" w:rsidRDefault="009353E2" w:rsidP="008F744A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100106">
              <w:rPr>
                <w:rFonts w:hint="cs"/>
                <w:b/>
                <w:bCs/>
                <w:sz w:val="24"/>
                <w:szCs w:val="24"/>
                <w:cs/>
              </w:rPr>
              <w:t>หน่วยกิต</w:t>
            </w:r>
          </w:p>
        </w:tc>
        <w:tc>
          <w:tcPr>
            <w:tcW w:w="2178" w:type="dxa"/>
            <w:shd w:val="clear" w:color="auto" w:fill="E2EFD9" w:themeFill="accent6" w:themeFillTint="33"/>
            <w:vAlign w:val="center"/>
          </w:tcPr>
          <w:p w14:paraId="5C3273FD" w14:textId="77777777" w:rsidR="009353E2" w:rsidRPr="00100106" w:rsidRDefault="009353E2" w:rsidP="008F744A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100106">
              <w:rPr>
                <w:rFonts w:hint="cs"/>
                <w:b/>
                <w:bCs/>
                <w:sz w:val="24"/>
                <w:szCs w:val="24"/>
                <w:cs/>
              </w:rPr>
              <w:t>เกณฑ์การผ่าน</w:t>
            </w:r>
          </w:p>
          <w:p w14:paraId="75A81291" w14:textId="0D5EA68C" w:rsidR="009353E2" w:rsidRPr="00100106" w:rsidRDefault="009353E2" w:rsidP="00F865E4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100106">
              <w:rPr>
                <w:rFonts w:hint="cs"/>
                <w:b/>
                <w:bCs/>
                <w:sz w:val="24"/>
                <w:szCs w:val="24"/>
                <w:cs/>
              </w:rPr>
              <w:t>ผลลัพธ์การเรียนรู้ที่คาดหวัง</w:t>
            </w:r>
          </w:p>
        </w:tc>
      </w:tr>
      <w:tr w:rsidR="00100106" w:rsidRPr="00100106" w14:paraId="786CC0AD" w14:textId="77777777" w:rsidTr="00FC5CCA">
        <w:trPr>
          <w:tblHeader/>
        </w:trPr>
        <w:tc>
          <w:tcPr>
            <w:tcW w:w="1395" w:type="dxa"/>
          </w:tcPr>
          <w:p w14:paraId="7E9A8C3E" w14:textId="77777777" w:rsidR="009353E2" w:rsidRPr="00100106" w:rsidRDefault="009353E2" w:rsidP="0002460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59B97E70" w14:textId="77777777" w:rsidR="009353E2" w:rsidRPr="00100106" w:rsidRDefault="009353E2" w:rsidP="00024605">
            <w:pPr>
              <w:pStyle w:val="Default"/>
              <w:spacing w:line="280" w:lineRule="exact"/>
              <w:rPr>
                <w:b/>
                <w:bCs/>
                <w:color w:val="auto"/>
              </w:rPr>
            </w:pPr>
          </w:p>
        </w:tc>
        <w:tc>
          <w:tcPr>
            <w:tcW w:w="1259" w:type="dxa"/>
          </w:tcPr>
          <w:p w14:paraId="5F37DF0E" w14:textId="4D232E71" w:rsidR="009353E2" w:rsidRPr="00100106" w:rsidRDefault="009353E2" w:rsidP="00024605">
            <w:pPr>
              <w:pStyle w:val="Default"/>
              <w:spacing w:line="280" w:lineRule="exact"/>
              <w:rPr>
                <w:b/>
                <w:bCs/>
                <w:color w:val="auto"/>
              </w:rPr>
            </w:pPr>
          </w:p>
        </w:tc>
        <w:tc>
          <w:tcPr>
            <w:tcW w:w="1464" w:type="dxa"/>
          </w:tcPr>
          <w:p w14:paraId="0A032BC0" w14:textId="750BC2AA" w:rsidR="009353E2" w:rsidRPr="00100106" w:rsidRDefault="009353E2" w:rsidP="00024605">
            <w:pPr>
              <w:pStyle w:val="Default"/>
              <w:spacing w:line="280" w:lineRule="exact"/>
              <w:rPr>
                <w:b/>
                <w:bCs/>
                <w:color w:val="auto"/>
              </w:rPr>
            </w:pPr>
          </w:p>
        </w:tc>
        <w:tc>
          <w:tcPr>
            <w:tcW w:w="1289" w:type="dxa"/>
          </w:tcPr>
          <w:p w14:paraId="36B216BA" w14:textId="77777777" w:rsidR="009353E2" w:rsidRPr="00100106" w:rsidRDefault="009353E2" w:rsidP="00024605">
            <w:pPr>
              <w:rPr>
                <w:b/>
                <w:bCs/>
                <w:sz w:val="24"/>
                <w:szCs w:val="24"/>
              </w:rPr>
            </w:pPr>
            <w:r w:rsidRPr="00100106">
              <w:rPr>
                <w:rFonts w:hint="cs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1168" w:type="dxa"/>
          </w:tcPr>
          <w:p w14:paraId="691EBD54" w14:textId="77777777" w:rsidR="009353E2" w:rsidRPr="00100106" w:rsidRDefault="009353E2" w:rsidP="00024605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5B521E99" w14:textId="77777777" w:rsidR="009353E2" w:rsidRPr="00100106" w:rsidRDefault="009353E2" w:rsidP="00024605">
            <w:pPr>
              <w:rPr>
                <w:sz w:val="24"/>
                <w:szCs w:val="24"/>
              </w:rPr>
            </w:pPr>
          </w:p>
        </w:tc>
      </w:tr>
      <w:tr w:rsidR="00100106" w:rsidRPr="00100106" w14:paraId="03ACF2D8" w14:textId="77777777" w:rsidTr="00FC5CCA">
        <w:trPr>
          <w:tblHeader/>
        </w:trPr>
        <w:tc>
          <w:tcPr>
            <w:tcW w:w="1395" w:type="dxa"/>
          </w:tcPr>
          <w:p w14:paraId="7B6FD35B" w14:textId="77777777" w:rsidR="00CE681D" w:rsidRPr="00100106" w:rsidRDefault="00CE681D" w:rsidP="0002460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0C0C4F49" w14:textId="77777777" w:rsidR="00CE681D" w:rsidRPr="00100106" w:rsidRDefault="00CE681D" w:rsidP="00024605">
            <w:pPr>
              <w:pStyle w:val="Default"/>
              <w:spacing w:line="280" w:lineRule="exact"/>
              <w:rPr>
                <w:b/>
                <w:bCs/>
                <w:color w:val="auto"/>
              </w:rPr>
            </w:pPr>
          </w:p>
        </w:tc>
        <w:tc>
          <w:tcPr>
            <w:tcW w:w="1259" w:type="dxa"/>
          </w:tcPr>
          <w:p w14:paraId="4F4A557F" w14:textId="77777777" w:rsidR="00CE681D" w:rsidRPr="00100106" w:rsidRDefault="00CE681D" w:rsidP="00024605">
            <w:pPr>
              <w:pStyle w:val="Default"/>
              <w:spacing w:line="280" w:lineRule="exact"/>
              <w:rPr>
                <w:b/>
                <w:bCs/>
                <w:color w:val="auto"/>
              </w:rPr>
            </w:pPr>
          </w:p>
        </w:tc>
        <w:tc>
          <w:tcPr>
            <w:tcW w:w="1464" w:type="dxa"/>
          </w:tcPr>
          <w:p w14:paraId="71BEC8E4" w14:textId="77777777" w:rsidR="00CE681D" w:rsidRPr="00100106" w:rsidRDefault="00CE681D" w:rsidP="00024605">
            <w:pPr>
              <w:pStyle w:val="Default"/>
              <w:spacing w:line="280" w:lineRule="exact"/>
              <w:rPr>
                <w:b/>
                <w:bCs/>
                <w:color w:val="auto"/>
              </w:rPr>
            </w:pPr>
          </w:p>
        </w:tc>
        <w:tc>
          <w:tcPr>
            <w:tcW w:w="1289" w:type="dxa"/>
          </w:tcPr>
          <w:p w14:paraId="3F2DD847" w14:textId="77777777" w:rsidR="00CE681D" w:rsidRPr="00100106" w:rsidRDefault="00CE681D" w:rsidP="00024605">
            <w:pPr>
              <w:rPr>
                <w:sz w:val="24"/>
                <w:szCs w:val="24"/>
                <w:cs/>
              </w:rPr>
            </w:pPr>
          </w:p>
        </w:tc>
        <w:tc>
          <w:tcPr>
            <w:tcW w:w="1168" w:type="dxa"/>
          </w:tcPr>
          <w:p w14:paraId="5CCEE299" w14:textId="77777777" w:rsidR="00CE681D" w:rsidRPr="00100106" w:rsidRDefault="00CE681D" w:rsidP="00024605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07D7FA60" w14:textId="77777777" w:rsidR="00CE681D" w:rsidRPr="00100106" w:rsidRDefault="00CE681D" w:rsidP="00024605">
            <w:pPr>
              <w:rPr>
                <w:sz w:val="24"/>
                <w:szCs w:val="24"/>
              </w:rPr>
            </w:pPr>
          </w:p>
        </w:tc>
      </w:tr>
    </w:tbl>
    <w:p w14:paraId="0F0E9AE2" w14:textId="17450C76" w:rsidR="00FC5CCA" w:rsidRPr="00100106" w:rsidRDefault="009353E2">
      <w:pPr>
        <w:rPr>
          <w:sz w:val="32"/>
          <w:szCs w:val="32"/>
        </w:rPr>
      </w:pPr>
      <w:r w:rsidRPr="00100106">
        <w:rPr>
          <w:sz w:val="28"/>
          <w:szCs w:val="28"/>
          <w:cs/>
        </w:rPr>
        <w:t>*</w:t>
      </w:r>
      <w:r w:rsidRPr="00100106">
        <w:rPr>
          <w:rFonts w:hint="cs"/>
          <w:sz w:val="28"/>
          <w:szCs w:val="28"/>
          <w:cs/>
        </w:rPr>
        <w:t xml:space="preserve"> หมายเหตุ หลักสูตรสามารถออกแบบตารางแผนการจัดการเรียนรู้ได้ตามความเหมาะสมเพื่อให้เห็นถึง </w:t>
      </w:r>
      <w:r w:rsidRPr="00100106">
        <w:rPr>
          <w:sz w:val="28"/>
          <w:szCs w:val="28"/>
        </w:rPr>
        <w:t>PLO CLO</w:t>
      </w:r>
      <w:r w:rsidRPr="00100106">
        <w:rPr>
          <w:rFonts w:hint="cs"/>
          <w:sz w:val="28"/>
          <w:szCs w:val="28"/>
          <w:cs/>
        </w:rPr>
        <w:t xml:space="preserve"> กิจกรรมการเรียนการสอนและวิธีการประเมิน</w:t>
      </w:r>
      <w:r w:rsidR="00FC5CCA" w:rsidRPr="00100106">
        <w:rPr>
          <w:sz w:val="28"/>
          <w:szCs w:val="28"/>
        </w:rPr>
        <w:t xml:space="preserve"> </w:t>
      </w:r>
    </w:p>
    <w:p w14:paraId="18CB5644" w14:textId="0D8C469A" w:rsidR="00FF5B25" w:rsidRPr="00100106" w:rsidRDefault="0052637E" w:rsidP="00194462">
      <w:pPr>
        <w:tabs>
          <w:tab w:val="left" w:pos="284"/>
        </w:tabs>
        <w:spacing w:after="120"/>
        <w:rPr>
          <w:b/>
          <w:bCs/>
          <w:sz w:val="32"/>
          <w:szCs w:val="32"/>
          <w:cs/>
        </w:rPr>
      </w:pPr>
      <w:r w:rsidRPr="00100106">
        <w:rPr>
          <w:b/>
          <w:bCs/>
          <w:sz w:val="32"/>
          <w:szCs w:val="32"/>
        </w:rPr>
        <w:t>11</w:t>
      </w:r>
      <w:r w:rsidRPr="00100106">
        <w:rPr>
          <w:b/>
          <w:bCs/>
          <w:sz w:val="32"/>
          <w:szCs w:val="32"/>
          <w:cs/>
        </w:rPr>
        <w:t xml:space="preserve">. </w:t>
      </w:r>
      <w:r w:rsidR="00FF5B25" w:rsidRPr="00100106">
        <w:rPr>
          <w:rFonts w:hint="cs"/>
          <w:b/>
          <w:bCs/>
          <w:sz w:val="32"/>
          <w:szCs w:val="32"/>
          <w:cs/>
        </w:rPr>
        <w:t xml:space="preserve">เกณฑ์การประเมิน </w:t>
      </w:r>
      <w:r w:rsidR="0099567B" w:rsidRPr="00100106">
        <w:rPr>
          <w:rFonts w:hint="cs"/>
          <w:b/>
          <w:bCs/>
          <w:sz w:val="32"/>
          <w:szCs w:val="32"/>
          <w:cs/>
        </w:rPr>
        <w:t>(สำหรับทุกรายวิชา ยกเว้นวิทยานิพนธ์ และ ดุษฎีนิพนธ์)</w:t>
      </w:r>
    </w:p>
    <w:p w14:paraId="06FE3887" w14:textId="61752FFC" w:rsidR="008473D8" w:rsidRPr="00100106" w:rsidRDefault="00FF5B25" w:rsidP="008473D8">
      <w:pPr>
        <w:spacing w:after="0" w:line="240" w:lineRule="auto"/>
        <w:rPr>
          <w:sz w:val="32"/>
          <w:szCs w:val="32"/>
        </w:rPr>
      </w:pPr>
      <w:r w:rsidRPr="00100106">
        <w:rPr>
          <w:rFonts w:hint="cs"/>
          <w:b/>
          <w:bCs/>
          <w:sz w:val="32"/>
          <w:szCs w:val="32"/>
          <w:cs/>
        </w:rPr>
        <w:t>(อิงเกณฑ์)</w:t>
      </w:r>
      <w:r w:rsidRPr="00100106">
        <w:rPr>
          <w:rFonts w:hint="cs"/>
          <w:sz w:val="32"/>
          <w:szCs w:val="32"/>
          <w:cs/>
        </w:rPr>
        <w:t xml:space="preserve">    </w:t>
      </w:r>
      <w:r w:rsidR="008473D8" w:rsidRPr="00100106">
        <w:rPr>
          <w:sz w:val="32"/>
          <w:szCs w:val="32"/>
        </w:rPr>
        <w:tab/>
        <w:t xml:space="preserve">A </w:t>
      </w:r>
      <w:r w:rsidR="008473D8" w:rsidRPr="00100106">
        <w:rPr>
          <w:sz w:val="32"/>
          <w:szCs w:val="32"/>
        </w:rPr>
        <w:tab/>
      </w:r>
      <w:r w:rsidR="008473D8" w:rsidRPr="00100106">
        <w:rPr>
          <w:sz w:val="32"/>
          <w:szCs w:val="32"/>
          <w:cs/>
        </w:rPr>
        <w:t xml:space="preserve">ตั้งแต่ </w:t>
      </w:r>
      <w:r w:rsidR="008473D8" w:rsidRPr="00100106">
        <w:rPr>
          <w:sz w:val="32"/>
          <w:szCs w:val="32"/>
        </w:rPr>
        <w:t>7</w:t>
      </w:r>
      <w:r w:rsidR="00863FB1" w:rsidRPr="00100106">
        <w:rPr>
          <w:sz w:val="32"/>
          <w:szCs w:val="32"/>
        </w:rPr>
        <w:t>0</w:t>
      </w:r>
      <w:r w:rsidR="008473D8" w:rsidRPr="00100106">
        <w:rPr>
          <w:sz w:val="32"/>
          <w:szCs w:val="32"/>
        </w:rPr>
        <w:t xml:space="preserve">% </w:t>
      </w:r>
      <w:r w:rsidR="008473D8" w:rsidRPr="00100106">
        <w:rPr>
          <w:sz w:val="32"/>
          <w:szCs w:val="32"/>
          <w:cs/>
        </w:rPr>
        <w:t>ขึ้นไป</w:t>
      </w:r>
      <w:r w:rsidR="008473D8" w:rsidRPr="00100106">
        <w:rPr>
          <w:sz w:val="32"/>
          <w:szCs w:val="32"/>
        </w:rPr>
        <w:t xml:space="preserve"> </w:t>
      </w:r>
      <w:r w:rsidR="008473D8" w:rsidRPr="00100106">
        <w:rPr>
          <w:sz w:val="32"/>
          <w:szCs w:val="32"/>
        </w:rPr>
        <w:tab/>
      </w:r>
      <w:r w:rsidR="008473D8" w:rsidRPr="00100106">
        <w:rPr>
          <w:sz w:val="32"/>
          <w:szCs w:val="32"/>
        </w:rPr>
        <w:tab/>
      </w:r>
      <w:r w:rsidR="008473D8" w:rsidRPr="00100106">
        <w:rPr>
          <w:sz w:val="32"/>
          <w:szCs w:val="32"/>
        </w:rPr>
        <w:tab/>
        <w:t>(≥ 7</w:t>
      </w:r>
      <w:r w:rsidR="00863FB1" w:rsidRPr="00100106">
        <w:rPr>
          <w:sz w:val="32"/>
          <w:szCs w:val="32"/>
        </w:rPr>
        <w:t>0</w:t>
      </w:r>
      <w:r w:rsidR="008473D8" w:rsidRPr="00100106">
        <w:rPr>
          <w:sz w:val="32"/>
          <w:szCs w:val="32"/>
        </w:rPr>
        <w:t>.00%)</w:t>
      </w:r>
    </w:p>
    <w:p w14:paraId="0DAEF730" w14:textId="628F349C" w:rsidR="008473D8" w:rsidRPr="00100106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100106">
        <w:rPr>
          <w:sz w:val="32"/>
          <w:szCs w:val="32"/>
        </w:rPr>
        <w:t xml:space="preserve">B+ </w:t>
      </w:r>
      <w:r w:rsidRPr="00100106">
        <w:rPr>
          <w:sz w:val="32"/>
          <w:szCs w:val="32"/>
        </w:rPr>
        <w:tab/>
      </w:r>
      <w:r w:rsidRPr="00100106">
        <w:rPr>
          <w:sz w:val="32"/>
          <w:szCs w:val="32"/>
          <w:cs/>
        </w:rPr>
        <w:t xml:space="preserve">ตั้งแต่ </w:t>
      </w:r>
      <w:r w:rsidR="00863FB1" w:rsidRPr="00100106">
        <w:rPr>
          <w:sz w:val="32"/>
          <w:szCs w:val="32"/>
        </w:rPr>
        <w:t>65</w:t>
      </w:r>
      <w:r w:rsidRPr="00100106">
        <w:rPr>
          <w:sz w:val="32"/>
          <w:szCs w:val="32"/>
        </w:rPr>
        <w:t xml:space="preserve">% </w:t>
      </w:r>
      <w:r w:rsidRPr="00100106">
        <w:rPr>
          <w:sz w:val="32"/>
          <w:szCs w:val="32"/>
          <w:cs/>
        </w:rPr>
        <w:t xml:space="preserve">ขึ้นไป และน้อยกว่า </w:t>
      </w:r>
      <w:r w:rsidRPr="00100106">
        <w:rPr>
          <w:sz w:val="32"/>
          <w:szCs w:val="32"/>
        </w:rPr>
        <w:t>7</w:t>
      </w:r>
      <w:r w:rsidR="00863FB1" w:rsidRPr="00100106">
        <w:rPr>
          <w:sz w:val="32"/>
          <w:szCs w:val="32"/>
        </w:rPr>
        <w:t>0</w:t>
      </w:r>
      <w:r w:rsidRPr="00100106">
        <w:rPr>
          <w:sz w:val="32"/>
          <w:szCs w:val="32"/>
        </w:rPr>
        <w:t>%</w:t>
      </w:r>
      <w:r w:rsidRPr="00100106">
        <w:rPr>
          <w:sz w:val="32"/>
          <w:szCs w:val="32"/>
        </w:rPr>
        <w:tab/>
        <w:t>(</w:t>
      </w:r>
      <w:r w:rsidR="00863FB1" w:rsidRPr="00100106">
        <w:rPr>
          <w:sz w:val="32"/>
          <w:szCs w:val="32"/>
        </w:rPr>
        <w:t>65</w:t>
      </w:r>
      <w:r w:rsidRPr="00100106">
        <w:rPr>
          <w:sz w:val="32"/>
          <w:szCs w:val="32"/>
        </w:rPr>
        <w:t xml:space="preserve">.00% - </w:t>
      </w:r>
      <w:r w:rsidR="00863FB1" w:rsidRPr="00100106">
        <w:rPr>
          <w:sz w:val="32"/>
          <w:szCs w:val="32"/>
        </w:rPr>
        <w:t>69</w:t>
      </w:r>
      <w:r w:rsidRPr="00100106">
        <w:rPr>
          <w:sz w:val="32"/>
          <w:szCs w:val="32"/>
        </w:rPr>
        <w:t>.99%)</w:t>
      </w:r>
    </w:p>
    <w:p w14:paraId="451358F2" w14:textId="331FE2B0" w:rsidR="008473D8" w:rsidRPr="00100106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100106">
        <w:rPr>
          <w:sz w:val="32"/>
          <w:szCs w:val="32"/>
        </w:rPr>
        <w:t xml:space="preserve">B </w:t>
      </w:r>
      <w:r w:rsidRPr="00100106">
        <w:rPr>
          <w:sz w:val="32"/>
          <w:szCs w:val="32"/>
        </w:rPr>
        <w:tab/>
      </w:r>
      <w:r w:rsidRPr="00100106">
        <w:rPr>
          <w:sz w:val="32"/>
          <w:szCs w:val="32"/>
          <w:cs/>
        </w:rPr>
        <w:t xml:space="preserve">ตั้งแต่ </w:t>
      </w:r>
      <w:r w:rsidR="00863FB1" w:rsidRPr="00100106">
        <w:rPr>
          <w:sz w:val="32"/>
          <w:szCs w:val="32"/>
        </w:rPr>
        <w:t>60</w:t>
      </w:r>
      <w:r w:rsidRPr="00100106">
        <w:rPr>
          <w:sz w:val="32"/>
          <w:szCs w:val="32"/>
        </w:rPr>
        <w:t xml:space="preserve">% </w:t>
      </w:r>
      <w:r w:rsidRPr="00100106">
        <w:rPr>
          <w:sz w:val="32"/>
          <w:szCs w:val="32"/>
          <w:cs/>
        </w:rPr>
        <w:t xml:space="preserve">ขึ้นไป และน้อยกว่า </w:t>
      </w:r>
      <w:r w:rsidR="00863FB1" w:rsidRPr="00100106">
        <w:rPr>
          <w:sz w:val="32"/>
          <w:szCs w:val="32"/>
        </w:rPr>
        <w:t>65</w:t>
      </w:r>
      <w:r w:rsidRPr="00100106">
        <w:rPr>
          <w:sz w:val="32"/>
          <w:szCs w:val="32"/>
        </w:rPr>
        <w:t>%</w:t>
      </w:r>
      <w:r w:rsidRPr="00100106">
        <w:rPr>
          <w:sz w:val="32"/>
          <w:szCs w:val="32"/>
        </w:rPr>
        <w:tab/>
        <w:t>(6</w:t>
      </w:r>
      <w:r w:rsidR="00863FB1" w:rsidRPr="00100106">
        <w:rPr>
          <w:sz w:val="32"/>
          <w:szCs w:val="32"/>
        </w:rPr>
        <w:t>0</w:t>
      </w:r>
      <w:r w:rsidRPr="00100106">
        <w:rPr>
          <w:sz w:val="32"/>
          <w:szCs w:val="32"/>
        </w:rPr>
        <w:t>.00% - 6</w:t>
      </w:r>
      <w:r w:rsidR="00863FB1" w:rsidRPr="00100106">
        <w:rPr>
          <w:sz w:val="32"/>
          <w:szCs w:val="32"/>
        </w:rPr>
        <w:t>4</w:t>
      </w:r>
      <w:r w:rsidRPr="00100106">
        <w:rPr>
          <w:sz w:val="32"/>
          <w:szCs w:val="32"/>
        </w:rPr>
        <w:t>.99%)</w:t>
      </w:r>
    </w:p>
    <w:p w14:paraId="5D64B0EB" w14:textId="7EBC4FD6" w:rsidR="008473D8" w:rsidRPr="00100106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100106">
        <w:rPr>
          <w:sz w:val="32"/>
          <w:szCs w:val="32"/>
        </w:rPr>
        <w:t xml:space="preserve">C+ </w:t>
      </w:r>
      <w:r w:rsidRPr="00100106">
        <w:rPr>
          <w:sz w:val="32"/>
          <w:szCs w:val="32"/>
        </w:rPr>
        <w:tab/>
      </w:r>
      <w:r w:rsidRPr="00100106">
        <w:rPr>
          <w:sz w:val="32"/>
          <w:szCs w:val="32"/>
          <w:cs/>
        </w:rPr>
        <w:t xml:space="preserve">ตั้งแต่ </w:t>
      </w:r>
      <w:r w:rsidR="00863FB1" w:rsidRPr="00100106">
        <w:rPr>
          <w:sz w:val="32"/>
          <w:szCs w:val="32"/>
        </w:rPr>
        <w:t>55</w:t>
      </w:r>
      <w:r w:rsidRPr="00100106">
        <w:rPr>
          <w:sz w:val="32"/>
          <w:szCs w:val="32"/>
        </w:rPr>
        <w:t xml:space="preserve">% </w:t>
      </w:r>
      <w:r w:rsidRPr="00100106">
        <w:rPr>
          <w:sz w:val="32"/>
          <w:szCs w:val="32"/>
          <w:cs/>
        </w:rPr>
        <w:t xml:space="preserve">ขึ้นไป และน้อยกว่า </w:t>
      </w:r>
      <w:r w:rsidR="00863FB1" w:rsidRPr="00100106">
        <w:rPr>
          <w:sz w:val="32"/>
          <w:szCs w:val="32"/>
        </w:rPr>
        <w:t>60</w:t>
      </w:r>
      <w:r w:rsidRPr="00100106">
        <w:rPr>
          <w:sz w:val="32"/>
          <w:szCs w:val="32"/>
        </w:rPr>
        <w:t>%</w:t>
      </w:r>
      <w:r w:rsidRPr="00100106">
        <w:rPr>
          <w:sz w:val="32"/>
          <w:szCs w:val="32"/>
        </w:rPr>
        <w:tab/>
        <w:t>(</w:t>
      </w:r>
      <w:r w:rsidR="00863FB1" w:rsidRPr="00100106">
        <w:rPr>
          <w:sz w:val="32"/>
          <w:szCs w:val="32"/>
        </w:rPr>
        <w:t>55</w:t>
      </w:r>
      <w:r w:rsidRPr="00100106">
        <w:rPr>
          <w:sz w:val="32"/>
          <w:szCs w:val="32"/>
        </w:rPr>
        <w:t xml:space="preserve">.00% - </w:t>
      </w:r>
      <w:r w:rsidR="00863FB1" w:rsidRPr="00100106">
        <w:rPr>
          <w:sz w:val="32"/>
          <w:szCs w:val="32"/>
        </w:rPr>
        <w:t>59</w:t>
      </w:r>
      <w:r w:rsidRPr="00100106">
        <w:rPr>
          <w:sz w:val="32"/>
          <w:szCs w:val="32"/>
        </w:rPr>
        <w:t>.99%)</w:t>
      </w:r>
    </w:p>
    <w:p w14:paraId="5F2805E0" w14:textId="234934D7" w:rsidR="008473D8" w:rsidRPr="00100106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100106">
        <w:rPr>
          <w:sz w:val="32"/>
          <w:szCs w:val="32"/>
        </w:rPr>
        <w:t xml:space="preserve">C </w:t>
      </w:r>
      <w:r w:rsidRPr="00100106">
        <w:rPr>
          <w:sz w:val="32"/>
          <w:szCs w:val="32"/>
        </w:rPr>
        <w:tab/>
      </w:r>
      <w:r w:rsidRPr="00100106">
        <w:rPr>
          <w:sz w:val="32"/>
          <w:szCs w:val="32"/>
          <w:cs/>
        </w:rPr>
        <w:t xml:space="preserve">ตั้งแต่ </w:t>
      </w:r>
      <w:r w:rsidR="00863FB1" w:rsidRPr="00100106">
        <w:rPr>
          <w:sz w:val="32"/>
          <w:szCs w:val="32"/>
        </w:rPr>
        <w:t>50</w:t>
      </w:r>
      <w:r w:rsidRPr="00100106">
        <w:rPr>
          <w:sz w:val="32"/>
          <w:szCs w:val="32"/>
        </w:rPr>
        <w:t xml:space="preserve">% </w:t>
      </w:r>
      <w:r w:rsidRPr="00100106">
        <w:rPr>
          <w:sz w:val="32"/>
          <w:szCs w:val="32"/>
          <w:cs/>
        </w:rPr>
        <w:t xml:space="preserve">ขึ้นไป และน้อยกว่า </w:t>
      </w:r>
      <w:r w:rsidR="00863FB1" w:rsidRPr="00100106">
        <w:rPr>
          <w:sz w:val="32"/>
          <w:szCs w:val="32"/>
        </w:rPr>
        <w:t>55</w:t>
      </w:r>
      <w:r w:rsidRPr="00100106">
        <w:rPr>
          <w:sz w:val="32"/>
          <w:szCs w:val="32"/>
        </w:rPr>
        <w:t>%</w:t>
      </w:r>
      <w:r w:rsidRPr="00100106">
        <w:rPr>
          <w:sz w:val="32"/>
          <w:szCs w:val="32"/>
        </w:rPr>
        <w:tab/>
        <w:t>(5</w:t>
      </w:r>
      <w:r w:rsidR="00863FB1" w:rsidRPr="00100106">
        <w:rPr>
          <w:sz w:val="32"/>
          <w:szCs w:val="32"/>
        </w:rPr>
        <w:t>0</w:t>
      </w:r>
      <w:r w:rsidRPr="00100106">
        <w:rPr>
          <w:sz w:val="32"/>
          <w:szCs w:val="32"/>
        </w:rPr>
        <w:t>.00% - 5</w:t>
      </w:r>
      <w:r w:rsidR="00863FB1" w:rsidRPr="00100106">
        <w:rPr>
          <w:sz w:val="32"/>
          <w:szCs w:val="32"/>
        </w:rPr>
        <w:t>4</w:t>
      </w:r>
      <w:r w:rsidRPr="00100106">
        <w:rPr>
          <w:sz w:val="32"/>
          <w:szCs w:val="32"/>
        </w:rPr>
        <w:t>.99%)</w:t>
      </w:r>
    </w:p>
    <w:p w14:paraId="33FD66DD" w14:textId="486BB193" w:rsidR="008473D8" w:rsidRPr="00100106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100106">
        <w:rPr>
          <w:sz w:val="32"/>
          <w:szCs w:val="32"/>
        </w:rPr>
        <w:t xml:space="preserve">D+ </w:t>
      </w:r>
      <w:r w:rsidRPr="00100106">
        <w:rPr>
          <w:sz w:val="32"/>
          <w:szCs w:val="32"/>
        </w:rPr>
        <w:tab/>
      </w:r>
      <w:r w:rsidRPr="00100106">
        <w:rPr>
          <w:sz w:val="32"/>
          <w:szCs w:val="32"/>
          <w:cs/>
        </w:rPr>
        <w:t xml:space="preserve">ตั้งแต่ </w:t>
      </w:r>
      <w:r w:rsidR="00863FB1" w:rsidRPr="00100106">
        <w:rPr>
          <w:sz w:val="32"/>
          <w:szCs w:val="32"/>
        </w:rPr>
        <w:t>45</w:t>
      </w:r>
      <w:r w:rsidRPr="00100106">
        <w:rPr>
          <w:sz w:val="32"/>
          <w:szCs w:val="32"/>
        </w:rPr>
        <w:t xml:space="preserve">% </w:t>
      </w:r>
      <w:r w:rsidRPr="00100106">
        <w:rPr>
          <w:sz w:val="32"/>
          <w:szCs w:val="32"/>
          <w:cs/>
        </w:rPr>
        <w:t xml:space="preserve">ขึ้นไป และน้อยกว่า </w:t>
      </w:r>
      <w:r w:rsidRPr="00100106">
        <w:rPr>
          <w:sz w:val="32"/>
          <w:szCs w:val="32"/>
        </w:rPr>
        <w:t>5</w:t>
      </w:r>
      <w:r w:rsidR="00863FB1" w:rsidRPr="00100106">
        <w:rPr>
          <w:sz w:val="32"/>
          <w:szCs w:val="32"/>
        </w:rPr>
        <w:t>0</w:t>
      </w:r>
      <w:r w:rsidRPr="00100106">
        <w:rPr>
          <w:sz w:val="32"/>
          <w:szCs w:val="32"/>
        </w:rPr>
        <w:t>%</w:t>
      </w:r>
      <w:r w:rsidRPr="00100106">
        <w:rPr>
          <w:sz w:val="32"/>
          <w:szCs w:val="32"/>
        </w:rPr>
        <w:tab/>
        <w:t>(</w:t>
      </w:r>
      <w:r w:rsidR="00863FB1" w:rsidRPr="00100106">
        <w:rPr>
          <w:sz w:val="32"/>
          <w:szCs w:val="32"/>
        </w:rPr>
        <w:t>45</w:t>
      </w:r>
      <w:r w:rsidRPr="00100106">
        <w:rPr>
          <w:sz w:val="32"/>
          <w:szCs w:val="32"/>
        </w:rPr>
        <w:t xml:space="preserve">.00% - </w:t>
      </w:r>
      <w:r w:rsidR="00863FB1" w:rsidRPr="00100106">
        <w:rPr>
          <w:sz w:val="32"/>
          <w:szCs w:val="32"/>
        </w:rPr>
        <w:t>49</w:t>
      </w:r>
      <w:r w:rsidRPr="00100106">
        <w:rPr>
          <w:sz w:val="32"/>
          <w:szCs w:val="32"/>
        </w:rPr>
        <w:t>.99%)</w:t>
      </w:r>
    </w:p>
    <w:p w14:paraId="12355456" w14:textId="003584FD" w:rsidR="008473D8" w:rsidRPr="00100106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100106">
        <w:rPr>
          <w:sz w:val="32"/>
          <w:szCs w:val="32"/>
        </w:rPr>
        <w:t xml:space="preserve">D </w:t>
      </w:r>
      <w:r w:rsidRPr="00100106">
        <w:rPr>
          <w:sz w:val="32"/>
          <w:szCs w:val="32"/>
        </w:rPr>
        <w:tab/>
      </w:r>
      <w:r w:rsidRPr="00100106">
        <w:rPr>
          <w:sz w:val="32"/>
          <w:szCs w:val="32"/>
          <w:cs/>
        </w:rPr>
        <w:t xml:space="preserve">ตั้งแต่ </w:t>
      </w:r>
      <w:r w:rsidR="00863FB1" w:rsidRPr="00100106">
        <w:rPr>
          <w:sz w:val="32"/>
          <w:szCs w:val="32"/>
        </w:rPr>
        <w:t>40</w:t>
      </w:r>
      <w:r w:rsidRPr="00100106">
        <w:rPr>
          <w:sz w:val="32"/>
          <w:szCs w:val="32"/>
        </w:rPr>
        <w:t xml:space="preserve">% </w:t>
      </w:r>
      <w:r w:rsidRPr="00100106">
        <w:rPr>
          <w:sz w:val="32"/>
          <w:szCs w:val="32"/>
          <w:cs/>
        </w:rPr>
        <w:t xml:space="preserve">ขึ้นไป และน้อยกว่า </w:t>
      </w:r>
      <w:r w:rsidR="00863FB1" w:rsidRPr="00100106">
        <w:rPr>
          <w:sz w:val="32"/>
          <w:szCs w:val="32"/>
        </w:rPr>
        <w:t>45</w:t>
      </w:r>
      <w:r w:rsidRPr="00100106">
        <w:rPr>
          <w:sz w:val="32"/>
          <w:szCs w:val="32"/>
        </w:rPr>
        <w:t>%</w:t>
      </w:r>
      <w:r w:rsidRPr="00100106">
        <w:rPr>
          <w:sz w:val="32"/>
          <w:szCs w:val="32"/>
        </w:rPr>
        <w:tab/>
        <w:t>(4</w:t>
      </w:r>
      <w:r w:rsidR="00863FB1" w:rsidRPr="00100106">
        <w:rPr>
          <w:sz w:val="32"/>
          <w:szCs w:val="32"/>
        </w:rPr>
        <w:t>0</w:t>
      </w:r>
      <w:r w:rsidRPr="00100106">
        <w:rPr>
          <w:sz w:val="32"/>
          <w:szCs w:val="32"/>
        </w:rPr>
        <w:t>.00% - 4</w:t>
      </w:r>
      <w:r w:rsidR="00863FB1" w:rsidRPr="00100106">
        <w:rPr>
          <w:sz w:val="32"/>
          <w:szCs w:val="32"/>
        </w:rPr>
        <w:t>4</w:t>
      </w:r>
      <w:r w:rsidRPr="00100106">
        <w:rPr>
          <w:sz w:val="32"/>
          <w:szCs w:val="32"/>
        </w:rPr>
        <w:t>.99%)</w:t>
      </w:r>
    </w:p>
    <w:p w14:paraId="4BB9312A" w14:textId="106C6BCF" w:rsidR="00FF5B25" w:rsidRPr="00100106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100106">
        <w:rPr>
          <w:sz w:val="32"/>
          <w:szCs w:val="32"/>
        </w:rPr>
        <w:t xml:space="preserve">F </w:t>
      </w:r>
      <w:r w:rsidRPr="00100106">
        <w:rPr>
          <w:sz w:val="32"/>
          <w:szCs w:val="32"/>
        </w:rPr>
        <w:tab/>
      </w:r>
      <w:r w:rsidRPr="00100106">
        <w:rPr>
          <w:sz w:val="32"/>
          <w:szCs w:val="32"/>
          <w:cs/>
        </w:rPr>
        <w:t xml:space="preserve">น้อยกว่า </w:t>
      </w:r>
      <w:r w:rsidR="00863FB1" w:rsidRPr="00100106">
        <w:rPr>
          <w:sz w:val="32"/>
          <w:szCs w:val="32"/>
        </w:rPr>
        <w:t>40</w:t>
      </w:r>
      <w:r w:rsidRPr="00100106">
        <w:rPr>
          <w:sz w:val="32"/>
          <w:szCs w:val="32"/>
        </w:rPr>
        <w:t>%</w:t>
      </w:r>
      <w:r w:rsidRPr="00100106">
        <w:rPr>
          <w:sz w:val="32"/>
          <w:szCs w:val="32"/>
        </w:rPr>
        <w:tab/>
      </w:r>
      <w:r w:rsidRPr="00100106">
        <w:rPr>
          <w:sz w:val="32"/>
          <w:szCs w:val="32"/>
        </w:rPr>
        <w:tab/>
      </w:r>
      <w:r w:rsidRPr="00100106">
        <w:rPr>
          <w:sz w:val="32"/>
          <w:szCs w:val="32"/>
        </w:rPr>
        <w:tab/>
      </w:r>
      <w:r w:rsidRPr="00100106">
        <w:rPr>
          <w:sz w:val="32"/>
          <w:szCs w:val="32"/>
        </w:rPr>
        <w:tab/>
        <w:t>(&lt; 4</w:t>
      </w:r>
      <w:r w:rsidR="00863FB1" w:rsidRPr="00100106">
        <w:rPr>
          <w:sz w:val="32"/>
          <w:szCs w:val="32"/>
        </w:rPr>
        <w:t>0</w:t>
      </w:r>
      <w:r w:rsidRPr="00100106">
        <w:rPr>
          <w:sz w:val="32"/>
          <w:szCs w:val="32"/>
        </w:rPr>
        <w:t>.00%)</w:t>
      </w:r>
    </w:p>
    <w:p w14:paraId="2A73BBB1" w14:textId="5DC82DC7" w:rsidR="00DE4E15" w:rsidRPr="00100106" w:rsidRDefault="00FF5B25" w:rsidP="00F863A9">
      <w:pPr>
        <w:tabs>
          <w:tab w:val="left" w:pos="284"/>
        </w:tabs>
        <w:spacing w:before="160" w:after="0" w:line="240" w:lineRule="auto"/>
        <w:rPr>
          <w:sz w:val="32"/>
          <w:szCs w:val="32"/>
          <w:cs/>
        </w:rPr>
      </w:pPr>
      <w:r w:rsidRPr="00100106">
        <w:rPr>
          <w:rFonts w:hint="cs"/>
          <w:b/>
          <w:bCs/>
          <w:sz w:val="32"/>
          <w:szCs w:val="32"/>
        </w:rPr>
        <w:t>1</w:t>
      </w:r>
      <w:r w:rsidR="0052637E" w:rsidRPr="00100106">
        <w:rPr>
          <w:b/>
          <w:bCs/>
          <w:sz w:val="32"/>
          <w:szCs w:val="32"/>
        </w:rPr>
        <w:t>2</w:t>
      </w:r>
      <w:r w:rsidR="005C7835" w:rsidRPr="00100106">
        <w:rPr>
          <w:rFonts w:hint="cs"/>
          <w:b/>
          <w:bCs/>
          <w:sz w:val="32"/>
          <w:szCs w:val="32"/>
          <w:cs/>
        </w:rPr>
        <w:t>.</w:t>
      </w:r>
      <w:r w:rsidRPr="00100106">
        <w:rPr>
          <w:rFonts w:hint="cs"/>
          <w:b/>
          <w:bCs/>
          <w:sz w:val="32"/>
          <w:szCs w:val="32"/>
          <w:cs/>
        </w:rPr>
        <w:t xml:space="preserve"> </w:t>
      </w:r>
      <w:r w:rsidR="00DE4E15" w:rsidRPr="00100106">
        <w:rPr>
          <w:rFonts w:hint="cs"/>
          <w:b/>
          <w:bCs/>
          <w:sz w:val="32"/>
          <w:szCs w:val="32"/>
          <w:cs/>
        </w:rPr>
        <w:t xml:space="preserve"> สถานที่จัดการเรียนการสอน</w:t>
      </w:r>
      <w:r w:rsidR="00F865E4" w:rsidRPr="00100106">
        <w:rPr>
          <w:b/>
          <w:bCs/>
          <w:sz w:val="32"/>
          <w:szCs w:val="32"/>
        </w:rPr>
        <w:t xml:space="preserve">: </w:t>
      </w:r>
      <w:r w:rsidR="00F865E4" w:rsidRPr="00100106">
        <w:rPr>
          <w:rFonts w:hint="cs"/>
          <w:sz w:val="32"/>
          <w:szCs w:val="32"/>
          <w:cs/>
        </w:rPr>
        <w:t>คณะแพทยศาสตร์ มหาวิทยาลัยขอนแก่น</w:t>
      </w:r>
    </w:p>
    <w:p w14:paraId="5BBD6ECC" w14:textId="28EC3860" w:rsidR="005C7835" w:rsidRPr="00100106" w:rsidRDefault="00DE4E15" w:rsidP="00F863A9">
      <w:pPr>
        <w:tabs>
          <w:tab w:val="left" w:pos="284"/>
        </w:tabs>
        <w:spacing w:before="160" w:after="0" w:line="240" w:lineRule="auto"/>
        <w:rPr>
          <w:b/>
          <w:bCs/>
          <w:sz w:val="32"/>
          <w:szCs w:val="32"/>
        </w:rPr>
      </w:pPr>
      <w:r w:rsidRPr="00100106">
        <w:rPr>
          <w:rFonts w:hint="cs"/>
          <w:b/>
          <w:bCs/>
          <w:sz w:val="32"/>
          <w:szCs w:val="32"/>
        </w:rPr>
        <w:t>1</w:t>
      </w:r>
      <w:r w:rsidR="0052637E" w:rsidRPr="00100106">
        <w:rPr>
          <w:b/>
          <w:bCs/>
          <w:sz w:val="32"/>
          <w:szCs w:val="32"/>
        </w:rPr>
        <w:t>3</w:t>
      </w:r>
      <w:r w:rsidRPr="00100106">
        <w:rPr>
          <w:rFonts w:hint="cs"/>
          <w:b/>
          <w:bCs/>
          <w:sz w:val="32"/>
          <w:szCs w:val="32"/>
          <w:cs/>
        </w:rPr>
        <w:t>. แหล่งข้อมูลสำหรับการศึกษาด้วยตนเอง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5"/>
      </w:tblGrid>
      <w:tr w:rsidR="009C36F7" w:rsidRPr="00100106" w14:paraId="5FE177EA" w14:textId="77777777" w:rsidTr="0034643C">
        <w:trPr>
          <w:trHeight w:val="920"/>
        </w:trPr>
        <w:tc>
          <w:tcPr>
            <w:tcW w:w="9715" w:type="dxa"/>
          </w:tcPr>
          <w:p w14:paraId="1971F710" w14:textId="5D37625B" w:rsidR="0048044F" w:rsidRPr="00100106" w:rsidRDefault="00F865E4" w:rsidP="0048044F">
            <w:pPr>
              <w:pStyle w:val="NormalWeb"/>
              <w:spacing w:before="0" w:beforeAutospacing="0" w:after="0" w:afterAutospacing="0"/>
              <w:ind w:left="519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100106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1. </w:t>
            </w:r>
            <w:r w:rsidR="0048044F" w:rsidRPr="00100106">
              <w:rPr>
                <w:rFonts w:ascii="TH Sarabun New" w:hAnsi="TH Sarabun New" w:cs="TH Sarabun New"/>
                <w:sz w:val="32"/>
                <w:szCs w:val="32"/>
              </w:rPr>
              <w:t>KKU e-Learning</w:t>
            </w:r>
            <w:r w:rsidR="0048044F" w:rsidRPr="00100106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48044F" w:rsidRPr="00100106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 w:rsidR="0048044F" w:rsidRPr="00100106">
              <w:rPr>
                <w:rFonts w:ascii="TH Sarabun New" w:hAnsi="TH Sarabun New" w:cs="TH Sarabun New"/>
                <w:sz w:val="32"/>
                <w:szCs w:val="32"/>
              </w:rPr>
              <w:t>http://e-learning.kku.ac.th)</w:t>
            </w:r>
            <w:r w:rsidR="0048044F" w:rsidRPr="00100106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48044F" w:rsidRPr="00100106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="0048044F" w:rsidRPr="0010010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รายวิชา </w:t>
            </w:r>
            <w:r w:rsidR="0048044F" w:rsidRPr="00100106">
              <w:rPr>
                <w:rFonts w:ascii="TH Sarabun New" w:hAnsi="TH Sarabun New" w:cs="TH Sarabun New"/>
                <w:sz w:val="32"/>
                <w:szCs w:val="32"/>
              </w:rPr>
              <w:t>MD</w:t>
            </w:r>
            <w:r w:rsidR="0048044F" w:rsidRPr="00100106">
              <w:rPr>
                <w:rFonts w:ascii="TH Sarabun New" w:hAnsi="TH Sarabun New" w:cs="TH Sarabun New"/>
                <w:sz w:val="32"/>
                <w:szCs w:val="32"/>
                <w:cs/>
              </w:rPr>
              <w:t>67</w:t>
            </w:r>
            <w:r w:rsidR="00AF4EF9" w:rsidRPr="00100106"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  <w:r w:rsidR="0048044F" w:rsidRPr="00100106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48044F" w:rsidRPr="00100106">
              <w:rPr>
                <w:rFonts w:ascii="TH Sarabun New" w:hAnsi="TH Sarabun New" w:cs="TH Sarabun New"/>
                <w:sz w:val="32"/>
                <w:szCs w:val="32"/>
                <w:cs/>
              </w:rPr>
              <w:t>30</w:t>
            </w:r>
            <w:r w:rsidR="00AF4EF9" w:rsidRPr="00100106"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  <w:r w:rsidR="0048044F" w:rsidRPr="0010010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สรีรวิทยาสำหรับ</w:t>
            </w:r>
            <w:r w:rsidR="00AF4EF9" w:rsidRPr="00100106">
              <w:rPr>
                <w:rFonts w:ascii="TH Sarabun New" w:hAnsi="TH Sarabun New" w:cs="TH Sarabun New" w:hint="cs"/>
                <w:sz w:val="32"/>
                <w:szCs w:val="32"/>
                <w:cs/>
              </w:rPr>
              <w:t>พยาบาล</w:t>
            </w:r>
            <w:r w:rsidR="0048044F" w:rsidRPr="0010010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</w:p>
          <w:p w14:paraId="196DBBAF" w14:textId="7FE09A5C" w:rsidR="0048044F" w:rsidRPr="00100106" w:rsidRDefault="0048044F" w:rsidP="0048044F">
            <w:pPr>
              <w:pStyle w:val="NormalWeb"/>
              <w:spacing w:before="0" w:beforeAutospacing="0" w:after="0" w:afterAutospacing="0"/>
              <w:ind w:left="519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100106">
              <w:rPr>
                <w:rFonts w:ascii="TH Sarabun New" w:hAnsi="TH Sarabun New" w:cs="TH Sarabun New"/>
                <w:sz w:val="32"/>
                <w:szCs w:val="32"/>
              </w:rPr>
              <w:t xml:space="preserve">2. </w:t>
            </w:r>
            <w:r w:rsidR="00AC2005" w:rsidRPr="00100106">
              <w:rPr>
                <w:rFonts w:ascii="TH Sarabun New" w:hAnsi="TH Sarabun New" w:cs="TH Sarabun New"/>
                <w:sz w:val="32"/>
                <w:szCs w:val="32"/>
                <w:cs/>
              </w:rPr>
              <w:t>หนังสือ ทรัพยากรการเรียนการสอนในสำนักวิทยบริการ และห้องสมุดคณะแพทยศาสตร์ วารสาร ทรัพยากรการเรียนการสอนในสำนักวิทยบริการ และห้องสมุดคณะแพทยศาสตร์ เช่น</w:t>
            </w:r>
          </w:p>
          <w:p w14:paraId="64C15523" w14:textId="52F0DF67" w:rsidR="00AC2005" w:rsidRPr="00100106" w:rsidRDefault="00AC2005" w:rsidP="00AC2005">
            <w:pPr>
              <w:pStyle w:val="NormalWeb"/>
              <w:spacing w:before="0" w:beforeAutospacing="0" w:after="0" w:afterAutospacing="0"/>
              <w:ind w:left="1152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100106">
              <w:rPr>
                <w:rFonts w:ascii="TH Sarabun New" w:hAnsi="TH Sarabun New" w:cs="TH Sarabun New"/>
                <w:sz w:val="32"/>
                <w:szCs w:val="32"/>
              </w:rPr>
              <w:t>1) Barret KE, Brooks HL, Barman AM, Yuan J. Ganong’s Review of Medical Physiology. 26th ed. New York: McGrew-Hill; 2019.</w:t>
            </w:r>
          </w:p>
          <w:p w14:paraId="63922597" w14:textId="3BB051D4" w:rsidR="00AC2005" w:rsidRPr="00100106" w:rsidRDefault="00AC2005" w:rsidP="00AC2005">
            <w:pPr>
              <w:pStyle w:val="NormalWeb"/>
              <w:spacing w:before="0" w:beforeAutospacing="0" w:after="0" w:afterAutospacing="0"/>
              <w:ind w:left="1152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100106">
              <w:rPr>
                <w:rFonts w:ascii="TH Sarabun New" w:hAnsi="TH Sarabun New" w:cs="TH Sarabun New"/>
                <w:sz w:val="32"/>
                <w:szCs w:val="32"/>
              </w:rPr>
              <w:t xml:space="preserve">2) Boron WF, </w:t>
            </w:r>
            <w:proofErr w:type="spellStart"/>
            <w:r w:rsidRPr="00100106">
              <w:rPr>
                <w:rFonts w:ascii="TH Sarabun New" w:hAnsi="TH Sarabun New" w:cs="TH Sarabun New"/>
                <w:sz w:val="32"/>
                <w:szCs w:val="32"/>
              </w:rPr>
              <w:t>Boulpaep</w:t>
            </w:r>
            <w:proofErr w:type="spellEnd"/>
            <w:r w:rsidRPr="00100106">
              <w:rPr>
                <w:rFonts w:ascii="TH Sarabun New" w:hAnsi="TH Sarabun New" w:cs="TH Sarabun New"/>
                <w:sz w:val="32"/>
                <w:szCs w:val="32"/>
              </w:rPr>
              <w:t xml:space="preserve"> EL. Medical physiology. 3rd ed. Philadelphia: Saunders; 2017.</w:t>
            </w:r>
          </w:p>
          <w:p w14:paraId="6DC308F5" w14:textId="7EE2AB7B" w:rsidR="00AC2005" w:rsidRPr="00100106" w:rsidRDefault="00AC2005" w:rsidP="00AC2005">
            <w:pPr>
              <w:pStyle w:val="NormalWeb"/>
              <w:spacing w:before="0" w:beforeAutospacing="0" w:after="0" w:afterAutospacing="0"/>
              <w:ind w:left="1152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100106">
              <w:rPr>
                <w:rFonts w:ascii="TH Sarabun New" w:hAnsi="TH Sarabun New" w:cs="TH Sarabun New"/>
                <w:sz w:val="32"/>
                <w:szCs w:val="32"/>
              </w:rPr>
              <w:t>3) Hall JE, Hall ME. Guyton and Hall Textbook of Medical Physiology. 14th ed. Philadelphia: Saunders; 2021.</w:t>
            </w:r>
          </w:p>
          <w:p w14:paraId="7D60A824" w14:textId="2E8F3EEB" w:rsidR="00AC2005" w:rsidRPr="00100106" w:rsidRDefault="00AC2005" w:rsidP="00AC2005">
            <w:pPr>
              <w:pStyle w:val="NormalWeb"/>
              <w:spacing w:before="0" w:beforeAutospacing="0" w:after="0" w:afterAutospacing="0"/>
              <w:ind w:left="1152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100106">
              <w:rPr>
                <w:rFonts w:ascii="TH Sarabun New" w:hAnsi="TH Sarabun New" w:cs="TH Sarabun New"/>
                <w:sz w:val="32"/>
                <w:szCs w:val="32"/>
              </w:rPr>
              <w:t>4) Marieb EN. Essentials of human anatomy and physiology. 11th ed. [</w:t>
            </w:r>
            <w:proofErr w:type="spellStart"/>
            <w:r w:rsidRPr="00100106">
              <w:rPr>
                <w:rFonts w:ascii="TH Sarabun New" w:hAnsi="TH Sarabun New" w:cs="TH Sarabun New"/>
                <w:sz w:val="32"/>
                <w:szCs w:val="32"/>
              </w:rPr>
              <w:t>n.p.</w:t>
            </w:r>
            <w:proofErr w:type="spellEnd"/>
            <w:r w:rsidRPr="00100106">
              <w:rPr>
                <w:rFonts w:ascii="TH Sarabun New" w:hAnsi="TH Sarabun New" w:cs="TH Sarabun New"/>
                <w:sz w:val="32"/>
                <w:szCs w:val="32"/>
              </w:rPr>
              <w:t>]: Pearson; 2015.</w:t>
            </w:r>
          </w:p>
          <w:p w14:paraId="4DFE53F1" w14:textId="2D353C79" w:rsidR="00AC2005" w:rsidRPr="00100106" w:rsidRDefault="00AC2005" w:rsidP="00AC2005">
            <w:pPr>
              <w:pStyle w:val="NormalWeb"/>
              <w:spacing w:before="0" w:beforeAutospacing="0" w:after="0" w:afterAutospacing="0"/>
              <w:ind w:left="1152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100106">
              <w:rPr>
                <w:rFonts w:ascii="TH Sarabun New" w:hAnsi="TH Sarabun New" w:cs="TH Sarabun New"/>
                <w:sz w:val="32"/>
                <w:szCs w:val="32"/>
              </w:rPr>
              <w:t>5) Stanfield CL. Principles of Human physiology. 6th ed. Malaysia: Pearson; 2017.</w:t>
            </w:r>
          </w:p>
          <w:p w14:paraId="0D50628D" w14:textId="13E629DC" w:rsidR="00D545FA" w:rsidRPr="00100106" w:rsidRDefault="00AC2005" w:rsidP="00AC2005">
            <w:pPr>
              <w:pStyle w:val="NormalWeb"/>
              <w:spacing w:before="0" w:beforeAutospacing="0" w:after="0" w:afterAutospacing="0"/>
              <w:ind w:left="1152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100106">
              <w:rPr>
                <w:rFonts w:ascii="TH Sarabun New" w:hAnsi="TH Sarabun New" w:cs="TH Sarabun New"/>
                <w:sz w:val="32"/>
                <w:szCs w:val="32"/>
              </w:rPr>
              <w:t>6) Widmaier EP, Raff H, Strang KT. Vander's human physiology. 13th ed. New York: McGraw-Hill; 2014.</w:t>
            </w:r>
          </w:p>
        </w:tc>
      </w:tr>
    </w:tbl>
    <w:p w14:paraId="5C3212DF" w14:textId="77777777" w:rsidR="005C7835" w:rsidRPr="00100106" w:rsidRDefault="005C7835" w:rsidP="005C7835">
      <w:pPr>
        <w:spacing w:after="0" w:line="240" w:lineRule="auto"/>
        <w:jc w:val="thaiDistribute"/>
        <w:rPr>
          <w:sz w:val="32"/>
          <w:szCs w:val="32"/>
        </w:rPr>
      </w:pPr>
    </w:p>
    <w:sectPr w:rsidR="005C7835" w:rsidRPr="00100106" w:rsidSect="00E445DB">
      <w:pgSz w:w="11906" w:h="16838"/>
      <w:pgMar w:top="851" w:right="849" w:bottom="993" w:left="1134" w:header="708" w:footer="708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1AE65" w14:textId="77777777" w:rsidR="00D3345F" w:rsidRDefault="00D3345F" w:rsidP="00D44200">
      <w:pPr>
        <w:spacing w:after="0" w:line="240" w:lineRule="auto"/>
      </w:pPr>
      <w:r>
        <w:separator/>
      </w:r>
    </w:p>
  </w:endnote>
  <w:endnote w:type="continuationSeparator" w:id="0">
    <w:p w14:paraId="23D3AA13" w14:textId="77777777" w:rsidR="00D3345F" w:rsidRDefault="00D3345F" w:rsidP="00D44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41159746"/>
      <w:docPartObj>
        <w:docPartGallery w:val="Page Numbers (Bottom of Page)"/>
        <w:docPartUnique/>
      </w:docPartObj>
    </w:sdtPr>
    <w:sdtContent>
      <w:p w14:paraId="7CDD4692" w14:textId="42478095" w:rsidR="00382190" w:rsidRDefault="00382190" w:rsidP="00D93B0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01F33E" w14:textId="77777777" w:rsidR="00382190" w:rsidRDefault="003821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2FCEF" w14:textId="2B77871C" w:rsidR="003316D6" w:rsidRDefault="003316D6" w:rsidP="00300E79">
    <w:pPr>
      <w:pStyle w:val="Footer"/>
      <w:tabs>
        <w:tab w:val="clear" w:pos="4513"/>
        <w:tab w:val="clear" w:pos="9026"/>
        <w:tab w:val="left" w:pos="550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0005F" w14:textId="77777777" w:rsidR="00D3345F" w:rsidRDefault="00D3345F" w:rsidP="00D44200">
      <w:pPr>
        <w:spacing w:after="0" w:line="240" w:lineRule="auto"/>
      </w:pPr>
      <w:r>
        <w:separator/>
      </w:r>
    </w:p>
  </w:footnote>
  <w:footnote w:type="continuationSeparator" w:id="0">
    <w:p w14:paraId="71306A6D" w14:textId="77777777" w:rsidR="00D3345F" w:rsidRDefault="00D3345F" w:rsidP="00D44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DD4BE" w14:textId="2502042B" w:rsidR="00382190" w:rsidRPr="005C2F80" w:rsidRDefault="00382190" w:rsidP="005C2F80">
    <w:pPr>
      <w:pStyle w:val="Header"/>
      <w:jc w:val="right"/>
      <w:rPr>
        <w:rFonts w:cs="TH Sarabun New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A19C4"/>
    <w:multiLevelType w:val="hybridMultilevel"/>
    <w:tmpl w:val="7F6A6B06"/>
    <w:lvl w:ilvl="0" w:tplc="4F909C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7133F"/>
    <w:multiLevelType w:val="hybridMultilevel"/>
    <w:tmpl w:val="E5860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C6349"/>
    <w:multiLevelType w:val="hybridMultilevel"/>
    <w:tmpl w:val="44C25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A2883"/>
    <w:multiLevelType w:val="hybridMultilevel"/>
    <w:tmpl w:val="39A4A75A"/>
    <w:lvl w:ilvl="0" w:tplc="A1C45026">
      <w:start w:val="1"/>
      <w:numFmt w:val="decimal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5547650"/>
    <w:multiLevelType w:val="hybridMultilevel"/>
    <w:tmpl w:val="1B04A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37F3D"/>
    <w:multiLevelType w:val="hybridMultilevel"/>
    <w:tmpl w:val="7812E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7A0E9E"/>
    <w:multiLevelType w:val="hybridMultilevel"/>
    <w:tmpl w:val="B426C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CD4ADA"/>
    <w:multiLevelType w:val="multilevel"/>
    <w:tmpl w:val="4E522C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6EBB5D3E"/>
    <w:multiLevelType w:val="hybridMultilevel"/>
    <w:tmpl w:val="CE2E7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56300"/>
    <w:multiLevelType w:val="hybridMultilevel"/>
    <w:tmpl w:val="851C1BB8"/>
    <w:lvl w:ilvl="0" w:tplc="A6CC4B20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91861">
    <w:abstractNumId w:val="3"/>
  </w:num>
  <w:num w:numId="2" w16cid:durableId="337927062">
    <w:abstractNumId w:val="4"/>
  </w:num>
  <w:num w:numId="3" w16cid:durableId="2003896851">
    <w:abstractNumId w:val="7"/>
  </w:num>
  <w:num w:numId="4" w16cid:durableId="31926566">
    <w:abstractNumId w:val="2"/>
  </w:num>
  <w:num w:numId="5" w16cid:durableId="226455355">
    <w:abstractNumId w:val="6"/>
  </w:num>
  <w:num w:numId="6" w16cid:durableId="750126714">
    <w:abstractNumId w:val="1"/>
  </w:num>
  <w:num w:numId="7" w16cid:durableId="1443762596">
    <w:abstractNumId w:val="9"/>
  </w:num>
  <w:num w:numId="8" w16cid:durableId="1433353539">
    <w:abstractNumId w:val="5"/>
  </w:num>
  <w:num w:numId="9" w16cid:durableId="526649771">
    <w:abstractNumId w:val="8"/>
  </w:num>
  <w:num w:numId="10" w16cid:durableId="39023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attachedTemplate r:id="rId1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C8C"/>
    <w:rsid w:val="00003674"/>
    <w:rsid w:val="00004396"/>
    <w:rsid w:val="000074AB"/>
    <w:rsid w:val="000075C9"/>
    <w:rsid w:val="00020880"/>
    <w:rsid w:val="000208E8"/>
    <w:rsid w:val="00026F0A"/>
    <w:rsid w:val="00031FB1"/>
    <w:rsid w:val="0003536C"/>
    <w:rsid w:val="00040FFB"/>
    <w:rsid w:val="00044A03"/>
    <w:rsid w:val="0004627C"/>
    <w:rsid w:val="00046DD6"/>
    <w:rsid w:val="00047FC5"/>
    <w:rsid w:val="000526B8"/>
    <w:rsid w:val="00052A6F"/>
    <w:rsid w:val="00063BDE"/>
    <w:rsid w:val="000871D2"/>
    <w:rsid w:val="00093AF3"/>
    <w:rsid w:val="00093D7A"/>
    <w:rsid w:val="000949C0"/>
    <w:rsid w:val="00097AA0"/>
    <w:rsid w:val="000A0A5A"/>
    <w:rsid w:val="000A3999"/>
    <w:rsid w:val="000A7E6E"/>
    <w:rsid w:val="000B0FB4"/>
    <w:rsid w:val="000B547F"/>
    <w:rsid w:val="000B6BB4"/>
    <w:rsid w:val="000B74DD"/>
    <w:rsid w:val="000C3560"/>
    <w:rsid w:val="000C4AB8"/>
    <w:rsid w:val="000C4CB3"/>
    <w:rsid w:val="000D0EF3"/>
    <w:rsid w:val="000D306D"/>
    <w:rsid w:val="000D43E5"/>
    <w:rsid w:val="000D4BD8"/>
    <w:rsid w:val="000E17C0"/>
    <w:rsid w:val="000F00C3"/>
    <w:rsid w:val="000F17DE"/>
    <w:rsid w:val="000F19B1"/>
    <w:rsid w:val="000F632E"/>
    <w:rsid w:val="000F6BF0"/>
    <w:rsid w:val="00100106"/>
    <w:rsid w:val="001033FB"/>
    <w:rsid w:val="00104EB1"/>
    <w:rsid w:val="00107A81"/>
    <w:rsid w:val="00112013"/>
    <w:rsid w:val="00114E18"/>
    <w:rsid w:val="00115411"/>
    <w:rsid w:val="00123071"/>
    <w:rsid w:val="00127FBF"/>
    <w:rsid w:val="00135BFE"/>
    <w:rsid w:val="00140E76"/>
    <w:rsid w:val="00141456"/>
    <w:rsid w:val="00141FCC"/>
    <w:rsid w:val="00144761"/>
    <w:rsid w:val="00146147"/>
    <w:rsid w:val="0014687C"/>
    <w:rsid w:val="00153D8A"/>
    <w:rsid w:val="0015511C"/>
    <w:rsid w:val="00155990"/>
    <w:rsid w:val="001663E4"/>
    <w:rsid w:val="00167470"/>
    <w:rsid w:val="001724EB"/>
    <w:rsid w:val="00174099"/>
    <w:rsid w:val="0017422D"/>
    <w:rsid w:val="0018052A"/>
    <w:rsid w:val="00181052"/>
    <w:rsid w:val="001831A3"/>
    <w:rsid w:val="00190BDF"/>
    <w:rsid w:val="001927EE"/>
    <w:rsid w:val="00194462"/>
    <w:rsid w:val="00197B7E"/>
    <w:rsid w:val="001A661D"/>
    <w:rsid w:val="001A7A79"/>
    <w:rsid w:val="001B6BE5"/>
    <w:rsid w:val="001B7978"/>
    <w:rsid w:val="001B7CB6"/>
    <w:rsid w:val="001C64C3"/>
    <w:rsid w:val="001C7A18"/>
    <w:rsid w:val="001D615B"/>
    <w:rsid w:val="001E0D03"/>
    <w:rsid w:val="001F2098"/>
    <w:rsid w:val="001F2DF3"/>
    <w:rsid w:val="001F4DD1"/>
    <w:rsid w:val="001F5E06"/>
    <w:rsid w:val="002037C2"/>
    <w:rsid w:val="002041E0"/>
    <w:rsid w:val="002052DC"/>
    <w:rsid w:val="002055A5"/>
    <w:rsid w:val="00205611"/>
    <w:rsid w:val="00205DB0"/>
    <w:rsid w:val="00211E94"/>
    <w:rsid w:val="002137AB"/>
    <w:rsid w:val="00214AA2"/>
    <w:rsid w:val="00215479"/>
    <w:rsid w:val="002157A1"/>
    <w:rsid w:val="00215C91"/>
    <w:rsid w:val="0022128C"/>
    <w:rsid w:val="00222246"/>
    <w:rsid w:val="00225922"/>
    <w:rsid w:val="00226FB2"/>
    <w:rsid w:val="002271AC"/>
    <w:rsid w:val="0023297C"/>
    <w:rsid w:val="00233541"/>
    <w:rsid w:val="002349FC"/>
    <w:rsid w:val="0023719E"/>
    <w:rsid w:val="00247638"/>
    <w:rsid w:val="0025449A"/>
    <w:rsid w:val="002608FC"/>
    <w:rsid w:val="0026268D"/>
    <w:rsid w:val="002638B4"/>
    <w:rsid w:val="00264D0D"/>
    <w:rsid w:val="00271E28"/>
    <w:rsid w:val="0027576E"/>
    <w:rsid w:val="00276187"/>
    <w:rsid w:val="00286382"/>
    <w:rsid w:val="002916F4"/>
    <w:rsid w:val="00295652"/>
    <w:rsid w:val="0029732F"/>
    <w:rsid w:val="002A1BDC"/>
    <w:rsid w:val="002B00CE"/>
    <w:rsid w:val="002B1651"/>
    <w:rsid w:val="002B26BC"/>
    <w:rsid w:val="002B4F70"/>
    <w:rsid w:val="002B727F"/>
    <w:rsid w:val="002C38FB"/>
    <w:rsid w:val="002C3A1A"/>
    <w:rsid w:val="002D0A5F"/>
    <w:rsid w:val="002D4F47"/>
    <w:rsid w:val="002D6DC0"/>
    <w:rsid w:val="002E526E"/>
    <w:rsid w:val="002E682B"/>
    <w:rsid w:val="002E7517"/>
    <w:rsid w:val="002F2BAA"/>
    <w:rsid w:val="00300E79"/>
    <w:rsid w:val="00305B99"/>
    <w:rsid w:val="00310DC3"/>
    <w:rsid w:val="0031604C"/>
    <w:rsid w:val="00323B3B"/>
    <w:rsid w:val="0033052F"/>
    <w:rsid w:val="003316D6"/>
    <w:rsid w:val="00334B2D"/>
    <w:rsid w:val="00335C45"/>
    <w:rsid w:val="00336E37"/>
    <w:rsid w:val="00342ED0"/>
    <w:rsid w:val="00345D0D"/>
    <w:rsid w:val="0034643C"/>
    <w:rsid w:val="00353CC6"/>
    <w:rsid w:val="0035586F"/>
    <w:rsid w:val="00362960"/>
    <w:rsid w:val="00370780"/>
    <w:rsid w:val="00370A69"/>
    <w:rsid w:val="0037452F"/>
    <w:rsid w:val="0037699B"/>
    <w:rsid w:val="00381C6B"/>
    <w:rsid w:val="00382190"/>
    <w:rsid w:val="00383071"/>
    <w:rsid w:val="00383969"/>
    <w:rsid w:val="0038611C"/>
    <w:rsid w:val="00386745"/>
    <w:rsid w:val="00387FEB"/>
    <w:rsid w:val="00391289"/>
    <w:rsid w:val="00391376"/>
    <w:rsid w:val="003917FC"/>
    <w:rsid w:val="00391E5A"/>
    <w:rsid w:val="00394A8E"/>
    <w:rsid w:val="0039790D"/>
    <w:rsid w:val="003A07BB"/>
    <w:rsid w:val="003A1264"/>
    <w:rsid w:val="003A185E"/>
    <w:rsid w:val="003A1F04"/>
    <w:rsid w:val="003A45C2"/>
    <w:rsid w:val="003A5C86"/>
    <w:rsid w:val="003A6135"/>
    <w:rsid w:val="003C1235"/>
    <w:rsid w:val="003C7F05"/>
    <w:rsid w:val="003D2497"/>
    <w:rsid w:val="003D6B81"/>
    <w:rsid w:val="003E031E"/>
    <w:rsid w:val="003F2228"/>
    <w:rsid w:val="003F7032"/>
    <w:rsid w:val="004000E4"/>
    <w:rsid w:val="00401043"/>
    <w:rsid w:val="00403036"/>
    <w:rsid w:val="0040437D"/>
    <w:rsid w:val="00406934"/>
    <w:rsid w:val="0041170D"/>
    <w:rsid w:val="00412BEB"/>
    <w:rsid w:val="004138E3"/>
    <w:rsid w:val="0041425A"/>
    <w:rsid w:val="0041654A"/>
    <w:rsid w:val="00420AB7"/>
    <w:rsid w:val="00423044"/>
    <w:rsid w:val="00423D43"/>
    <w:rsid w:val="00431A76"/>
    <w:rsid w:val="00432409"/>
    <w:rsid w:val="00434237"/>
    <w:rsid w:val="00435966"/>
    <w:rsid w:val="004461A6"/>
    <w:rsid w:val="00446750"/>
    <w:rsid w:val="00453592"/>
    <w:rsid w:val="00453E20"/>
    <w:rsid w:val="00455C2E"/>
    <w:rsid w:val="004622A1"/>
    <w:rsid w:val="00462A58"/>
    <w:rsid w:val="004632CC"/>
    <w:rsid w:val="004672B1"/>
    <w:rsid w:val="00467A60"/>
    <w:rsid w:val="00472974"/>
    <w:rsid w:val="00473BE9"/>
    <w:rsid w:val="00474399"/>
    <w:rsid w:val="00475233"/>
    <w:rsid w:val="0048044F"/>
    <w:rsid w:val="004877E2"/>
    <w:rsid w:val="004925C8"/>
    <w:rsid w:val="004965A4"/>
    <w:rsid w:val="00497276"/>
    <w:rsid w:val="004979A6"/>
    <w:rsid w:val="004A0D05"/>
    <w:rsid w:val="004A1998"/>
    <w:rsid w:val="004A31EB"/>
    <w:rsid w:val="004B0390"/>
    <w:rsid w:val="004B511E"/>
    <w:rsid w:val="004B6063"/>
    <w:rsid w:val="004B6A56"/>
    <w:rsid w:val="004C03A5"/>
    <w:rsid w:val="004C302B"/>
    <w:rsid w:val="004C5416"/>
    <w:rsid w:val="004C5A9B"/>
    <w:rsid w:val="004C7C47"/>
    <w:rsid w:val="004D103C"/>
    <w:rsid w:val="004D15BB"/>
    <w:rsid w:val="004D2D91"/>
    <w:rsid w:val="004D5F80"/>
    <w:rsid w:val="004E0862"/>
    <w:rsid w:val="004E15DD"/>
    <w:rsid w:val="004E3E5C"/>
    <w:rsid w:val="004E3FD3"/>
    <w:rsid w:val="004E66BC"/>
    <w:rsid w:val="004E6874"/>
    <w:rsid w:val="004E7E6B"/>
    <w:rsid w:val="004F20FB"/>
    <w:rsid w:val="004F589A"/>
    <w:rsid w:val="004F5B4C"/>
    <w:rsid w:val="00500B6C"/>
    <w:rsid w:val="00510EB9"/>
    <w:rsid w:val="0051237F"/>
    <w:rsid w:val="00512D18"/>
    <w:rsid w:val="00512FA5"/>
    <w:rsid w:val="0051539D"/>
    <w:rsid w:val="0051551C"/>
    <w:rsid w:val="00521F6B"/>
    <w:rsid w:val="0052345E"/>
    <w:rsid w:val="0052580B"/>
    <w:rsid w:val="0052637E"/>
    <w:rsid w:val="00527042"/>
    <w:rsid w:val="0052789E"/>
    <w:rsid w:val="00533D87"/>
    <w:rsid w:val="0053442B"/>
    <w:rsid w:val="00537E8C"/>
    <w:rsid w:val="00543E25"/>
    <w:rsid w:val="005443FC"/>
    <w:rsid w:val="00565E56"/>
    <w:rsid w:val="005660CF"/>
    <w:rsid w:val="0057126B"/>
    <w:rsid w:val="00572871"/>
    <w:rsid w:val="005811FC"/>
    <w:rsid w:val="00582325"/>
    <w:rsid w:val="0058299B"/>
    <w:rsid w:val="00590311"/>
    <w:rsid w:val="00591F77"/>
    <w:rsid w:val="0059259D"/>
    <w:rsid w:val="00592F4A"/>
    <w:rsid w:val="00593479"/>
    <w:rsid w:val="00593827"/>
    <w:rsid w:val="0059697C"/>
    <w:rsid w:val="005A4F9A"/>
    <w:rsid w:val="005A5BFE"/>
    <w:rsid w:val="005A710A"/>
    <w:rsid w:val="005B0ACA"/>
    <w:rsid w:val="005B6444"/>
    <w:rsid w:val="005C0B46"/>
    <w:rsid w:val="005C2F80"/>
    <w:rsid w:val="005C5FA9"/>
    <w:rsid w:val="005C67AD"/>
    <w:rsid w:val="005C7321"/>
    <w:rsid w:val="005C7835"/>
    <w:rsid w:val="005D7E62"/>
    <w:rsid w:val="005E29C9"/>
    <w:rsid w:val="005E32CD"/>
    <w:rsid w:val="005E4525"/>
    <w:rsid w:val="005F4B8E"/>
    <w:rsid w:val="005F55A2"/>
    <w:rsid w:val="00600250"/>
    <w:rsid w:val="00604C0C"/>
    <w:rsid w:val="0060614F"/>
    <w:rsid w:val="00613156"/>
    <w:rsid w:val="00620FC1"/>
    <w:rsid w:val="006378CA"/>
    <w:rsid w:val="006442A2"/>
    <w:rsid w:val="00646D51"/>
    <w:rsid w:val="006526C2"/>
    <w:rsid w:val="00656656"/>
    <w:rsid w:val="00662561"/>
    <w:rsid w:val="006710A0"/>
    <w:rsid w:val="00673706"/>
    <w:rsid w:val="00673972"/>
    <w:rsid w:val="00681FA3"/>
    <w:rsid w:val="00692ABB"/>
    <w:rsid w:val="00694ACC"/>
    <w:rsid w:val="006960B5"/>
    <w:rsid w:val="00696B2D"/>
    <w:rsid w:val="00696F65"/>
    <w:rsid w:val="006A1736"/>
    <w:rsid w:val="006A5CA2"/>
    <w:rsid w:val="006A708F"/>
    <w:rsid w:val="006B1897"/>
    <w:rsid w:val="006B3774"/>
    <w:rsid w:val="006B4E93"/>
    <w:rsid w:val="006B66D0"/>
    <w:rsid w:val="006B6E0A"/>
    <w:rsid w:val="006C355D"/>
    <w:rsid w:val="006C539A"/>
    <w:rsid w:val="006C613F"/>
    <w:rsid w:val="006D10BB"/>
    <w:rsid w:val="006D2799"/>
    <w:rsid w:val="006D2EB4"/>
    <w:rsid w:val="006D6480"/>
    <w:rsid w:val="006D7AAD"/>
    <w:rsid w:val="006E1449"/>
    <w:rsid w:val="006E4A02"/>
    <w:rsid w:val="006E4CEE"/>
    <w:rsid w:val="006E5C8C"/>
    <w:rsid w:val="006E7293"/>
    <w:rsid w:val="006F458D"/>
    <w:rsid w:val="0070383A"/>
    <w:rsid w:val="00711A87"/>
    <w:rsid w:val="00712708"/>
    <w:rsid w:val="00717353"/>
    <w:rsid w:val="007200DE"/>
    <w:rsid w:val="00726F00"/>
    <w:rsid w:val="00732F82"/>
    <w:rsid w:val="00733980"/>
    <w:rsid w:val="0074209F"/>
    <w:rsid w:val="00743DDA"/>
    <w:rsid w:val="007440E8"/>
    <w:rsid w:val="007456F3"/>
    <w:rsid w:val="00745F88"/>
    <w:rsid w:val="00746636"/>
    <w:rsid w:val="007478DE"/>
    <w:rsid w:val="00750D36"/>
    <w:rsid w:val="007560EA"/>
    <w:rsid w:val="007570B2"/>
    <w:rsid w:val="00760D5F"/>
    <w:rsid w:val="0076173B"/>
    <w:rsid w:val="00764818"/>
    <w:rsid w:val="007706BB"/>
    <w:rsid w:val="0077224B"/>
    <w:rsid w:val="00775C70"/>
    <w:rsid w:val="007760B1"/>
    <w:rsid w:val="00780701"/>
    <w:rsid w:val="00782276"/>
    <w:rsid w:val="0078288E"/>
    <w:rsid w:val="007839DB"/>
    <w:rsid w:val="00785379"/>
    <w:rsid w:val="00787E7A"/>
    <w:rsid w:val="00791A46"/>
    <w:rsid w:val="00792A7B"/>
    <w:rsid w:val="007978F8"/>
    <w:rsid w:val="007A187C"/>
    <w:rsid w:val="007A4232"/>
    <w:rsid w:val="007A728E"/>
    <w:rsid w:val="007B3E70"/>
    <w:rsid w:val="007B47B1"/>
    <w:rsid w:val="007B6D63"/>
    <w:rsid w:val="007D1C07"/>
    <w:rsid w:val="007E10B6"/>
    <w:rsid w:val="007E533D"/>
    <w:rsid w:val="007E5625"/>
    <w:rsid w:val="007E57B8"/>
    <w:rsid w:val="007E7B0B"/>
    <w:rsid w:val="007E7F37"/>
    <w:rsid w:val="007F08D4"/>
    <w:rsid w:val="007F22AC"/>
    <w:rsid w:val="007F5535"/>
    <w:rsid w:val="007F643D"/>
    <w:rsid w:val="007F6FD0"/>
    <w:rsid w:val="00800F31"/>
    <w:rsid w:val="00801C2D"/>
    <w:rsid w:val="00805E5F"/>
    <w:rsid w:val="00806723"/>
    <w:rsid w:val="0080696F"/>
    <w:rsid w:val="00806BCA"/>
    <w:rsid w:val="008155D0"/>
    <w:rsid w:val="00815B8A"/>
    <w:rsid w:val="00824E3B"/>
    <w:rsid w:val="0083166A"/>
    <w:rsid w:val="0083382A"/>
    <w:rsid w:val="00837E90"/>
    <w:rsid w:val="00840ED6"/>
    <w:rsid w:val="00843719"/>
    <w:rsid w:val="0084468A"/>
    <w:rsid w:val="008473D8"/>
    <w:rsid w:val="0084798D"/>
    <w:rsid w:val="00847B0A"/>
    <w:rsid w:val="00852900"/>
    <w:rsid w:val="00862056"/>
    <w:rsid w:val="0086373E"/>
    <w:rsid w:val="00863FB1"/>
    <w:rsid w:val="0086522D"/>
    <w:rsid w:val="00866691"/>
    <w:rsid w:val="00871801"/>
    <w:rsid w:val="00873967"/>
    <w:rsid w:val="00875A95"/>
    <w:rsid w:val="00877CED"/>
    <w:rsid w:val="0088074F"/>
    <w:rsid w:val="008827E8"/>
    <w:rsid w:val="00890BAD"/>
    <w:rsid w:val="008940BF"/>
    <w:rsid w:val="00894D3B"/>
    <w:rsid w:val="008A4B1C"/>
    <w:rsid w:val="008A670C"/>
    <w:rsid w:val="008B00C4"/>
    <w:rsid w:val="008B2020"/>
    <w:rsid w:val="008B6CA3"/>
    <w:rsid w:val="008C2CDA"/>
    <w:rsid w:val="008D0479"/>
    <w:rsid w:val="008D4C15"/>
    <w:rsid w:val="008D4D4E"/>
    <w:rsid w:val="008D69C0"/>
    <w:rsid w:val="008E44F6"/>
    <w:rsid w:val="008E509C"/>
    <w:rsid w:val="008E58BC"/>
    <w:rsid w:val="008E7245"/>
    <w:rsid w:val="008F5D40"/>
    <w:rsid w:val="008F5ED5"/>
    <w:rsid w:val="008F64ED"/>
    <w:rsid w:val="008F744A"/>
    <w:rsid w:val="00906FE1"/>
    <w:rsid w:val="00910EA8"/>
    <w:rsid w:val="009171E9"/>
    <w:rsid w:val="009206B4"/>
    <w:rsid w:val="00927080"/>
    <w:rsid w:val="00927790"/>
    <w:rsid w:val="00930F01"/>
    <w:rsid w:val="00931CE8"/>
    <w:rsid w:val="0093337B"/>
    <w:rsid w:val="00933E86"/>
    <w:rsid w:val="00934832"/>
    <w:rsid w:val="009353E2"/>
    <w:rsid w:val="00936C80"/>
    <w:rsid w:val="00936E1C"/>
    <w:rsid w:val="00937C09"/>
    <w:rsid w:val="00941447"/>
    <w:rsid w:val="009461A1"/>
    <w:rsid w:val="0095578E"/>
    <w:rsid w:val="009560AA"/>
    <w:rsid w:val="009609F4"/>
    <w:rsid w:val="0096237C"/>
    <w:rsid w:val="00962AD1"/>
    <w:rsid w:val="00964800"/>
    <w:rsid w:val="00964A4C"/>
    <w:rsid w:val="0096791B"/>
    <w:rsid w:val="00971292"/>
    <w:rsid w:val="0097633F"/>
    <w:rsid w:val="00976D94"/>
    <w:rsid w:val="00981477"/>
    <w:rsid w:val="009819F4"/>
    <w:rsid w:val="009827CD"/>
    <w:rsid w:val="009831A3"/>
    <w:rsid w:val="00986703"/>
    <w:rsid w:val="00986EFD"/>
    <w:rsid w:val="00987A6D"/>
    <w:rsid w:val="00991E9F"/>
    <w:rsid w:val="0099232E"/>
    <w:rsid w:val="00993584"/>
    <w:rsid w:val="0099435A"/>
    <w:rsid w:val="0099567B"/>
    <w:rsid w:val="0099697C"/>
    <w:rsid w:val="009A414D"/>
    <w:rsid w:val="009A4401"/>
    <w:rsid w:val="009A4DF7"/>
    <w:rsid w:val="009A534C"/>
    <w:rsid w:val="009A5385"/>
    <w:rsid w:val="009A7283"/>
    <w:rsid w:val="009A7646"/>
    <w:rsid w:val="009B2D51"/>
    <w:rsid w:val="009C36F7"/>
    <w:rsid w:val="009E0B58"/>
    <w:rsid w:val="009E258C"/>
    <w:rsid w:val="009E3438"/>
    <w:rsid w:val="009E477C"/>
    <w:rsid w:val="009E5DED"/>
    <w:rsid w:val="009F2C59"/>
    <w:rsid w:val="00A0192F"/>
    <w:rsid w:val="00A11F3F"/>
    <w:rsid w:val="00A1578D"/>
    <w:rsid w:val="00A25514"/>
    <w:rsid w:val="00A31F0A"/>
    <w:rsid w:val="00A3327D"/>
    <w:rsid w:val="00A3493C"/>
    <w:rsid w:val="00A376EC"/>
    <w:rsid w:val="00A44051"/>
    <w:rsid w:val="00A5122C"/>
    <w:rsid w:val="00A57B25"/>
    <w:rsid w:val="00A57E52"/>
    <w:rsid w:val="00A60FED"/>
    <w:rsid w:val="00A6373D"/>
    <w:rsid w:val="00A73C20"/>
    <w:rsid w:val="00A80194"/>
    <w:rsid w:val="00A81904"/>
    <w:rsid w:val="00A820B0"/>
    <w:rsid w:val="00A83153"/>
    <w:rsid w:val="00A8442D"/>
    <w:rsid w:val="00A95283"/>
    <w:rsid w:val="00A95FFB"/>
    <w:rsid w:val="00AA218E"/>
    <w:rsid w:val="00AA2215"/>
    <w:rsid w:val="00AA63F1"/>
    <w:rsid w:val="00AB0E0F"/>
    <w:rsid w:val="00AB4A7D"/>
    <w:rsid w:val="00AB5D48"/>
    <w:rsid w:val="00AB5DCE"/>
    <w:rsid w:val="00AB6109"/>
    <w:rsid w:val="00AB6B6C"/>
    <w:rsid w:val="00AC0C9F"/>
    <w:rsid w:val="00AC2005"/>
    <w:rsid w:val="00AC3C2C"/>
    <w:rsid w:val="00AC5DD7"/>
    <w:rsid w:val="00AE3D85"/>
    <w:rsid w:val="00AF251D"/>
    <w:rsid w:val="00AF4EF9"/>
    <w:rsid w:val="00AF57EF"/>
    <w:rsid w:val="00AF7DCA"/>
    <w:rsid w:val="00B04822"/>
    <w:rsid w:val="00B06871"/>
    <w:rsid w:val="00B10273"/>
    <w:rsid w:val="00B12D06"/>
    <w:rsid w:val="00B1729F"/>
    <w:rsid w:val="00B17D82"/>
    <w:rsid w:val="00B20733"/>
    <w:rsid w:val="00B21058"/>
    <w:rsid w:val="00B24434"/>
    <w:rsid w:val="00B252E7"/>
    <w:rsid w:val="00B262F3"/>
    <w:rsid w:val="00B31B14"/>
    <w:rsid w:val="00B323AC"/>
    <w:rsid w:val="00B33888"/>
    <w:rsid w:val="00B34B41"/>
    <w:rsid w:val="00B441D5"/>
    <w:rsid w:val="00B446E6"/>
    <w:rsid w:val="00B4645B"/>
    <w:rsid w:val="00B5286F"/>
    <w:rsid w:val="00B53004"/>
    <w:rsid w:val="00B54446"/>
    <w:rsid w:val="00B55BCB"/>
    <w:rsid w:val="00B56AC5"/>
    <w:rsid w:val="00B64806"/>
    <w:rsid w:val="00B64D89"/>
    <w:rsid w:val="00B665B6"/>
    <w:rsid w:val="00B704C2"/>
    <w:rsid w:val="00B75577"/>
    <w:rsid w:val="00B75BE0"/>
    <w:rsid w:val="00B86689"/>
    <w:rsid w:val="00B9404B"/>
    <w:rsid w:val="00B94D72"/>
    <w:rsid w:val="00B9553A"/>
    <w:rsid w:val="00B9667A"/>
    <w:rsid w:val="00B977A5"/>
    <w:rsid w:val="00BA2708"/>
    <w:rsid w:val="00BA323B"/>
    <w:rsid w:val="00BA32A4"/>
    <w:rsid w:val="00BA40C3"/>
    <w:rsid w:val="00BA6036"/>
    <w:rsid w:val="00BA726A"/>
    <w:rsid w:val="00BB2D56"/>
    <w:rsid w:val="00BB36FF"/>
    <w:rsid w:val="00BB3E46"/>
    <w:rsid w:val="00BC113A"/>
    <w:rsid w:val="00BC285C"/>
    <w:rsid w:val="00BD1A1D"/>
    <w:rsid w:val="00BD35D2"/>
    <w:rsid w:val="00BD6506"/>
    <w:rsid w:val="00BD7689"/>
    <w:rsid w:val="00BE4B92"/>
    <w:rsid w:val="00BF13AE"/>
    <w:rsid w:val="00BF42F4"/>
    <w:rsid w:val="00BF781E"/>
    <w:rsid w:val="00C002A6"/>
    <w:rsid w:val="00C00B2A"/>
    <w:rsid w:val="00C04A57"/>
    <w:rsid w:val="00C21A79"/>
    <w:rsid w:val="00C21C44"/>
    <w:rsid w:val="00C24B95"/>
    <w:rsid w:val="00C26E71"/>
    <w:rsid w:val="00C27CA0"/>
    <w:rsid w:val="00C31FF5"/>
    <w:rsid w:val="00C4247F"/>
    <w:rsid w:val="00C443EA"/>
    <w:rsid w:val="00C44D3D"/>
    <w:rsid w:val="00C54CD5"/>
    <w:rsid w:val="00C8245D"/>
    <w:rsid w:val="00C9210B"/>
    <w:rsid w:val="00C92F6B"/>
    <w:rsid w:val="00CB1B1A"/>
    <w:rsid w:val="00CC38C3"/>
    <w:rsid w:val="00CC5920"/>
    <w:rsid w:val="00CD1F56"/>
    <w:rsid w:val="00CD3B72"/>
    <w:rsid w:val="00CD62F1"/>
    <w:rsid w:val="00CD69A9"/>
    <w:rsid w:val="00CD6BE0"/>
    <w:rsid w:val="00CE44A3"/>
    <w:rsid w:val="00CE681D"/>
    <w:rsid w:val="00CF2C8D"/>
    <w:rsid w:val="00CF3AB6"/>
    <w:rsid w:val="00CF5105"/>
    <w:rsid w:val="00CF70CA"/>
    <w:rsid w:val="00D0253A"/>
    <w:rsid w:val="00D03A10"/>
    <w:rsid w:val="00D07B6F"/>
    <w:rsid w:val="00D1019F"/>
    <w:rsid w:val="00D13CD4"/>
    <w:rsid w:val="00D1548D"/>
    <w:rsid w:val="00D15C19"/>
    <w:rsid w:val="00D223C9"/>
    <w:rsid w:val="00D2358E"/>
    <w:rsid w:val="00D236BB"/>
    <w:rsid w:val="00D26326"/>
    <w:rsid w:val="00D307A3"/>
    <w:rsid w:val="00D3345F"/>
    <w:rsid w:val="00D3604E"/>
    <w:rsid w:val="00D41232"/>
    <w:rsid w:val="00D43F6F"/>
    <w:rsid w:val="00D44200"/>
    <w:rsid w:val="00D53040"/>
    <w:rsid w:val="00D545FA"/>
    <w:rsid w:val="00D554A4"/>
    <w:rsid w:val="00D57220"/>
    <w:rsid w:val="00D634FA"/>
    <w:rsid w:val="00D63D77"/>
    <w:rsid w:val="00D66485"/>
    <w:rsid w:val="00D67827"/>
    <w:rsid w:val="00D70CE6"/>
    <w:rsid w:val="00D724F5"/>
    <w:rsid w:val="00D74EF2"/>
    <w:rsid w:val="00D82C7C"/>
    <w:rsid w:val="00D92D14"/>
    <w:rsid w:val="00D93B08"/>
    <w:rsid w:val="00D94CFC"/>
    <w:rsid w:val="00D96506"/>
    <w:rsid w:val="00DA1925"/>
    <w:rsid w:val="00DA3D9D"/>
    <w:rsid w:val="00DA4E2F"/>
    <w:rsid w:val="00DB0DF4"/>
    <w:rsid w:val="00DB12B2"/>
    <w:rsid w:val="00DB1840"/>
    <w:rsid w:val="00DB46DE"/>
    <w:rsid w:val="00DC3DDB"/>
    <w:rsid w:val="00DC6E43"/>
    <w:rsid w:val="00DC7C29"/>
    <w:rsid w:val="00DD13F9"/>
    <w:rsid w:val="00DD46B9"/>
    <w:rsid w:val="00DD4C4A"/>
    <w:rsid w:val="00DD75A4"/>
    <w:rsid w:val="00DE1149"/>
    <w:rsid w:val="00DE237B"/>
    <w:rsid w:val="00DE4E15"/>
    <w:rsid w:val="00DE5312"/>
    <w:rsid w:val="00DE6677"/>
    <w:rsid w:val="00DF397A"/>
    <w:rsid w:val="00E01263"/>
    <w:rsid w:val="00E04963"/>
    <w:rsid w:val="00E07D32"/>
    <w:rsid w:val="00E137C1"/>
    <w:rsid w:val="00E30638"/>
    <w:rsid w:val="00E33BB2"/>
    <w:rsid w:val="00E34BD3"/>
    <w:rsid w:val="00E34BDE"/>
    <w:rsid w:val="00E445DB"/>
    <w:rsid w:val="00E50530"/>
    <w:rsid w:val="00E51293"/>
    <w:rsid w:val="00E53DAC"/>
    <w:rsid w:val="00E5473D"/>
    <w:rsid w:val="00E55F41"/>
    <w:rsid w:val="00E56441"/>
    <w:rsid w:val="00E56562"/>
    <w:rsid w:val="00E620C7"/>
    <w:rsid w:val="00E63972"/>
    <w:rsid w:val="00E64C64"/>
    <w:rsid w:val="00E6630A"/>
    <w:rsid w:val="00E7406B"/>
    <w:rsid w:val="00E82FFC"/>
    <w:rsid w:val="00E846F9"/>
    <w:rsid w:val="00E8538F"/>
    <w:rsid w:val="00E91145"/>
    <w:rsid w:val="00E93523"/>
    <w:rsid w:val="00E94894"/>
    <w:rsid w:val="00EA06B8"/>
    <w:rsid w:val="00EA1C68"/>
    <w:rsid w:val="00EA44B7"/>
    <w:rsid w:val="00EB639E"/>
    <w:rsid w:val="00EB679F"/>
    <w:rsid w:val="00EB7F08"/>
    <w:rsid w:val="00EC16D1"/>
    <w:rsid w:val="00EC1BAC"/>
    <w:rsid w:val="00ED0A32"/>
    <w:rsid w:val="00ED2A44"/>
    <w:rsid w:val="00ED356E"/>
    <w:rsid w:val="00ED6D9D"/>
    <w:rsid w:val="00EE13DA"/>
    <w:rsid w:val="00EE3957"/>
    <w:rsid w:val="00EE4907"/>
    <w:rsid w:val="00EE77A8"/>
    <w:rsid w:val="00EF3F82"/>
    <w:rsid w:val="00EF4A7C"/>
    <w:rsid w:val="00EF4F09"/>
    <w:rsid w:val="00EF7930"/>
    <w:rsid w:val="00F009E8"/>
    <w:rsid w:val="00F043B1"/>
    <w:rsid w:val="00F11426"/>
    <w:rsid w:val="00F116B8"/>
    <w:rsid w:val="00F129DF"/>
    <w:rsid w:val="00F2530A"/>
    <w:rsid w:val="00F267BA"/>
    <w:rsid w:val="00F33E5A"/>
    <w:rsid w:val="00F43B66"/>
    <w:rsid w:val="00F53849"/>
    <w:rsid w:val="00F72823"/>
    <w:rsid w:val="00F745C6"/>
    <w:rsid w:val="00F85A44"/>
    <w:rsid w:val="00F85F02"/>
    <w:rsid w:val="00F863A9"/>
    <w:rsid w:val="00F865E4"/>
    <w:rsid w:val="00F91628"/>
    <w:rsid w:val="00F9747A"/>
    <w:rsid w:val="00F97D93"/>
    <w:rsid w:val="00FA0D54"/>
    <w:rsid w:val="00FA21A1"/>
    <w:rsid w:val="00FA39C7"/>
    <w:rsid w:val="00FB096E"/>
    <w:rsid w:val="00FB3B90"/>
    <w:rsid w:val="00FB48C9"/>
    <w:rsid w:val="00FB530A"/>
    <w:rsid w:val="00FC1535"/>
    <w:rsid w:val="00FC309E"/>
    <w:rsid w:val="00FC5CCA"/>
    <w:rsid w:val="00FC6518"/>
    <w:rsid w:val="00FC6C4A"/>
    <w:rsid w:val="00FC76C8"/>
    <w:rsid w:val="00FD4528"/>
    <w:rsid w:val="00FD49B9"/>
    <w:rsid w:val="00FD6BBC"/>
    <w:rsid w:val="00FE045E"/>
    <w:rsid w:val="00FE73DA"/>
    <w:rsid w:val="00FF1653"/>
    <w:rsid w:val="00FF5B25"/>
    <w:rsid w:val="00FF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3F642"/>
  <w15:docId w15:val="{50B32032-5112-46AC-8D5E-F233B7FA4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78E"/>
    <w:rPr>
      <w:rFonts w:ascii="TH Sarabun New" w:hAnsi="TH Sarabun New" w:cs="TH Sarabun New"/>
      <w:sz w:val="30"/>
      <w:szCs w:val="30"/>
    </w:rPr>
  </w:style>
  <w:style w:type="paragraph" w:styleId="Heading6">
    <w:name w:val="heading 6"/>
    <w:basedOn w:val="Normal"/>
    <w:next w:val="Normal"/>
    <w:link w:val="Heading6Char"/>
    <w:qFormat/>
    <w:rsid w:val="0095578E"/>
    <w:pPr>
      <w:keepNext/>
      <w:spacing w:after="0" w:line="240" w:lineRule="auto"/>
      <w:jc w:val="center"/>
      <w:outlineLvl w:val="5"/>
    </w:pPr>
    <w:rPr>
      <w:rFonts w:ascii="Browallia New" w:eastAsia="Times New Roman" w:hAnsi="Browallia New" w:cs="Angsana New"/>
      <w:b/>
      <w:bCs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95578E"/>
    <w:pPr>
      <w:spacing w:before="240" w:after="60" w:line="240" w:lineRule="auto"/>
      <w:outlineLvl w:val="6"/>
    </w:pPr>
    <w:rPr>
      <w:rFonts w:ascii="Times New Roman" w:eastAsia="Times New Roman" w:hAnsi="Times New Roman" w:cs="Angsana New"/>
      <w:sz w:val="24"/>
      <w:szCs w:val="24"/>
      <w:lang w:val="en-AU" w:eastAsia="x-none"/>
    </w:rPr>
  </w:style>
  <w:style w:type="paragraph" w:styleId="Heading8">
    <w:name w:val="heading 8"/>
    <w:basedOn w:val="Normal"/>
    <w:next w:val="Normal"/>
    <w:link w:val="Heading8Char"/>
    <w:qFormat/>
    <w:rsid w:val="0095578E"/>
    <w:pPr>
      <w:keepNext/>
      <w:tabs>
        <w:tab w:val="num" w:pos="432"/>
      </w:tabs>
      <w:spacing w:after="0" w:line="240" w:lineRule="auto"/>
      <w:ind w:left="432" w:hanging="432"/>
      <w:outlineLvl w:val="7"/>
    </w:pPr>
    <w:rPr>
      <w:rFonts w:ascii="Browallia New" w:eastAsia="Times New Roman" w:hAnsi="Browallia New" w:cs="Angsana New"/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95578E"/>
    <w:rPr>
      <w:rFonts w:ascii="Browallia New" w:eastAsia="Times New Roman" w:hAnsi="Browallia New" w:cs="Angsana New"/>
      <w:b/>
      <w:bCs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95578E"/>
    <w:rPr>
      <w:rFonts w:ascii="Times New Roman" w:eastAsia="Times New Roman" w:hAnsi="Times New Roman" w:cs="Angsana New"/>
      <w:sz w:val="24"/>
      <w:szCs w:val="24"/>
      <w:lang w:val="en-AU" w:eastAsia="x-none"/>
    </w:rPr>
  </w:style>
  <w:style w:type="character" w:customStyle="1" w:styleId="Heading8Char">
    <w:name w:val="Heading 8 Char"/>
    <w:basedOn w:val="DefaultParagraphFont"/>
    <w:link w:val="Heading8"/>
    <w:rsid w:val="0095578E"/>
    <w:rPr>
      <w:rFonts w:ascii="Browallia New" w:eastAsia="Times New Roman" w:hAnsi="Browallia New" w:cs="Angsana New"/>
      <w:sz w:val="28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95578E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  <w:szCs w:val="24"/>
      <w:lang w:bidi="ar-SA"/>
    </w:rPr>
  </w:style>
  <w:style w:type="character" w:styleId="PlaceholderText">
    <w:name w:val="Placeholder Text"/>
    <w:basedOn w:val="DefaultParagraphFont"/>
    <w:uiPriority w:val="99"/>
    <w:semiHidden/>
    <w:rsid w:val="0095578E"/>
    <w:rPr>
      <w:color w:val="808080"/>
    </w:rPr>
  </w:style>
  <w:style w:type="table" w:styleId="TableGrid">
    <w:name w:val="Table Grid"/>
    <w:basedOn w:val="TableNormal"/>
    <w:rsid w:val="00237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420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200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D4420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38"/>
    </w:rPr>
  </w:style>
  <w:style w:type="character" w:customStyle="1" w:styleId="HeaderChar">
    <w:name w:val="Header Char"/>
    <w:basedOn w:val="DefaultParagraphFont"/>
    <w:link w:val="Header"/>
    <w:uiPriority w:val="99"/>
    <w:rsid w:val="00D44200"/>
    <w:rPr>
      <w:rFonts w:ascii="TH Sarabun New" w:hAnsi="TH Sarabun New" w:cs="Angsana New"/>
      <w:sz w:val="30"/>
      <w:szCs w:val="38"/>
    </w:rPr>
  </w:style>
  <w:style w:type="paragraph" w:styleId="Footer">
    <w:name w:val="footer"/>
    <w:basedOn w:val="Normal"/>
    <w:link w:val="FooterChar"/>
    <w:uiPriority w:val="99"/>
    <w:unhideWhenUsed/>
    <w:rsid w:val="00D4420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38"/>
    </w:rPr>
  </w:style>
  <w:style w:type="character" w:customStyle="1" w:styleId="FooterChar">
    <w:name w:val="Footer Char"/>
    <w:basedOn w:val="DefaultParagraphFont"/>
    <w:link w:val="Footer"/>
    <w:uiPriority w:val="99"/>
    <w:rsid w:val="00D44200"/>
    <w:rPr>
      <w:rFonts w:ascii="TH Sarabun New" w:hAnsi="TH Sarabun New" w:cs="Angsana New"/>
      <w:sz w:val="30"/>
      <w:szCs w:val="38"/>
    </w:rPr>
  </w:style>
  <w:style w:type="character" w:styleId="PageNumber">
    <w:name w:val="page number"/>
    <w:basedOn w:val="DefaultParagraphFont"/>
    <w:uiPriority w:val="99"/>
    <w:semiHidden/>
    <w:unhideWhenUsed/>
    <w:rsid w:val="005C7835"/>
  </w:style>
  <w:style w:type="paragraph" w:styleId="NormalWeb">
    <w:name w:val="Normal (Web)"/>
    <w:basedOn w:val="Normal"/>
    <w:uiPriority w:val="99"/>
    <w:unhideWhenUsed/>
    <w:rsid w:val="00B33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FF5B25"/>
    <w:pPr>
      <w:autoSpaceDE w:val="0"/>
      <w:autoSpaceDN w:val="0"/>
      <w:adjustRightInd w:val="0"/>
      <w:spacing w:after="0" w:line="240" w:lineRule="auto"/>
    </w:pPr>
    <w:rPr>
      <w:rFonts w:ascii="TH Sarabun New" w:hAnsi="TH Sarabun New" w:cs="TH Sarabun New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527042"/>
    <w:pPr>
      <w:spacing w:after="0" w:line="240" w:lineRule="auto"/>
    </w:pPr>
    <w:rPr>
      <w:rFonts w:ascii="TH Sarabun New" w:hAnsi="TH Sarabun New" w:cs="Angsana New"/>
      <w:sz w:val="30"/>
      <w:szCs w:val="38"/>
    </w:rPr>
  </w:style>
  <w:style w:type="character" w:styleId="CommentReference">
    <w:name w:val="annotation reference"/>
    <w:basedOn w:val="DefaultParagraphFont"/>
    <w:uiPriority w:val="99"/>
    <w:semiHidden/>
    <w:unhideWhenUsed/>
    <w:rsid w:val="00B940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404B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04B"/>
    <w:rPr>
      <w:rFonts w:ascii="TH Sarabun New" w:hAnsi="TH Sarabun New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0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04B"/>
    <w:rPr>
      <w:rFonts w:ascii="TH Sarabun New" w:hAnsi="TH Sarabun New" w:cs="Angsana New"/>
      <w:b/>
      <w:bCs/>
      <w:sz w:val="20"/>
      <w:szCs w:val="25"/>
    </w:rPr>
  </w:style>
  <w:style w:type="character" w:styleId="Emphasis">
    <w:name w:val="Emphasis"/>
    <w:basedOn w:val="DefaultParagraphFont"/>
    <w:uiPriority w:val="20"/>
    <w:qFormat/>
    <w:rsid w:val="006442A2"/>
    <w:rPr>
      <w:i/>
      <w:iCs/>
    </w:rPr>
  </w:style>
  <w:style w:type="character" w:styleId="Hyperlink">
    <w:name w:val="Hyperlink"/>
    <w:basedOn w:val="DefaultParagraphFont"/>
    <w:uiPriority w:val="99"/>
    <w:unhideWhenUsed/>
    <w:rsid w:val="004804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7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\Documents\Custom%20Office%20Templates\&#3649;&#3610;&#3610;&#3615;&#3629;&#3619;&#3660;&#3617;%20&#3617;&#3588;&#3629;%203%20-%20&#3585;&#3625;&#3603;&#3632;%20&#3611;&#3633;&#3597;&#3597;&#3634;&#3588;&#363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D8BDE-65B4-49D5-BCF3-8643397CE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แบบฟอร์ม มคอ 3 - กษณะ ปัญญาคำ</Template>
  <TotalTime>1</TotalTime>
  <Pages>21</Pages>
  <Words>4993</Words>
  <Characters>28461</Characters>
  <Application>Microsoft Office Word</Application>
  <DocSecurity>0</DocSecurity>
  <Lines>237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</dc:creator>
  <cp:lastModifiedBy>juthamas khamseekaew</cp:lastModifiedBy>
  <cp:revision>2</cp:revision>
  <cp:lastPrinted>2025-04-02T09:02:00Z</cp:lastPrinted>
  <dcterms:created xsi:type="dcterms:W3CDTF">2026-03-25T07:13:00Z</dcterms:created>
  <dcterms:modified xsi:type="dcterms:W3CDTF">2026-03-25T07:13:00Z</dcterms:modified>
</cp:coreProperties>
</file>